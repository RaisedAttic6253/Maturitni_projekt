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7CBA" w14:textId="7330D1CC" w:rsidR="00781332" w:rsidRDefault="00781332" w:rsidP="00781332">
      <w:pPr>
        <w:pStyle w:val="nazevkoly"/>
      </w:pPr>
      <w:r>
        <w:t xml:space="preserve">Obchodní akademie, </w:t>
      </w:r>
      <w:r w:rsidRPr="0012562D">
        <w:t>Vyšší odborná škola</w:t>
      </w:r>
      <w:r w:rsidR="003606D9">
        <w:t xml:space="preserve"> a Jazyková škola </w:t>
      </w:r>
      <w:r>
        <w:t>s právem státní jazykové zkoušky Uherské Hradiště</w:t>
      </w:r>
    </w:p>
    <w:p w14:paraId="6AC3B380" w14:textId="1E6BAB16" w:rsidR="00781332" w:rsidRDefault="003F38FC" w:rsidP="00FC7A73">
      <w:pPr>
        <w:pStyle w:val="nasted"/>
      </w:pPr>
      <w:r>
        <w:rPr>
          <w:noProof/>
        </w:rPr>
        <w:drawing>
          <wp:inline distT="0" distB="0" distL="0" distR="0" wp14:anchorId="11247CEA" wp14:editId="59976B04">
            <wp:extent cx="1847850" cy="1847850"/>
            <wp:effectExtent l="0" t="0" r="0" b="0"/>
            <wp:docPr id="1" name="obrázek 1" descr="100×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×1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A1DB9" w14:textId="3A1C4CDF" w:rsidR="00781332" w:rsidRDefault="00781332" w:rsidP="00781332">
      <w:pPr>
        <w:pStyle w:val="nazevprojektu"/>
      </w:pPr>
      <w:r>
        <w:t xml:space="preserve">Maturitní </w:t>
      </w:r>
      <w:r w:rsidR="003F38FC">
        <w:t>PRÁCE</w:t>
      </w:r>
    </w:p>
    <w:p w14:paraId="14E33573" w14:textId="2CD26577" w:rsidR="00781332" w:rsidRDefault="00073023" w:rsidP="00073023">
      <w:pPr>
        <w:pStyle w:val="nazevprojektu"/>
        <w:spacing w:before="600" w:after="360"/>
      </w:pPr>
      <w:r>
        <w:t>Inteligentní senzorová deska s EsP 32</w:t>
      </w:r>
    </w:p>
    <w:p w14:paraId="0B013C14" w14:textId="26BF975D" w:rsidR="00385B32" w:rsidRDefault="00FC7A73" w:rsidP="00385B32">
      <w:pPr>
        <w:pStyle w:val="jmno"/>
        <w:rPr>
          <w:b/>
          <w:szCs w:val="24"/>
        </w:rPr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15594D">
        <w:rPr>
          <w:noProof/>
        </w:rPr>
        <w:t>2026</w:t>
      </w:r>
      <w:r>
        <w:fldChar w:fldCharType="end"/>
      </w:r>
      <w:r w:rsidR="00781332">
        <w:tab/>
      </w:r>
      <w:r w:rsidR="001A17D6">
        <w:t>Jiří Antl, 4.B</w:t>
      </w:r>
      <w:r w:rsidR="00FA3ABF">
        <w:br w:type="page"/>
      </w:r>
      <w:r w:rsidR="00385B32" w:rsidRPr="00385B32">
        <w:rPr>
          <w:b/>
          <w:noProof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44E9C8C8" wp14:editId="5C26FEF3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543040" cy="8399145"/>
            <wp:effectExtent l="0" t="0" r="0" b="1905"/>
            <wp:wrapSquare wrapText="bothSides"/>
            <wp:docPr id="1527258959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58959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040" cy="839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3804" w:rsidRPr="007C3804">
        <w:rPr>
          <w:b/>
          <w:szCs w:val="24"/>
        </w:rPr>
        <w:br w:type="page"/>
      </w:r>
    </w:p>
    <w:p w14:paraId="189AED85" w14:textId="1AC48A35" w:rsidR="00385B32" w:rsidRDefault="00385B32" w:rsidP="00385B32">
      <w:pPr>
        <w:pStyle w:val="jmno"/>
        <w:rPr>
          <w:b/>
          <w:szCs w:val="24"/>
        </w:rPr>
      </w:pPr>
      <w:r w:rsidRPr="00385B32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EDC0353" wp14:editId="05358FCE">
            <wp:simplePos x="0" y="0"/>
            <wp:positionH relativeFrom="page">
              <wp:align>center</wp:align>
            </wp:positionH>
            <wp:positionV relativeFrom="paragraph">
              <wp:posOffset>272415</wp:posOffset>
            </wp:positionV>
            <wp:extent cx="6409055" cy="6436360"/>
            <wp:effectExtent l="0" t="0" r="0" b="2540"/>
            <wp:wrapSquare wrapText="bothSides"/>
            <wp:docPr id="490472258" name="Obrázek 1" descr="Obsah obrázku text, snímek obrazovky, Písmo, dopis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72258" name="Obrázek 1" descr="Obsah obrázku text, snímek obrazovky, Písmo, dopis&#10;&#10;Obsah vygenerovaný umělou inteligencí může být nesprávný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055" cy="643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63E56" w14:textId="050B0595" w:rsidR="00E40621" w:rsidRDefault="00E40621" w:rsidP="00385B32">
      <w:pPr>
        <w:pStyle w:val="jmno"/>
      </w:pPr>
      <w:r>
        <w:lastRenderedPageBreak/>
        <w:t>Prohlášení:</w:t>
      </w:r>
    </w:p>
    <w:p w14:paraId="181266FA" w14:textId="30CBF887" w:rsidR="00FA3ABF" w:rsidRDefault="00FA3ABF" w:rsidP="00E40621">
      <w:r>
        <w:t xml:space="preserve">Souhlasím s tím, že s výsledky mé práce může být naloženo podle uvážení vedoucího </w:t>
      </w:r>
      <w:r w:rsidR="001C61A6">
        <w:t>maturitní</w:t>
      </w:r>
      <w:r w:rsidR="0012562D">
        <w:t xml:space="preserve"> práce a ředitele školy</w:t>
      </w:r>
      <w:r>
        <w:t>. V případě publikace budu</w:t>
      </w:r>
      <w:r w:rsidR="00B34158">
        <w:t xml:space="preserve"> uveden</w:t>
      </w:r>
      <w:r>
        <w:t xml:space="preserve"> jako spoluautor.</w:t>
      </w:r>
    </w:p>
    <w:p w14:paraId="15053082" w14:textId="2DCA1A2A" w:rsidR="00FA3ABF" w:rsidRDefault="00FA3ABF">
      <w:r>
        <w:t>Prohl</w:t>
      </w:r>
      <w:r w:rsidR="00946415">
        <w:t xml:space="preserve">ašuji, že jsem na celé </w:t>
      </w:r>
      <w:r w:rsidR="001C61A6">
        <w:t>maturitní</w:t>
      </w:r>
      <w:r>
        <w:t xml:space="preserve"> prác</w:t>
      </w:r>
      <w:r w:rsidR="00B34158">
        <w:t>i pracoval</w:t>
      </w:r>
      <w:r>
        <w:t xml:space="preserve"> samostatně a </w:t>
      </w:r>
      <w:r w:rsidR="00FC7A73">
        <w:t xml:space="preserve">veškeré použité zdroje </w:t>
      </w:r>
      <w:r>
        <w:t xml:space="preserve">jsem </w:t>
      </w:r>
      <w:r w:rsidR="00E93FBA">
        <w:t>citoval</w:t>
      </w:r>
      <w:r>
        <w:t>.</w:t>
      </w:r>
    </w:p>
    <w:p w14:paraId="03229ABC" w14:textId="691CF934" w:rsidR="00FA3ABF" w:rsidRDefault="00946415" w:rsidP="00E40621">
      <w:pPr>
        <w:pStyle w:val="msto"/>
      </w:pPr>
      <w:r>
        <w:t>V Uherském Hradišti</w:t>
      </w:r>
      <w:r w:rsidR="00E40621">
        <w:t>, dne</w:t>
      </w:r>
      <w:r w:rsidR="00FA3ABF">
        <w:t xml:space="preserve"> </w:t>
      </w:r>
      <w:r w:rsidR="00F55EE8">
        <w:rPr>
          <w:rStyle w:val="doplnittext"/>
        </w:rPr>
        <w:t>30</w:t>
      </w:r>
      <w:r w:rsidR="00887AC8">
        <w:rPr>
          <w:rStyle w:val="doplnittext"/>
        </w:rPr>
        <w:t>. 3. 2026</w:t>
      </w:r>
    </w:p>
    <w:p w14:paraId="6196D7EA" w14:textId="0C343297" w:rsidR="00FA3ABF" w:rsidRDefault="00E40621" w:rsidP="00E40621">
      <w:pPr>
        <w:pStyle w:val="msto"/>
        <w:tabs>
          <w:tab w:val="clear" w:pos="284"/>
          <w:tab w:val="clear" w:pos="7371"/>
          <w:tab w:val="center" w:pos="6379"/>
        </w:tabs>
      </w:pPr>
      <w:r>
        <w:tab/>
        <w:t>..................................................</w:t>
      </w:r>
      <w:r>
        <w:br/>
        <w:t xml:space="preserve"> </w:t>
      </w:r>
      <w:r>
        <w:tab/>
      </w:r>
      <w:r w:rsidR="00946415">
        <w:t>podpis absolventa</w:t>
      </w:r>
    </w:p>
    <w:p w14:paraId="72E61FFF" w14:textId="2471D400" w:rsidR="00FA3ABF" w:rsidRPr="00FC7A73" w:rsidRDefault="00FA3ABF" w:rsidP="003B2B9F">
      <w:pPr>
        <w:pStyle w:val="resum"/>
      </w:pPr>
      <w:bookmarkStart w:id="0" w:name="_Toc37577728"/>
      <w:r w:rsidRPr="00FC7A73">
        <w:lastRenderedPageBreak/>
        <w:t>R</w:t>
      </w:r>
      <w:bookmarkEnd w:id="0"/>
      <w:r w:rsidRPr="00FC7A73">
        <w:t>ESUMÉ</w:t>
      </w:r>
    </w:p>
    <w:p w14:paraId="422C8420" w14:textId="359387D1" w:rsidR="009F2583" w:rsidRPr="009F2583" w:rsidRDefault="009F2583" w:rsidP="009F2583">
      <w:pPr>
        <w:rPr>
          <w:i/>
        </w:rPr>
      </w:pPr>
      <w:r w:rsidRPr="009F2583">
        <w:rPr>
          <w:i/>
        </w:rPr>
        <w:t xml:space="preserve">Tato maturitní práce se zaměřuje na návrh a realizaci inteligentní senzorové desky založené na </w:t>
      </w:r>
      <w:r w:rsidR="002C7684" w:rsidRPr="009F2583">
        <w:rPr>
          <w:i/>
        </w:rPr>
        <w:t>mikrokontroleru</w:t>
      </w:r>
      <w:r w:rsidRPr="009F2583">
        <w:rPr>
          <w:i/>
        </w:rPr>
        <w:t xml:space="preserve"> ESP32. Zařízení měří teplotu, vlhkost, tlak, nadmořskou výšku a detekuje přítomnost osob. Naměřená data se zobrazují na displeji, ukládají na SD kartu a odesílají přes Wi-Fi na server.</w:t>
      </w:r>
    </w:p>
    <w:p w14:paraId="40D5847C" w14:textId="77777777" w:rsidR="009F2583" w:rsidRPr="009F2583" w:rsidRDefault="009F2583" w:rsidP="009F2583">
      <w:pPr>
        <w:rPr>
          <w:i/>
        </w:rPr>
      </w:pPr>
      <w:r w:rsidRPr="009F2583">
        <w:rPr>
          <w:i/>
        </w:rPr>
        <w:t xml:space="preserve">Součástí projektu je také webová aplikace vytvořená ve frameworku </w:t>
      </w:r>
      <w:proofErr w:type="spellStart"/>
      <w:r w:rsidRPr="009F2583">
        <w:rPr>
          <w:i/>
        </w:rPr>
        <w:t>CodeIgniter</w:t>
      </w:r>
      <w:proofErr w:type="spellEnd"/>
      <w:r w:rsidRPr="009F2583">
        <w:rPr>
          <w:i/>
        </w:rPr>
        <w:t xml:space="preserve"> 4, která umožňuje ukládání dat do databáze a jejich zobrazení pomocí grafů.</w:t>
      </w:r>
    </w:p>
    <w:p w14:paraId="5A48601D" w14:textId="059CA8BB" w:rsidR="009F2583" w:rsidRPr="009F2583" w:rsidRDefault="009F2583" w:rsidP="009F2583">
      <w:pPr>
        <w:rPr>
          <w:i/>
        </w:rPr>
      </w:pPr>
      <w:r w:rsidRPr="009F2583">
        <w:rPr>
          <w:i/>
        </w:rPr>
        <w:t>Výsledkem je funkční systém pro monitorování prostředí s možností vzdáleného přístupu k datům.</w:t>
      </w:r>
    </w:p>
    <w:p w14:paraId="52182D8A" w14:textId="77777777" w:rsidR="00FA3ABF" w:rsidRPr="00FC7A73" w:rsidRDefault="00FA3ABF" w:rsidP="003B2B9F">
      <w:pPr>
        <w:pStyle w:val="resum"/>
      </w:pPr>
      <w:bookmarkStart w:id="1" w:name="_Toc37577729"/>
      <w:r w:rsidRPr="00FC7A73">
        <w:lastRenderedPageBreak/>
        <w:t>OBSAH</w:t>
      </w:r>
      <w:bookmarkEnd w:id="1"/>
    </w:p>
    <w:p w14:paraId="5F896E36" w14:textId="1DC91C51" w:rsidR="00C87617" w:rsidRDefault="003B2B9F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"2-3" \t "Nadpis 1;1;NadpisHlavniNecisl;1" </w:instrText>
      </w:r>
      <w:r>
        <w:fldChar w:fldCharType="separate"/>
      </w:r>
      <w:r w:rsidR="00C87617">
        <w:t>úvod</w:t>
      </w:r>
      <w:r w:rsidR="00C87617">
        <w:tab/>
      </w:r>
      <w:r w:rsidR="00C87617">
        <w:fldChar w:fldCharType="begin"/>
      </w:r>
      <w:r w:rsidR="00C87617">
        <w:instrText xml:space="preserve"> PAGEREF _Toc225535296 \h </w:instrText>
      </w:r>
      <w:r w:rsidR="00C87617">
        <w:fldChar w:fldCharType="separate"/>
      </w:r>
      <w:r w:rsidR="00CC7E08">
        <w:t>9</w:t>
      </w:r>
      <w:r w:rsidR="00C87617">
        <w:fldChar w:fldCharType="end"/>
      </w:r>
    </w:p>
    <w:p w14:paraId="3655F432" w14:textId="6601AD44" w:rsidR="00C87617" w:rsidRDefault="00C8761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Teoretická část a analýza nástrojů</w:t>
      </w:r>
      <w:r>
        <w:tab/>
      </w:r>
      <w:r>
        <w:fldChar w:fldCharType="begin"/>
      </w:r>
      <w:r>
        <w:instrText xml:space="preserve"> PAGEREF _Toc225535297 \h </w:instrText>
      </w:r>
      <w:r>
        <w:fldChar w:fldCharType="separate"/>
      </w:r>
      <w:r w:rsidR="00CC7E08">
        <w:t>10</w:t>
      </w:r>
      <w:r>
        <w:fldChar w:fldCharType="end"/>
      </w:r>
    </w:p>
    <w:p w14:paraId="1A85EF31" w14:textId="47AF5E84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Internet věcí (IoT)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_Toc225535298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10</w:t>
      </w:r>
      <w:r>
        <w:rPr>
          <w:noProof/>
        </w:rPr>
        <w:fldChar w:fldCharType="end"/>
      </w:r>
    </w:p>
    <w:p w14:paraId="1F35FA27" w14:textId="340D855F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Mikrokontroler ESP32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_Toc225535299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10</w:t>
      </w:r>
      <w:r>
        <w:rPr>
          <w:noProof/>
        </w:rPr>
        <w:fldChar w:fldCharType="end"/>
      </w:r>
    </w:p>
    <w:p w14:paraId="74CA6B5A" w14:textId="0D4EA185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1.2.1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Důvody volby ESP32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_Toc225535300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10</w:t>
      </w:r>
      <w:r>
        <w:rPr>
          <w:noProof/>
        </w:rPr>
        <w:fldChar w:fldCharType="end"/>
      </w:r>
    </w:p>
    <w:p w14:paraId="14855CF3" w14:textId="6B1DD395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Použité senzory a komponenty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_Toc225535301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11</w:t>
      </w:r>
      <w:r>
        <w:rPr>
          <w:noProof/>
        </w:rPr>
        <w:fldChar w:fldCharType="end"/>
      </w:r>
    </w:p>
    <w:p w14:paraId="5B4B967D" w14:textId="3E3D4438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1.3.1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Senzor okolního prostředí (BME280)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_Toc225535302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11</w:t>
      </w:r>
      <w:r>
        <w:rPr>
          <w:noProof/>
        </w:rPr>
        <w:fldChar w:fldCharType="end"/>
      </w:r>
    </w:p>
    <w:p w14:paraId="7DD92CCC" w14:textId="6EEEBF80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1.3.2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Radarový senzor přítomnosti HLK-LD2450 (mmWave)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_Toc225535303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11</w:t>
      </w:r>
      <w:r>
        <w:rPr>
          <w:noProof/>
        </w:rPr>
        <w:fldChar w:fldCharType="end"/>
      </w:r>
    </w:p>
    <w:p w14:paraId="0F9883D3" w14:textId="19FB39F3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1.3.3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Modul pro SD kartu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_Toc225535304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12</w:t>
      </w:r>
      <w:r>
        <w:rPr>
          <w:noProof/>
        </w:rPr>
        <w:fldChar w:fldCharType="end"/>
      </w:r>
    </w:p>
    <w:p w14:paraId="6905F6EA" w14:textId="3083BB2B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1.3.4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OLED displej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_Toc225535305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13</w:t>
      </w:r>
      <w:r>
        <w:rPr>
          <w:noProof/>
        </w:rPr>
        <w:fldChar w:fldCharType="end"/>
      </w:r>
    </w:p>
    <w:p w14:paraId="24DE50DE" w14:textId="2B553753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Serverová infrastruktura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_Toc225535306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13</w:t>
      </w:r>
      <w:r>
        <w:rPr>
          <w:noProof/>
        </w:rPr>
        <w:fldChar w:fldCharType="end"/>
      </w:r>
    </w:p>
    <w:p w14:paraId="7FD110AA" w14:textId="2C84F867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1.4.1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Proxmox Virtual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_Toc225535307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13</w:t>
      </w:r>
      <w:r>
        <w:rPr>
          <w:noProof/>
        </w:rPr>
        <w:fldChar w:fldCharType="end"/>
      </w:r>
    </w:p>
    <w:p w14:paraId="1279368F" w14:textId="4EDFF094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1.4.2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Debian 13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_Toc225535308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14</w:t>
      </w:r>
      <w:r>
        <w:rPr>
          <w:noProof/>
        </w:rPr>
        <w:fldChar w:fldCharType="end"/>
      </w:r>
    </w:p>
    <w:p w14:paraId="4F2EB589" w14:textId="7D77B521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1.4.3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XAMPP (Apache, MySQL, PHP)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_Toc225535309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14</w:t>
      </w:r>
      <w:r>
        <w:rPr>
          <w:noProof/>
        </w:rPr>
        <w:fldChar w:fldCharType="end"/>
      </w:r>
    </w:p>
    <w:p w14:paraId="4DF71B57" w14:textId="0A14B413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Webová aplikace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_Toc225535310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14</w:t>
      </w:r>
      <w:r>
        <w:rPr>
          <w:noProof/>
        </w:rPr>
        <w:fldChar w:fldCharType="end"/>
      </w:r>
    </w:p>
    <w:p w14:paraId="1BE0B8E4" w14:textId="3DD1095C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1.5.1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PHP a CodeIgniter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_Toc225535311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15</w:t>
      </w:r>
      <w:r>
        <w:rPr>
          <w:noProof/>
        </w:rPr>
        <w:fldChar w:fldCharType="end"/>
      </w:r>
    </w:p>
    <w:p w14:paraId="1721C5F7" w14:textId="7A0077ED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1.5.2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MySQL databáze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_Toc225535312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15</w:t>
      </w:r>
      <w:r>
        <w:rPr>
          <w:noProof/>
        </w:rPr>
        <w:fldChar w:fldCharType="end"/>
      </w:r>
    </w:p>
    <w:p w14:paraId="05B464FC" w14:textId="17D6DDC3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1.5.3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Frontend – HTML, Bootstrap, Font Awesome a JavaScript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_Toc225535313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15</w:t>
      </w:r>
      <w:r>
        <w:rPr>
          <w:noProof/>
        </w:rPr>
        <w:fldChar w:fldCharType="end"/>
      </w:r>
    </w:p>
    <w:p w14:paraId="7492B943" w14:textId="6DF33933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1.5.4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Vizualizace dat – Chart.js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_Toc225535314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16</w:t>
      </w:r>
      <w:r>
        <w:rPr>
          <w:noProof/>
        </w:rPr>
        <w:fldChar w:fldCharType="end"/>
      </w:r>
    </w:p>
    <w:p w14:paraId="3BDA3581" w14:textId="6B8F0963" w:rsidR="00C87617" w:rsidRDefault="00C8761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Cíle práce a systémové požadavky</w:t>
      </w:r>
      <w:r>
        <w:tab/>
      </w:r>
      <w:r>
        <w:fldChar w:fldCharType="begin"/>
      </w:r>
      <w:r>
        <w:instrText xml:space="preserve"> PAGEREF _Toc225535315 \h </w:instrText>
      </w:r>
      <w:r>
        <w:fldChar w:fldCharType="separate"/>
      </w:r>
      <w:r w:rsidR="00CC7E08">
        <w:t>17</w:t>
      </w:r>
      <w:r>
        <w:fldChar w:fldCharType="end"/>
      </w:r>
    </w:p>
    <w:p w14:paraId="3D435A93" w14:textId="5A00F121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Hlavní cíl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_Toc225535316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17</w:t>
      </w:r>
      <w:r>
        <w:rPr>
          <w:noProof/>
        </w:rPr>
        <w:fldChar w:fldCharType="end"/>
      </w:r>
    </w:p>
    <w:p w14:paraId="5BF68288" w14:textId="408F2D44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2.1.1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Systém se skládá ze dvou hlavních částí: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_Toc225535317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17</w:t>
      </w:r>
      <w:r>
        <w:rPr>
          <w:noProof/>
        </w:rPr>
        <w:fldChar w:fldCharType="end"/>
      </w:r>
    </w:p>
    <w:p w14:paraId="1AFA800A" w14:textId="5485E9D7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Dílčí technické cíle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_Toc225535318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17</w:t>
      </w:r>
      <w:r>
        <w:rPr>
          <w:noProof/>
        </w:rPr>
        <w:fldChar w:fldCharType="end"/>
      </w:r>
    </w:p>
    <w:p w14:paraId="170EB0F0" w14:textId="3F361172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2.2.1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Sběr a zpracování dat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_Toc225535319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17</w:t>
      </w:r>
      <w:r>
        <w:rPr>
          <w:noProof/>
        </w:rPr>
        <w:fldChar w:fldCharType="end"/>
      </w:r>
    </w:p>
    <w:p w14:paraId="29A6AE99" w14:textId="1F4E93DC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2.2.2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Zajištění spolehlivosti a zálohování dat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_Toc225535320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17</w:t>
      </w:r>
      <w:r>
        <w:rPr>
          <w:noProof/>
        </w:rPr>
        <w:fldChar w:fldCharType="end"/>
      </w:r>
    </w:p>
    <w:p w14:paraId="7A84DB07" w14:textId="08980A59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2.2.3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Automatická synchronizace dat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_Toc225535321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18</w:t>
      </w:r>
      <w:r>
        <w:rPr>
          <w:noProof/>
        </w:rPr>
        <w:fldChar w:fldCharType="end"/>
      </w:r>
    </w:p>
    <w:p w14:paraId="55D38544" w14:textId="462630F5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2.2.4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Vývoj webového rozhraní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_Toc225535322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18</w:t>
      </w:r>
      <w:r>
        <w:rPr>
          <w:noProof/>
        </w:rPr>
        <w:fldChar w:fldCharType="end"/>
      </w:r>
    </w:p>
    <w:p w14:paraId="2EAC66EF" w14:textId="6C703659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2.2.5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Vizuální interpretace dat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_Toc225535323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18</w:t>
      </w:r>
      <w:r>
        <w:rPr>
          <w:noProof/>
        </w:rPr>
        <w:fldChar w:fldCharType="end"/>
      </w:r>
    </w:p>
    <w:p w14:paraId="26F5A183" w14:textId="1D83F62A" w:rsidR="00C87617" w:rsidRDefault="00C8761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Technická část</w:t>
      </w:r>
      <w:r>
        <w:tab/>
      </w:r>
      <w:r>
        <w:fldChar w:fldCharType="begin"/>
      </w:r>
      <w:r>
        <w:instrText xml:space="preserve"> PAGEREF _Toc225535324 \h </w:instrText>
      </w:r>
      <w:r>
        <w:fldChar w:fldCharType="separate"/>
      </w:r>
      <w:r w:rsidR="00CC7E08">
        <w:t>19</w:t>
      </w:r>
      <w:r>
        <w:fldChar w:fldCharType="end"/>
      </w:r>
    </w:p>
    <w:p w14:paraId="3841EB64" w14:textId="67423B5A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Návrh a realizace hardwaru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_Toc225535325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19</w:t>
      </w:r>
      <w:r>
        <w:rPr>
          <w:noProof/>
        </w:rPr>
        <w:fldChar w:fldCharType="end"/>
      </w:r>
    </w:p>
    <w:p w14:paraId="53F03C22" w14:textId="5EE8522F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3.1.1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Vývojové prostředí EasyEDA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_Toc225535326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19</w:t>
      </w:r>
      <w:r>
        <w:rPr>
          <w:noProof/>
        </w:rPr>
        <w:fldChar w:fldCharType="end"/>
      </w:r>
    </w:p>
    <w:p w14:paraId="423FD844" w14:textId="1DB5475A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3.1.2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Návrh elektronického schématu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_Toc225535327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20</w:t>
      </w:r>
      <w:r>
        <w:rPr>
          <w:noProof/>
        </w:rPr>
        <w:fldChar w:fldCharType="end"/>
      </w:r>
    </w:p>
    <w:p w14:paraId="26588278" w14:textId="7BE07156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3.1.3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Návrh a výroba plošného spoje (PCB)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_Toc225535328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22</w:t>
      </w:r>
      <w:r>
        <w:rPr>
          <w:noProof/>
        </w:rPr>
        <w:fldChar w:fldCharType="end"/>
      </w:r>
    </w:p>
    <w:p w14:paraId="2C92004C" w14:textId="12C5C12E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3.1.4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Mechanická konstrukce a 3D tisk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_Toc225535329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25</w:t>
      </w:r>
      <w:r>
        <w:rPr>
          <w:noProof/>
        </w:rPr>
        <w:fldChar w:fldCharType="end"/>
      </w:r>
    </w:p>
    <w:p w14:paraId="7822411E" w14:textId="14FF8A10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Vývoj softwaru pro mikrokontroler (Firmware)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_Toc225535330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26</w:t>
      </w:r>
      <w:r>
        <w:rPr>
          <w:noProof/>
        </w:rPr>
        <w:fldChar w:fldCharType="end"/>
      </w:r>
    </w:p>
    <w:p w14:paraId="5529101C" w14:textId="4867DC36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3.2.1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Čtení dat ze senzorů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_Toc225535331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26</w:t>
      </w:r>
      <w:r>
        <w:rPr>
          <w:noProof/>
        </w:rPr>
        <w:fldChar w:fldCharType="end"/>
      </w:r>
    </w:p>
    <w:p w14:paraId="235BF7E3" w14:textId="37A2ECBF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3.2.2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Ukládání dat na SD kartu a formát CSV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_Toc225535332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27</w:t>
      </w:r>
      <w:r>
        <w:rPr>
          <w:noProof/>
        </w:rPr>
        <w:fldChar w:fldCharType="end"/>
      </w:r>
    </w:p>
    <w:p w14:paraId="1A4180A8" w14:textId="2BE7C7E2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3.2.3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Synchronizace dat při výpadku připojení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_Toc225535333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27</w:t>
      </w:r>
      <w:r>
        <w:rPr>
          <w:noProof/>
        </w:rPr>
        <w:fldChar w:fldCharType="end"/>
      </w:r>
    </w:p>
    <w:p w14:paraId="5DF1618E" w14:textId="76EC9DA1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Návrh a realizace webové aplikace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_Toc225535334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28</w:t>
      </w:r>
      <w:r>
        <w:rPr>
          <w:noProof/>
        </w:rPr>
        <w:fldChar w:fldCharType="end"/>
      </w:r>
    </w:p>
    <w:p w14:paraId="10386B17" w14:textId="29E3E1C7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3.3.1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Relační databáze MySQL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_Toc225535335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29</w:t>
      </w:r>
      <w:r>
        <w:rPr>
          <w:noProof/>
        </w:rPr>
        <w:fldChar w:fldCharType="end"/>
      </w:r>
    </w:p>
    <w:p w14:paraId="5F711769" w14:textId="4D4BA43B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3.3.2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Architektura aplikace CodeIgniter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_Toc225535336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31</w:t>
      </w:r>
      <w:r>
        <w:rPr>
          <w:noProof/>
        </w:rPr>
        <w:fldChar w:fldCharType="end"/>
      </w:r>
    </w:p>
    <w:p w14:paraId="109C10FB" w14:textId="12317803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3.3.3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Komunikační rozhraní mezi ESP32 a serverem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_Toc225535337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32</w:t>
      </w:r>
      <w:r>
        <w:rPr>
          <w:noProof/>
        </w:rPr>
        <w:fldChar w:fldCharType="end"/>
      </w:r>
    </w:p>
    <w:p w14:paraId="4E442DFF" w14:textId="3CF064D3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3.3.4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Vizualizace dat a uživatelské rozhraní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_Toc225535338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33</w:t>
      </w:r>
      <w:r>
        <w:rPr>
          <w:noProof/>
        </w:rPr>
        <w:fldChar w:fldCharType="end"/>
      </w:r>
    </w:p>
    <w:p w14:paraId="28A56E0C" w14:textId="03AC83CF" w:rsidR="00C87617" w:rsidRDefault="00C8761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Uživatelská část</w:t>
      </w:r>
      <w:r>
        <w:tab/>
      </w:r>
      <w:r>
        <w:fldChar w:fldCharType="begin"/>
      </w:r>
      <w:r>
        <w:instrText xml:space="preserve"> PAGEREF _Toc225535339 \h </w:instrText>
      </w:r>
      <w:r>
        <w:fldChar w:fldCharType="separate"/>
      </w:r>
      <w:r w:rsidR="00CC7E08">
        <w:t>36</w:t>
      </w:r>
      <w:r>
        <w:fldChar w:fldCharType="end"/>
      </w:r>
    </w:p>
    <w:p w14:paraId="6D7B971A" w14:textId="7559DC4F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Sestavení a zprovoznění zařízení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_Toc225535340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36</w:t>
      </w:r>
      <w:r>
        <w:rPr>
          <w:noProof/>
        </w:rPr>
        <w:fldChar w:fldCharType="end"/>
      </w:r>
    </w:p>
    <w:p w14:paraId="3960AAFE" w14:textId="3E55534F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4.1.1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Napájení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_Toc225535341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36</w:t>
      </w:r>
      <w:r>
        <w:rPr>
          <w:noProof/>
        </w:rPr>
        <w:fldChar w:fldCharType="end"/>
      </w:r>
    </w:p>
    <w:p w14:paraId="4C8CB780" w14:textId="781D0AB5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4.1.2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Umístění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_Toc225535342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36</w:t>
      </w:r>
      <w:r>
        <w:rPr>
          <w:noProof/>
        </w:rPr>
        <w:fldChar w:fldCharType="end"/>
      </w:r>
    </w:p>
    <w:p w14:paraId="4D68928D" w14:textId="23B5B882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Ovládání senzorové desky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_Toc225535343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37</w:t>
      </w:r>
      <w:r>
        <w:rPr>
          <w:noProof/>
        </w:rPr>
        <w:fldChar w:fldCharType="end"/>
      </w:r>
    </w:p>
    <w:p w14:paraId="3FCAF806" w14:textId="38D8860D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4.2.1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Přední strana krabičky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_Toc225535344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37</w:t>
      </w:r>
      <w:r>
        <w:rPr>
          <w:noProof/>
        </w:rPr>
        <w:fldChar w:fldCharType="end"/>
      </w:r>
    </w:p>
    <w:p w14:paraId="6899DEFC" w14:textId="19DC0AED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4.2.2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Pravá strana krabičky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_Toc225535345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39</w:t>
      </w:r>
      <w:r>
        <w:rPr>
          <w:noProof/>
        </w:rPr>
        <w:fldChar w:fldCharType="end"/>
      </w:r>
    </w:p>
    <w:p w14:paraId="720C5D75" w14:textId="5BC2C4E4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4.2.3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Vrchní strana krabičky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_Toc225535346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40</w:t>
      </w:r>
      <w:r>
        <w:rPr>
          <w:noProof/>
        </w:rPr>
        <w:fldChar w:fldCharType="end"/>
      </w:r>
    </w:p>
    <w:p w14:paraId="5F6A51A1" w14:textId="0A8691DF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4.2.4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Zadní strana krabičky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_Toc225535347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40</w:t>
      </w:r>
      <w:r>
        <w:rPr>
          <w:noProof/>
        </w:rPr>
        <w:fldChar w:fldCharType="end"/>
      </w:r>
    </w:p>
    <w:p w14:paraId="0CCA7EB5" w14:textId="1FB2E474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Tisk ochranné 3D krabičky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_Toc225535348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41</w:t>
      </w:r>
      <w:r>
        <w:rPr>
          <w:noProof/>
        </w:rPr>
        <w:fldChar w:fldCharType="end"/>
      </w:r>
    </w:p>
    <w:p w14:paraId="4F6BAAD6" w14:textId="01B65902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4.3.1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Doporučené nastavení tisku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_Toc225535349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41</w:t>
      </w:r>
      <w:r>
        <w:rPr>
          <w:noProof/>
        </w:rPr>
        <w:fldChar w:fldCharType="end"/>
      </w:r>
    </w:p>
    <w:p w14:paraId="7085BFB6" w14:textId="3CED8F36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Nasazení serveru a databáze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_Toc225535350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42</w:t>
      </w:r>
      <w:r>
        <w:rPr>
          <w:noProof/>
        </w:rPr>
        <w:fldChar w:fldCharType="end"/>
      </w:r>
    </w:p>
    <w:p w14:paraId="56189F81" w14:textId="75A9C46B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4.4.1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Instalace serverového prostředí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_Toc225535351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42</w:t>
      </w:r>
      <w:r>
        <w:rPr>
          <w:noProof/>
        </w:rPr>
        <w:fldChar w:fldCharType="end"/>
      </w:r>
    </w:p>
    <w:p w14:paraId="09ABF168" w14:textId="34DD42A0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4.4.2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Vytvoření databáze a tabulek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_Toc225535352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42</w:t>
      </w:r>
      <w:r>
        <w:rPr>
          <w:noProof/>
        </w:rPr>
        <w:fldChar w:fldCharType="end"/>
      </w:r>
    </w:p>
    <w:p w14:paraId="2458D895" w14:textId="05E78A78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4.4.3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Nasazení webové aplikace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_Toc225535353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43</w:t>
      </w:r>
      <w:r>
        <w:rPr>
          <w:noProof/>
        </w:rPr>
        <w:fldChar w:fldCharType="end"/>
      </w:r>
    </w:p>
    <w:p w14:paraId="7F798FA3" w14:textId="0E943D6D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Průvodce webovou aplikací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_Toc225535354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43</w:t>
      </w:r>
      <w:r>
        <w:rPr>
          <w:noProof/>
        </w:rPr>
        <w:fldChar w:fldCharType="end"/>
      </w:r>
    </w:p>
    <w:p w14:paraId="7588534D" w14:textId="2D8C4FFA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4.5.1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Úvodní stránka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_Toc225535355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43</w:t>
      </w:r>
      <w:r>
        <w:rPr>
          <w:noProof/>
        </w:rPr>
        <w:fldChar w:fldCharType="end"/>
      </w:r>
    </w:p>
    <w:p w14:paraId="09F0B12E" w14:textId="3C6BB75B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4.5.2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Zobrazení grafů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_Toc225535356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44</w:t>
      </w:r>
      <w:r>
        <w:rPr>
          <w:noProof/>
        </w:rPr>
        <w:fldChar w:fldCharType="end"/>
      </w:r>
    </w:p>
    <w:p w14:paraId="71C9DD17" w14:textId="5FEA1AFC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4.5.3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Zobrazení pohybu v místnosti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_Toc225535357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44</w:t>
      </w:r>
      <w:r>
        <w:rPr>
          <w:noProof/>
        </w:rPr>
        <w:fldChar w:fldCharType="end"/>
      </w:r>
    </w:p>
    <w:p w14:paraId="6833C213" w14:textId="0EF19F69" w:rsidR="00C87617" w:rsidRDefault="00C8761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5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Testování systému</w:t>
      </w:r>
      <w:r>
        <w:tab/>
      </w:r>
      <w:r>
        <w:fldChar w:fldCharType="begin"/>
      </w:r>
      <w:r>
        <w:instrText xml:space="preserve"> PAGEREF _Toc225535358 \h </w:instrText>
      </w:r>
      <w:r>
        <w:fldChar w:fldCharType="separate"/>
      </w:r>
      <w:r w:rsidR="00CC7E08">
        <w:t>45</w:t>
      </w:r>
      <w:r>
        <w:fldChar w:fldCharType="end"/>
      </w:r>
    </w:p>
    <w:p w14:paraId="24A94386" w14:textId="6AD55D66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Průběh testování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_Toc225535359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45</w:t>
      </w:r>
      <w:r>
        <w:rPr>
          <w:noProof/>
        </w:rPr>
        <w:fldChar w:fldCharType="end"/>
      </w:r>
    </w:p>
    <w:p w14:paraId="0C901F62" w14:textId="6F069AE1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Nalezené chyby a jejich řešení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_Toc225535360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45</w:t>
      </w:r>
      <w:r>
        <w:rPr>
          <w:noProof/>
        </w:rPr>
        <w:fldChar w:fldCharType="end"/>
      </w:r>
    </w:p>
    <w:p w14:paraId="1010B2D2" w14:textId="5AA4C633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5.2.1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Problém s časovým rozsahem dat v grafech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_Toc225535361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45</w:t>
      </w:r>
      <w:r>
        <w:rPr>
          <w:noProof/>
        </w:rPr>
        <w:fldChar w:fldCharType="end"/>
      </w:r>
    </w:p>
    <w:p w14:paraId="6BA8C8F3" w14:textId="075B28FF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5.2.2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Nepřehledné zobrazení pohybového grafu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_Toc225535362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45</w:t>
      </w:r>
      <w:r>
        <w:rPr>
          <w:noProof/>
        </w:rPr>
        <w:fldChar w:fldCharType="end"/>
      </w:r>
    </w:p>
    <w:p w14:paraId="453207FD" w14:textId="78100110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5.2.3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Problém s SD kartou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_Toc225535363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46</w:t>
      </w:r>
      <w:r>
        <w:rPr>
          <w:noProof/>
        </w:rPr>
        <w:fldChar w:fldCharType="end"/>
      </w:r>
    </w:p>
    <w:p w14:paraId="2B695C8A" w14:textId="0D9B7C41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5.2.4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Nadměrné množství dat u senzoru pohybu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_Toc225535364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46</w:t>
      </w:r>
      <w:r>
        <w:rPr>
          <w:noProof/>
        </w:rPr>
        <w:fldChar w:fldCharType="end"/>
      </w:r>
    </w:p>
    <w:p w14:paraId="040FD5A1" w14:textId="45EDFDE5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5.2.5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Výkonové omezení při synchronizaci dat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_Toc225535365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46</w:t>
      </w:r>
      <w:r>
        <w:rPr>
          <w:noProof/>
        </w:rPr>
        <w:fldChar w:fldCharType="end"/>
      </w:r>
    </w:p>
    <w:p w14:paraId="6E833D81" w14:textId="5CA14CC6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5.3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Zpětná vazba testerů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_Toc225535366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46</w:t>
      </w:r>
      <w:r>
        <w:rPr>
          <w:noProof/>
        </w:rPr>
        <w:fldChar w:fldCharType="end"/>
      </w:r>
    </w:p>
    <w:p w14:paraId="3BDB6AA9" w14:textId="4C7D3B5A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5.3.1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Tester č. 1 – student IT oboru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_Toc225535367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46</w:t>
      </w:r>
      <w:r>
        <w:rPr>
          <w:noProof/>
        </w:rPr>
        <w:fldChar w:fldCharType="end"/>
      </w:r>
    </w:p>
    <w:p w14:paraId="6B97A557" w14:textId="63C0914B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5.3.2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Tester č. 2 – běžný uživatel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_Toc225535368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47</w:t>
      </w:r>
      <w:r>
        <w:rPr>
          <w:noProof/>
        </w:rPr>
        <w:fldChar w:fldCharType="end"/>
      </w:r>
    </w:p>
    <w:p w14:paraId="33AEF38A" w14:textId="36676467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5.3.3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Tester č. 3 – uživatel se zájmem o IOT zařízení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_Toc225535369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47</w:t>
      </w:r>
      <w:r>
        <w:rPr>
          <w:noProof/>
        </w:rPr>
        <w:fldChar w:fldCharType="end"/>
      </w:r>
    </w:p>
    <w:p w14:paraId="59C1D590" w14:textId="4BB3E6FF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5.3.4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Tester č. 4 – spolužák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_Toc225535370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47</w:t>
      </w:r>
      <w:r>
        <w:rPr>
          <w:noProof/>
        </w:rPr>
        <w:fldChar w:fldCharType="end"/>
      </w:r>
    </w:p>
    <w:p w14:paraId="7C2AECBF" w14:textId="6EFF1EA0" w:rsidR="00C87617" w:rsidRDefault="00C87617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5.3.5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Shrnutí zpětné vazby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_Toc225535371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48</w:t>
      </w:r>
      <w:r>
        <w:rPr>
          <w:noProof/>
        </w:rPr>
        <w:fldChar w:fldCharType="end"/>
      </w:r>
    </w:p>
    <w:p w14:paraId="15C949C2" w14:textId="51EB785F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Hodnocení systému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_Toc225535372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48</w:t>
      </w:r>
      <w:r>
        <w:rPr>
          <w:noProof/>
        </w:rPr>
        <w:fldChar w:fldCharType="end"/>
      </w:r>
    </w:p>
    <w:p w14:paraId="661F6061" w14:textId="2B6F1BB4" w:rsidR="00C87617" w:rsidRDefault="00C87617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Možná budoucí vylepšení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_Toc225535373 \h </w:instrText>
      </w:r>
      <w:r>
        <w:rPr>
          <w:noProof/>
        </w:rPr>
      </w:r>
      <w:r>
        <w:rPr>
          <w:noProof/>
        </w:rPr>
        <w:fldChar w:fldCharType="separate"/>
      </w:r>
      <w:r w:rsidR="00CC7E08">
        <w:rPr>
          <w:noProof/>
        </w:rPr>
        <w:t>48</w:t>
      </w:r>
      <w:r>
        <w:rPr>
          <w:noProof/>
        </w:rPr>
        <w:fldChar w:fldCharType="end"/>
      </w:r>
    </w:p>
    <w:p w14:paraId="5CC15F53" w14:textId="26D6F0F2" w:rsidR="00C87617" w:rsidRDefault="00C8761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Závěr</w:t>
      </w:r>
      <w:r>
        <w:tab/>
      </w:r>
      <w:r>
        <w:fldChar w:fldCharType="begin"/>
      </w:r>
      <w:r>
        <w:instrText xml:space="preserve"> PAGEREF _Toc225535374 \h </w:instrText>
      </w:r>
      <w:r>
        <w:fldChar w:fldCharType="separate"/>
      </w:r>
      <w:r w:rsidR="00CC7E08">
        <w:t>49</w:t>
      </w:r>
      <w:r>
        <w:fldChar w:fldCharType="end"/>
      </w:r>
    </w:p>
    <w:p w14:paraId="0172D730" w14:textId="0147F910" w:rsidR="00C87617" w:rsidRDefault="00C8761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seznam použité literatury</w:t>
      </w:r>
      <w:r>
        <w:tab/>
      </w:r>
      <w:r>
        <w:fldChar w:fldCharType="begin"/>
      </w:r>
      <w:r>
        <w:instrText xml:space="preserve"> PAGEREF _Toc225535375 \h </w:instrText>
      </w:r>
      <w:r>
        <w:fldChar w:fldCharType="separate"/>
      </w:r>
      <w:r w:rsidR="00CC7E08">
        <w:t>50</w:t>
      </w:r>
      <w:r>
        <w:fldChar w:fldCharType="end"/>
      </w:r>
    </w:p>
    <w:p w14:paraId="2DB5EC5C" w14:textId="157F82A4" w:rsidR="00C87617" w:rsidRDefault="00C8761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Seznam použitých symbolů a zkratek</w:t>
      </w:r>
      <w:r>
        <w:tab/>
      </w:r>
      <w:r>
        <w:fldChar w:fldCharType="begin"/>
      </w:r>
      <w:r>
        <w:instrText xml:space="preserve"> PAGEREF _Toc225535376 \h </w:instrText>
      </w:r>
      <w:r>
        <w:fldChar w:fldCharType="separate"/>
      </w:r>
      <w:r w:rsidR="00CC7E08">
        <w:t>52</w:t>
      </w:r>
      <w:r>
        <w:fldChar w:fldCharType="end"/>
      </w:r>
    </w:p>
    <w:p w14:paraId="37394770" w14:textId="03B636B1" w:rsidR="00C87617" w:rsidRDefault="00C8761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Seznam obrázků</w:t>
      </w:r>
      <w:r>
        <w:tab/>
      </w:r>
      <w:r>
        <w:fldChar w:fldCharType="begin"/>
      </w:r>
      <w:r>
        <w:instrText xml:space="preserve"> PAGEREF _Toc225535377 \h </w:instrText>
      </w:r>
      <w:r>
        <w:fldChar w:fldCharType="separate"/>
      </w:r>
      <w:r w:rsidR="00CC7E08">
        <w:t>54</w:t>
      </w:r>
      <w:r>
        <w:fldChar w:fldCharType="end"/>
      </w:r>
    </w:p>
    <w:p w14:paraId="5A08653E" w14:textId="2B7653A4" w:rsidR="00FA3ABF" w:rsidRDefault="003B2B9F">
      <w:r>
        <w:rPr>
          <w:noProof/>
          <w:sz w:val="22"/>
          <w:szCs w:val="28"/>
        </w:rPr>
        <w:fldChar w:fldCharType="end"/>
      </w:r>
    </w:p>
    <w:p w14:paraId="0F20EEEB" w14:textId="77777777" w:rsidR="00FA3ABF" w:rsidRDefault="00FA3ABF">
      <w:pPr>
        <w:sectPr w:rsidR="00FA3ABF">
          <w:headerReference w:type="even" r:id="rId11"/>
          <w:footerReference w:type="even" r:id="rId12"/>
          <w:footerReference w:type="default" r:id="rId13"/>
          <w:pgSz w:w="11907" w:h="16840" w:code="9"/>
          <w:pgMar w:top="1701" w:right="1134" w:bottom="1134" w:left="1134" w:header="851" w:footer="709" w:gutter="851"/>
          <w:pgNumType w:start="1"/>
          <w:cols w:space="708"/>
          <w:titlePg/>
        </w:sectPr>
      </w:pPr>
    </w:p>
    <w:p w14:paraId="7D7A565A" w14:textId="0B070FF6" w:rsidR="00FA3ABF" w:rsidRDefault="00FA3ABF" w:rsidP="00043948">
      <w:pPr>
        <w:pStyle w:val="NadpisHlavniNecisl"/>
      </w:pPr>
      <w:bookmarkStart w:id="2" w:name="_Toc37577730"/>
      <w:bookmarkStart w:id="3" w:name="_Toc225535296"/>
      <w:r>
        <w:lastRenderedPageBreak/>
        <w:t>úvod</w:t>
      </w:r>
      <w:bookmarkEnd w:id="2"/>
      <w:bookmarkEnd w:id="3"/>
    </w:p>
    <w:p w14:paraId="563E1D66" w14:textId="39A0300B" w:rsidR="009E66E6" w:rsidRDefault="009E66E6" w:rsidP="009E66E6">
      <w:r w:rsidRPr="009E66E6">
        <w:t xml:space="preserve">V současné době se velmi rychle rozvíjí oblast chytrých domácností a automatizace. Mnoho běžných domácích zařízení se připojuje k internetu a komunikuje s uživatelem nebo mezi sebou. Uživatelé tak mohou na dálku sledovat teplotu, ovládat osvětlení nebo kontrolovat přítomnost osob v místnosti. Tento trend mě inspiroval k vytvoření vlastního projektu, který propojuje praktické znalosti elektroniky, programování </w:t>
      </w:r>
      <w:r w:rsidR="002C7684" w:rsidRPr="009E66E6">
        <w:t>mikrokontroler</w:t>
      </w:r>
      <w:r w:rsidR="002C7684">
        <w:t>ů</w:t>
      </w:r>
      <w:r w:rsidRPr="009E66E6">
        <w:t xml:space="preserve"> a webových technologií. Maturitní práce s názvem Inteligentní senzorová deska s ESP32 si klade za cíl navrhnout a realizovat funkční zařízení, které bude měřit a odesílat environmentální údaje, zobrazovat je na displeji a umožní jejich přehlednou vizualizaci na webu</w:t>
      </w:r>
      <w:r>
        <w:t>.</w:t>
      </w:r>
    </w:p>
    <w:p w14:paraId="15DF7AFD" w14:textId="77777777" w:rsidR="009B3309" w:rsidRDefault="009B3309" w:rsidP="009E66E6"/>
    <w:p w14:paraId="6F29E0E5" w14:textId="647CB699" w:rsidR="009E66E6" w:rsidRDefault="009E66E6" w:rsidP="009E66E6">
      <w:r w:rsidRPr="009E66E6">
        <w:t xml:space="preserve">Základ celého projektu tvoří </w:t>
      </w:r>
      <w:r w:rsidR="002C7684" w:rsidRPr="009E66E6">
        <w:t>mikrokontroler</w:t>
      </w:r>
      <w:r w:rsidRPr="009E66E6">
        <w:t xml:space="preserve"> ESP32, který slouží jako hlavní řídicí jednotka. K tomuto čipu budou připojeny různé senzory, konkrétně senzor teploty, vlhkosti a tlaku vzduchu BME280 a </w:t>
      </w:r>
      <w:proofErr w:type="spellStart"/>
      <w:r w:rsidRPr="009E66E6">
        <w:t>mmWave</w:t>
      </w:r>
      <w:proofErr w:type="spellEnd"/>
      <w:r w:rsidRPr="009E66E6">
        <w:t xml:space="preserve"> senzor pro detekci pohybu a přítomnosti osob v místnosti. Dále bude zařízení obsahovat malý displej pro zobrazení aktuálních hodnot a trojici tlačítek, pomocí kterých si uživatel zvolí, jaké údaje se mají na displeji zobrazovat. Celé zařízení bude navrženo v softwaru </w:t>
      </w:r>
      <w:proofErr w:type="spellStart"/>
      <w:r w:rsidRPr="009E66E6">
        <w:t>EasyEDA</w:t>
      </w:r>
      <w:proofErr w:type="spellEnd"/>
      <w:r w:rsidRPr="009E66E6">
        <w:t xml:space="preserve">, který umožňuje vytváření schémat zapojení i návrh plošných spojů PCB. Po návrhu desky bude projekt fyzicky realizován, osazen potřebnými komponenty a následně naprogramován v prostředí </w:t>
      </w:r>
      <w:proofErr w:type="spellStart"/>
      <w:r w:rsidR="00C74C02">
        <w:t>PlatformIO</w:t>
      </w:r>
      <w:proofErr w:type="spellEnd"/>
      <w:r w:rsidRPr="009E66E6">
        <w:t>.</w:t>
      </w:r>
    </w:p>
    <w:p w14:paraId="31FBDC1E" w14:textId="162C6B83" w:rsidR="009B3309" w:rsidRDefault="009B3309" w:rsidP="009E66E6"/>
    <w:p w14:paraId="14EC31F3" w14:textId="690D9A08" w:rsidR="009E66E6" w:rsidRDefault="009E66E6" w:rsidP="009E66E6">
      <w:r w:rsidRPr="009E66E6">
        <w:t xml:space="preserve">Tento projekt kombinuje znalosti z několika oblastí informačních technologií. Vyžaduje pochopení principů návrhu elektronických obvodů, programování </w:t>
      </w:r>
      <w:r w:rsidR="002C7684" w:rsidRPr="009E66E6">
        <w:t>mikrokontroler</w:t>
      </w:r>
      <w:r w:rsidR="002C7684">
        <w:t>ů</w:t>
      </w:r>
      <w:r w:rsidRPr="009E66E6">
        <w:t>, komunikace po síti i tvorby webových rozhraní. Cílem práce není pouze sestavení funkčního zařízení, ale i pochopení celého procesu vývoje – od návrhu a realizace hardware až po propojení s uživatelským prostředím. Výsledný produkt může sloužit jako základní prvek chytré domácnosti, který monitoruje prostředí a reaguje na přítomnost osob.</w:t>
      </w:r>
    </w:p>
    <w:p w14:paraId="28DB6D52" w14:textId="30FDA801" w:rsidR="00814761" w:rsidRDefault="00814761" w:rsidP="00814761">
      <w:pPr>
        <w:pStyle w:val="Nadpis1"/>
      </w:pPr>
      <w:bookmarkStart w:id="4" w:name="_Toc225535297"/>
      <w:bookmarkStart w:id="5" w:name="_Toc37577734"/>
      <w:r>
        <w:lastRenderedPageBreak/>
        <w:t>Teoretická část a</w:t>
      </w:r>
      <w:r w:rsidR="0004058D">
        <w:t xml:space="preserve"> </w:t>
      </w:r>
      <w:r>
        <w:t>analýza nástrojů</w:t>
      </w:r>
      <w:bookmarkEnd w:id="4"/>
    </w:p>
    <w:p w14:paraId="00707890" w14:textId="6EF8F227" w:rsidR="00814761" w:rsidRPr="00814761" w:rsidRDefault="00814761" w:rsidP="00814761">
      <w:r>
        <w:t>Před samotným návrhem a realizací projektu bylo nutné analyzovat dostupné technologie a zvolit vhodné nástroje, které umožní splnit všechny požadavky zadání. Tato kapitola představuje teoretický základ použitých technologií a zdůvodňuje jejich výběr.</w:t>
      </w:r>
    </w:p>
    <w:p w14:paraId="05EBCE8F" w14:textId="3BF56208" w:rsidR="00814761" w:rsidRDefault="00814761" w:rsidP="00814761">
      <w:pPr>
        <w:pStyle w:val="Nadpis2"/>
      </w:pPr>
      <w:bookmarkStart w:id="6" w:name="_Toc225535298"/>
      <w:r>
        <w:t>Internet věcí (</w:t>
      </w:r>
      <w:proofErr w:type="spellStart"/>
      <w:r>
        <w:t>IoT</w:t>
      </w:r>
      <w:proofErr w:type="spellEnd"/>
      <w:r>
        <w:t>)</w:t>
      </w:r>
      <w:bookmarkEnd w:id="6"/>
    </w:p>
    <w:p w14:paraId="352C7ED1" w14:textId="2FBFD8B7" w:rsidR="00814761" w:rsidRDefault="00814761" w:rsidP="00814761">
      <w:r>
        <w:t>Internet věcí (</w:t>
      </w:r>
      <w:proofErr w:type="spellStart"/>
      <w:r>
        <w:t>IoT</w:t>
      </w:r>
      <w:proofErr w:type="spellEnd"/>
      <w:r>
        <w:t xml:space="preserve">) představuje síť fyzických zařízení, vozidel, domácích spotřebičů a dalších položek, které jsou vybaveny elektronikou, softwarem, senzory a síťovou konektivitou, což těmto objektům umožňuje propojovat se </w:t>
      </w:r>
      <w:r w:rsidR="006C6BA2">
        <w:t xml:space="preserve">a vyměňovat si data mezi sebou. </w:t>
      </w:r>
    </w:p>
    <w:p w14:paraId="39CCF1C2" w14:textId="77777777" w:rsidR="006C6BA2" w:rsidRDefault="006C6BA2" w:rsidP="00814761"/>
    <w:p w14:paraId="2E7489A8" w14:textId="16AAD2ED" w:rsidR="006C6BA2" w:rsidRPr="00814761" w:rsidRDefault="006C6BA2" w:rsidP="00814761">
      <w:r>
        <w:t xml:space="preserve">V rámci této maturitní práce představuje </w:t>
      </w:r>
      <w:proofErr w:type="spellStart"/>
      <w:r>
        <w:t>IoT</w:t>
      </w:r>
      <w:proofErr w:type="spellEnd"/>
      <w:r>
        <w:t xml:space="preserve"> princip fungování celého projektu. Vytvořená senzorová deska slouží jako koncové zařízení, které sbírá data z okolního prostředí a odesílá je prostřednictvím internetu na webový server, kde jsou dále ukládána, zpracovávána a zobrazována uživateli.</w:t>
      </w:r>
    </w:p>
    <w:p w14:paraId="5DC8394F" w14:textId="53AA2155" w:rsidR="00814761" w:rsidRDefault="002C7684" w:rsidP="00814761">
      <w:pPr>
        <w:pStyle w:val="Nadpis2"/>
      </w:pPr>
      <w:bookmarkStart w:id="7" w:name="_Toc225535299"/>
      <w:r>
        <w:t>Mikrokontroler</w:t>
      </w:r>
      <w:r w:rsidR="00814761">
        <w:t xml:space="preserve"> ESP32</w:t>
      </w:r>
      <w:bookmarkEnd w:id="7"/>
    </w:p>
    <w:p w14:paraId="30612877" w14:textId="53B0EBED" w:rsidR="00B96760" w:rsidRDefault="00603779" w:rsidP="00603779">
      <w:r>
        <w:t xml:space="preserve">Pro řízení celého systému byl zvolen </w:t>
      </w:r>
      <w:r w:rsidR="002C7684">
        <w:t>mikrokontroler</w:t>
      </w:r>
      <w:r>
        <w:t xml:space="preserve"> ESP32 od společnosti </w:t>
      </w:r>
      <w:proofErr w:type="spellStart"/>
      <w:r>
        <w:t>Espressif</w:t>
      </w:r>
      <w:proofErr w:type="spellEnd"/>
      <w:r>
        <w:t xml:space="preserve"> Systems. Jedná se o moderní a výkonný čip navržený pro </w:t>
      </w:r>
      <w:proofErr w:type="spellStart"/>
      <w:r>
        <w:t>IoT</w:t>
      </w:r>
      <w:proofErr w:type="spellEnd"/>
      <w:r>
        <w:t xml:space="preserve"> aplikace, který kombinuje dostatečný výpočetní výkon s integrovanou bezdrátovou konektivitou.</w:t>
      </w:r>
      <w:r w:rsidR="00B96760">
        <w:t xml:space="preserve"> </w:t>
      </w:r>
    </w:p>
    <w:p w14:paraId="52063A29" w14:textId="47612192" w:rsidR="00B96760" w:rsidRDefault="00B96760" w:rsidP="00B96760">
      <w:pPr>
        <w:pStyle w:val="Nadpis3"/>
      </w:pPr>
      <w:bookmarkStart w:id="8" w:name="_Toc225535300"/>
      <w:r>
        <w:t>Důvody volby ESP32</w:t>
      </w:r>
      <w:bookmarkEnd w:id="8"/>
    </w:p>
    <w:p w14:paraId="249BDDF2" w14:textId="275E85C5" w:rsidR="00750B7E" w:rsidRDefault="00750B7E" w:rsidP="001D50B8">
      <w:pPr>
        <w:pStyle w:val="Nadpisneslovan"/>
      </w:pPr>
      <w:r>
        <w:t>Integrovaná Wi-Fi a Bluetooth:</w:t>
      </w:r>
    </w:p>
    <w:p w14:paraId="0FDC1620" w14:textId="1FF9855B" w:rsidR="00750B7E" w:rsidRPr="001D50B8" w:rsidRDefault="00750B7E" w:rsidP="00750B7E">
      <w:r>
        <w:t xml:space="preserve">Na rozdíl od starších platforem (např.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) má ESP32 </w:t>
      </w:r>
      <w:r w:rsidR="002C7684">
        <w:t>bezdrátovou</w:t>
      </w:r>
      <w:r>
        <w:t xml:space="preserve"> konektivitu vestavěnou přímo na čipu. Není tedy nutné používat externí Wi-Fi modul, což zjedno</w:t>
      </w:r>
      <w:r w:rsidR="00EE7E4B">
        <w:t>d</w:t>
      </w:r>
      <w:r>
        <w:t>ušuje z</w:t>
      </w:r>
      <w:r w:rsidR="00EE7E4B">
        <w:t>a</w:t>
      </w:r>
      <w:r>
        <w:t>pojení i n</w:t>
      </w:r>
      <w:r w:rsidR="00EE7E4B">
        <w:t>á</w:t>
      </w:r>
      <w:r>
        <w:t>vrh desky p</w:t>
      </w:r>
      <w:r w:rsidR="00EE7E4B">
        <w:t>lošných spojů</w:t>
      </w:r>
    </w:p>
    <w:p w14:paraId="6332988D" w14:textId="7AF07547" w:rsidR="00750B7E" w:rsidRDefault="00750B7E" w:rsidP="001D50B8">
      <w:pPr>
        <w:pStyle w:val="Nadpisneslovan"/>
      </w:pPr>
      <w:r>
        <w:t>Vysoký výkon:</w:t>
      </w:r>
    </w:p>
    <w:p w14:paraId="12A2EEB3" w14:textId="4AB8B097" w:rsidR="00EE7E4B" w:rsidRDefault="00750B7E" w:rsidP="00750B7E">
      <w:r>
        <w:t>Dvoujádrový procesor pracující na frekvenci až 240 MHz poskytuje do</w:t>
      </w:r>
      <w:r w:rsidR="00EE7E4B">
        <w:t>statek výkonu pro současné měření dat ze senzorů, ukládání na SD karu a odesílání dat na server.</w:t>
      </w:r>
    </w:p>
    <w:p w14:paraId="55DA1D53" w14:textId="62A356F9" w:rsidR="00EE7E4B" w:rsidRDefault="00EE7E4B" w:rsidP="001D50B8">
      <w:pPr>
        <w:pStyle w:val="Nadpisneslovan"/>
      </w:pPr>
      <w:r>
        <w:t>Dostatek periferií:</w:t>
      </w:r>
    </w:p>
    <w:p w14:paraId="7C762B3E" w14:textId="4DE6A92E" w:rsidR="00991296" w:rsidRPr="00EE7E4B" w:rsidRDefault="00EE7E4B" w:rsidP="00750B7E">
      <w:r>
        <w:t>ESP32 nabízí velké množství GIPO a podporuje komunikační sběrnice I2C, SPI a UART, které jsou využity pro připojení senzorů, displeje a dalších součástek</w:t>
      </w:r>
      <w:r w:rsidR="00991296">
        <w:t>:</w:t>
      </w:r>
    </w:p>
    <w:p w14:paraId="42CA6D2B" w14:textId="1A2C8E2E" w:rsidR="00814761" w:rsidRDefault="00814761" w:rsidP="00814761">
      <w:pPr>
        <w:pStyle w:val="Nadpis2"/>
      </w:pPr>
      <w:bookmarkStart w:id="9" w:name="_Toc225535301"/>
      <w:r>
        <w:lastRenderedPageBreak/>
        <w:t>Použité senzory a komponenty</w:t>
      </w:r>
      <w:bookmarkEnd w:id="9"/>
    </w:p>
    <w:p w14:paraId="6C2DC0B6" w14:textId="6E907D05" w:rsidR="00991296" w:rsidRDefault="00991296" w:rsidP="00991296">
      <w:r>
        <w:t>Zařízení využívá několik klíčových periferií k získávání dat o okolním prostředí</w:t>
      </w:r>
      <w:r w:rsidR="001A17D6">
        <w:t xml:space="preserve"> a jejich ukládání či zobrazení</w:t>
      </w:r>
    </w:p>
    <w:p w14:paraId="2A90DBEC" w14:textId="5C776086" w:rsidR="00991296" w:rsidRDefault="00991296" w:rsidP="00991296">
      <w:pPr>
        <w:pStyle w:val="Nadpis3"/>
      </w:pPr>
      <w:bookmarkStart w:id="10" w:name="_Toc225535302"/>
      <w:r>
        <w:t>Senzor okolního prostředí (BME280)</w:t>
      </w:r>
      <w:bookmarkEnd w:id="10"/>
    </w:p>
    <w:p w14:paraId="756E6BCD" w14:textId="3231A3F4" w:rsidR="001A17D6" w:rsidRDefault="00973333" w:rsidP="001A17D6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7630B8C5" wp14:editId="3D473CA1">
                <wp:simplePos x="0" y="0"/>
                <wp:positionH relativeFrom="margin">
                  <wp:align>center</wp:align>
                </wp:positionH>
                <wp:positionV relativeFrom="paragraph">
                  <wp:posOffset>3458845</wp:posOffset>
                </wp:positionV>
                <wp:extent cx="4580255" cy="1404620"/>
                <wp:effectExtent l="0" t="0" r="0" b="4445"/>
                <wp:wrapTopAndBottom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02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A4CC10" w14:textId="4AE2A606" w:rsidR="00973333" w:rsidRDefault="00973333" w:rsidP="00973333">
                            <w:pPr>
                              <w:pStyle w:val="Titulek"/>
                            </w:pPr>
                            <w:r>
                              <w:t xml:space="preserve">Zdroj: </w:t>
                            </w:r>
                            <w:hyperlink r:id="rId14" w:history="1">
                              <w:r w:rsidRPr="009075EF">
                                <w:rPr>
                                  <w:rStyle w:val="Hypertextovodkaz"/>
                                </w:rPr>
                                <w:t>https://www.laskakit.cz/arduino-senzor-tlaku--teploty-a-vlhkosti-bme280/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30B8C5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0;margin-top:272.35pt;width:360.65pt;height:110.6pt;z-index:2517678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" stroked="f">
                <v:textbox style="mso-fit-shape-to-text:t">
                  <w:txbxContent>
                    <w:p w14:paraId="0BA4CC10" w14:textId="4AE2A606" w:rsidR="00973333" w:rsidRDefault="00973333" w:rsidP="00973333">
                      <w:pPr>
                        <w:pStyle w:val="Titulek"/>
                      </w:pPr>
                      <w:r>
                        <w:t xml:space="preserve">Zdroj: </w:t>
                      </w:r>
                      <w:hyperlink r:id="rId15" w:history="1">
                        <w:r w:rsidRPr="009075EF">
                          <w:rPr>
                            <w:rStyle w:val="Hypertextovodkaz"/>
                          </w:rPr>
                          <w:t>https://www.laskakit.cz/arduino-senzor-tlaku--teploty-a-vlhkosti-bme280/</w:t>
                        </w:r>
                      </w:hyperlink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8134CAE" wp14:editId="795A1E04">
                <wp:simplePos x="0" y="0"/>
                <wp:positionH relativeFrom="margin">
                  <wp:align>center</wp:align>
                </wp:positionH>
                <wp:positionV relativeFrom="paragraph">
                  <wp:posOffset>3215273</wp:posOffset>
                </wp:positionV>
                <wp:extent cx="2012950" cy="227330"/>
                <wp:effectExtent l="0" t="0" r="6350" b="1270"/>
                <wp:wrapTopAndBottom/>
                <wp:docPr id="38288139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0" cy="2273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D8ACA4" w14:textId="1224ACE6" w:rsidR="00973333" w:rsidRPr="000C3BAB" w:rsidRDefault="00973333" w:rsidP="00973333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1" w:name="_Toc225535633"/>
                            <w:bookmarkStart w:id="12" w:name="_Toc225710981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Digitální senzor BME280</w:t>
                            </w:r>
                            <w:bookmarkEnd w:id="11"/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34CAE" id="Textové pole 1" o:spid="_x0000_s1027" type="#_x0000_t202" style="position:absolute;margin-left:0;margin-top:253.15pt;width:158.5pt;height:17.9pt;z-index:251765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" stroked="f">
                <v:textbox inset="0,0,0,0">
                  <w:txbxContent>
                    <w:p w14:paraId="29D8ACA4" w14:textId="1224ACE6" w:rsidR="00973333" w:rsidRPr="000C3BAB" w:rsidRDefault="00973333" w:rsidP="00973333">
                      <w:pPr>
                        <w:pStyle w:val="Titulek"/>
                        <w:rPr>
                          <w:noProof/>
                        </w:rPr>
                      </w:pPr>
                      <w:bookmarkStart w:id="13" w:name="_Toc225535633"/>
                      <w:bookmarkStart w:id="14" w:name="_Toc225710981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Digitální senzor BME280</w:t>
                      </w:r>
                      <w:bookmarkEnd w:id="13"/>
                      <w:bookmarkEnd w:id="14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A17D6">
        <w:t>Pro měření teploty, relativní vlhkosti vzduchu a atmosférického tlaku byl použit digitální senzor BME280. Tento senzor umožňuje na základě naměřeného tlaku také výpočet přibližné nadmořské výšky. Díky tomu je možné sledovat více environmentálních veličin</w:t>
      </w:r>
      <w:r w:rsidR="0004058D">
        <w:t xml:space="preserve"> pomocí jediného integrovaného modulu.</w:t>
      </w:r>
    </w:p>
    <w:p w14:paraId="67897B6C" w14:textId="6924572F" w:rsidR="0004058D" w:rsidRDefault="00B73F3D" w:rsidP="001A17D6">
      <w:r>
        <w:rPr>
          <w:noProof/>
        </w:rPr>
        <w:drawing>
          <wp:anchor distT="0" distB="0" distL="114300" distR="114300" simplePos="0" relativeHeight="251660288" behindDoc="1" locked="0" layoutInCell="1" allowOverlap="1" wp14:anchorId="6A7C799D" wp14:editId="501079C7">
            <wp:simplePos x="0" y="0"/>
            <wp:positionH relativeFrom="margin">
              <wp:align>center</wp:align>
            </wp:positionH>
            <wp:positionV relativeFrom="paragraph">
              <wp:posOffset>158297</wp:posOffset>
            </wp:positionV>
            <wp:extent cx="2597150" cy="1937385"/>
            <wp:effectExtent l="0" t="0" r="0" b="5715"/>
            <wp:wrapTopAndBottom/>
            <wp:docPr id="163981077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FA231" w14:textId="3DD4C19B" w:rsidR="008301B7" w:rsidRDefault="008301B7" w:rsidP="001A17D6"/>
    <w:p w14:paraId="5647A4D4" w14:textId="755B34A5" w:rsidR="0004058D" w:rsidRDefault="0004058D" w:rsidP="001A17D6">
      <w:r>
        <w:t>Senzor komunikuje prostřednictvím sběrnice I2C (Inter-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). Jedná se o dvouvodičovou obousměrnou sběrnici využívající vodiče SDA (Seriál Data Line) a SCL (Seriál </w:t>
      </w:r>
      <w:proofErr w:type="spellStart"/>
      <w:r>
        <w:t>Clock</w:t>
      </w:r>
      <w:proofErr w:type="spellEnd"/>
      <w:r>
        <w:t xml:space="preserve"> Line). Výhodou této sběrnice je možnost připojení více zařízení na stejné vodiče, například současně senzoru a OLED displeje. Tím dochází k úspoře vstupně-výstupních pinů </w:t>
      </w:r>
      <w:r w:rsidR="002C7684">
        <w:t>mikrokontroleru</w:t>
      </w:r>
      <w:r>
        <w:t>.</w:t>
      </w:r>
    </w:p>
    <w:p w14:paraId="7B0916A5" w14:textId="316C2E35" w:rsidR="0004058D" w:rsidRDefault="0004058D" w:rsidP="001A17D6"/>
    <w:p w14:paraId="4BA36B1A" w14:textId="6DDF8E85" w:rsidR="0004058D" w:rsidRPr="001A17D6" w:rsidRDefault="0004058D" w:rsidP="001A17D6">
      <w:r>
        <w:t>BME280 je vhodný pro dlouhodobé monitorování prostředí díky své relativně vysoké přesnosti, stabilitě měření a nízké spotřebě energie.</w:t>
      </w:r>
    </w:p>
    <w:p w14:paraId="3E90BA3A" w14:textId="0B4BF17E" w:rsidR="001A17D6" w:rsidRDefault="001A17D6" w:rsidP="001A17D6">
      <w:pPr>
        <w:pStyle w:val="Nadpis3"/>
      </w:pPr>
      <w:bookmarkStart w:id="15" w:name="_Toc225535303"/>
      <w:r>
        <w:t>Radarový senzor přítomnosti HLK-LD2450 (</w:t>
      </w:r>
      <w:proofErr w:type="spellStart"/>
      <w:r>
        <w:t>mmWave</w:t>
      </w:r>
      <w:proofErr w:type="spellEnd"/>
      <w:r>
        <w:t>)</w:t>
      </w:r>
      <w:bookmarkEnd w:id="15"/>
    </w:p>
    <w:p w14:paraId="0B2E6943" w14:textId="5F9BB8C9" w:rsidR="007C5ECE" w:rsidRDefault="007C5ECE" w:rsidP="007C5ECE">
      <w:r>
        <w:t>Pro detekci přítomnosti osob byl použit milimetrový radarový senzor HLK-LD2450 pracující na frekvenci 24 GHz</w:t>
      </w:r>
    </w:p>
    <w:p w14:paraId="2B02F61B" w14:textId="7D972884" w:rsidR="007C5ECE" w:rsidRDefault="00973333" w:rsidP="007C5EC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368A2E5A" wp14:editId="5D299D11">
                <wp:simplePos x="0" y="0"/>
                <wp:positionH relativeFrom="margin">
                  <wp:align>center</wp:align>
                </wp:positionH>
                <wp:positionV relativeFrom="paragraph">
                  <wp:posOffset>1696085</wp:posOffset>
                </wp:positionV>
                <wp:extent cx="3724275" cy="1404620"/>
                <wp:effectExtent l="0" t="0" r="9525" b="0"/>
                <wp:wrapTopAndBottom/>
                <wp:docPr id="117303296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D95B7" w14:textId="6806B66B" w:rsidR="00973333" w:rsidRDefault="00973333" w:rsidP="00973333">
                            <w:pPr>
                              <w:pStyle w:val="Titulek"/>
                            </w:pPr>
                            <w:r>
                              <w:t xml:space="preserve">Zdroj: </w:t>
                            </w:r>
                            <w:hyperlink r:id="rId17" w:history="1">
                              <w:r w:rsidRPr="009075EF">
                                <w:rPr>
                                  <w:rStyle w:val="Hypertextovodkaz"/>
                                </w:rPr>
                                <w:t>https://www.laskakit.cz/en/radarovy-senzor-pohybu-hlk-ld2450-fmcw-24ghz-do-8m-pro-detekci-lidske-pritomnosti/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8A2E5A" id="_x0000_s1028" type="#_x0000_t202" style="position:absolute;margin-left:0;margin-top:133.55pt;width:293.25pt;height:110.6pt;z-index:2517719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" stroked="f">
                <v:textbox style="mso-fit-shape-to-text:t">
                  <w:txbxContent>
                    <w:p w14:paraId="43FD95B7" w14:textId="6806B66B" w:rsidR="00973333" w:rsidRDefault="00973333" w:rsidP="00973333">
                      <w:pPr>
                        <w:pStyle w:val="Titulek"/>
                      </w:pPr>
                      <w:r>
                        <w:t xml:space="preserve">Zdroj: </w:t>
                      </w:r>
                      <w:hyperlink r:id="rId18" w:history="1">
                        <w:r w:rsidRPr="009075EF">
                          <w:rPr>
                            <w:rStyle w:val="Hypertextovodkaz"/>
                          </w:rPr>
                          <w:t>https://www.laskakit.cz/en/radarovy-senzor-pohybu-hlk-ld2450-fmcw-24ghz-do-8m-pro-detekci-lidske-pritomnosti/</w:t>
                        </w:r>
                      </w:hyperlink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EAAF12D" wp14:editId="7CC376D8">
                <wp:simplePos x="0" y="0"/>
                <wp:positionH relativeFrom="margin">
                  <wp:align>center</wp:align>
                </wp:positionH>
                <wp:positionV relativeFrom="paragraph">
                  <wp:posOffset>1478280</wp:posOffset>
                </wp:positionV>
                <wp:extent cx="2339975" cy="635"/>
                <wp:effectExtent l="0" t="0" r="3175" b="9525"/>
                <wp:wrapTopAndBottom/>
                <wp:docPr id="849458710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926C10" w14:textId="72475BEA" w:rsidR="00973333" w:rsidRPr="00E506F0" w:rsidRDefault="00973333" w:rsidP="00973333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6" w:name="_Toc225535634"/>
                            <w:bookmarkStart w:id="17" w:name="_Toc225710982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Radarový senzor HLK-LD2450</w:t>
                            </w:r>
                            <w:bookmarkEnd w:id="16"/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AAF12D" id="_x0000_s1029" type="#_x0000_t202" style="position:absolute;margin-left:0;margin-top:116.4pt;width:184.25pt;height:.05pt;z-index:2517698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" stroked="f">
                <v:textbox style="mso-fit-shape-to-text:t" inset="0,0,0,0">
                  <w:txbxContent>
                    <w:p w14:paraId="71926C10" w14:textId="72475BEA" w:rsidR="00973333" w:rsidRPr="00E506F0" w:rsidRDefault="00973333" w:rsidP="00973333">
                      <w:pPr>
                        <w:pStyle w:val="Titulek"/>
                        <w:rPr>
                          <w:noProof/>
                        </w:rPr>
                      </w:pPr>
                      <w:bookmarkStart w:id="18" w:name="_Toc225535634"/>
                      <w:bookmarkStart w:id="19" w:name="_Toc225710982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Radarový senzor HLK-LD2450</w:t>
                      </w:r>
                      <w:bookmarkEnd w:id="18"/>
                      <w:bookmarkEnd w:id="19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B03E7FD" w14:textId="5E252A24" w:rsidR="0082022B" w:rsidRDefault="008301B7" w:rsidP="007C5ECE">
      <w:r>
        <w:rPr>
          <w:noProof/>
        </w:rPr>
        <w:drawing>
          <wp:anchor distT="0" distB="0" distL="114300" distR="114300" simplePos="0" relativeHeight="251663360" behindDoc="0" locked="0" layoutInCell="1" allowOverlap="1" wp14:anchorId="1F6A2C08" wp14:editId="6C5A423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814320" cy="1159470"/>
            <wp:effectExtent l="0" t="0" r="5080" b="3175"/>
            <wp:wrapTopAndBottom/>
            <wp:docPr id="876420977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115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FC853D" w14:textId="197F24D6" w:rsidR="007C5ECE" w:rsidRDefault="007C5ECE" w:rsidP="007C5ECE">
      <w:r>
        <w:t xml:space="preserve">Běžné PIR senzory reagují pouze na změnu infračerveného záření, tedy na pohyb teplého objektu. Pokud osoba zůstane delší dobu bez pohybu, RIP senzor ji přestane detekovat. Oproti tomu </w:t>
      </w:r>
      <w:proofErr w:type="spellStart"/>
      <w:r>
        <w:t>mmWave</w:t>
      </w:r>
      <w:proofErr w:type="spellEnd"/>
      <w:r>
        <w:t xml:space="preserve"> radar dokáže zaznamenat i velmi jemné </w:t>
      </w:r>
      <w:r w:rsidR="002C7684">
        <w:t>mikro pohyby</w:t>
      </w:r>
      <w:r>
        <w:t>, například pohyb hrudníku při dýchání.</w:t>
      </w:r>
    </w:p>
    <w:p w14:paraId="26A8B725" w14:textId="6F3AECFD" w:rsidR="007C5ECE" w:rsidRDefault="007C5ECE" w:rsidP="007C5ECE"/>
    <w:p w14:paraId="008496A8" w14:textId="2E8DBEFF" w:rsidR="000D6F17" w:rsidRPr="007C5ECE" w:rsidRDefault="007C5ECE" w:rsidP="007C5ECE">
      <w:r>
        <w:t>Díky této technologii je možné spolehlivě detekovat obsazenost místnosti i v případě, že se osoba aktivně nepohybuje. S </w:t>
      </w:r>
      <w:r w:rsidR="002C7684">
        <w:t>mikrokontrolerem</w:t>
      </w:r>
      <w:r>
        <w:t xml:space="preserve"> komunikuje senzor prostřednictvím sériové linky UART a poskytuje kontinuální informace o detekovaných objektech.</w:t>
      </w:r>
    </w:p>
    <w:p w14:paraId="4F46AB07" w14:textId="32683A22" w:rsidR="007C5ECE" w:rsidRDefault="001A17D6" w:rsidP="007C5ECE">
      <w:pPr>
        <w:pStyle w:val="Nadpis3"/>
      </w:pPr>
      <w:bookmarkStart w:id="20" w:name="_Toc225535304"/>
      <w:r>
        <w:t>Modul pro SD kartu</w:t>
      </w:r>
      <w:bookmarkEnd w:id="20"/>
    </w:p>
    <w:p w14:paraId="0B81227F" w14:textId="7774A4E3" w:rsidR="007C5ECE" w:rsidRDefault="00973333" w:rsidP="007C5ECE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1C1B69FB" wp14:editId="6BF0A76F">
                <wp:simplePos x="0" y="0"/>
                <wp:positionH relativeFrom="margin">
                  <wp:align>center</wp:align>
                </wp:positionH>
                <wp:positionV relativeFrom="paragraph">
                  <wp:posOffset>3020695</wp:posOffset>
                </wp:positionV>
                <wp:extent cx="3598545" cy="1404620"/>
                <wp:effectExtent l="0" t="0" r="1905" b="4445"/>
                <wp:wrapTopAndBottom/>
                <wp:docPr id="47726282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85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59777" w14:textId="578AB70C" w:rsidR="00973333" w:rsidRDefault="00973333" w:rsidP="00973333">
                            <w:pPr>
                              <w:pStyle w:val="Titulek"/>
                            </w:pPr>
                            <w:r>
                              <w:t xml:space="preserve">Zdroj: </w:t>
                            </w:r>
                            <w:hyperlink r:id="rId20" w:history="1">
                              <w:r w:rsidRPr="009075EF">
                                <w:rPr>
                                  <w:rStyle w:val="Hypertextovodkaz"/>
                                </w:rPr>
                                <w:t>https://www.laskakit.cz/laskakit-microsd-card-modul/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1B69FB" id="_x0000_s1030" type="#_x0000_t202" style="position:absolute;margin-left:0;margin-top:237.85pt;width:283.35pt;height:110.6pt;z-index:25177600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" stroked="f">
                <v:textbox style="mso-fit-shape-to-text:t">
                  <w:txbxContent>
                    <w:p w14:paraId="01759777" w14:textId="578AB70C" w:rsidR="00973333" w:rsidRDefault="00973333" w:rsidP="00973333">
                      <w:pPr>
                        <w:pStyle w:val="Titulek"/>
                      </w:pPr>
                      <w:r>
                        <w:t xml:space="preserve">Zdroj: </w:t>
                      </w:r>
                      <w:hyperlink r:id="rId21" w:history="1">
                        <w:r w:rsidRPr="009075EF">
                          <w:rPr>
                            <w:rStyle w:val="Hypertextovodkaz"/>
                          </w:rPr>
                          <w:t>https://www.laskakit.cz/laskakit-microsd-card-modul/</w:t>
                        </w:r>
                      </w:hyperlink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82BF3EA" wp14:editId="4AD367AD">
                <wp:simplePos x="0" y="0"/>
                <wp:positionH relativeFrom="margin">
                  <wp:align>center</wp:align>
                </wp:positionH>
                <wp:positionV relativeFrom="paragraph">
                  <wp:posOffset>2794635</wp:posOffset>
                </wp:positionV>
                <wp:extent cx="2247900" cy="210185"/>
                <wp:effectExtent l="0" t="0" r="0" b="0"/>
                <wp:wrapTopAndBottom/>
                <wp:docPr id="151149942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2101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08586D" w14:textId="3F0D0157" w:rsidR="00973333" w:rsidRPr="006A2DE2" w:rsidRDefault="00973333" w:rsidP="00973333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21" w:name="_Toc225535635"/>
                            <w:bookmarkStart w:id="22" w:name="_Toc225710983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Modul čtečky MicroSD karet</w:t>
                            </w:r>
                            <w:bookmarkEnd w:id="21"/>
                            <w:bookmarkEnd w:id="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BF3EA" id="_x0000_s1031" type="#_x0000_t202" style="position:absolute;margin-left:0;margin-top:220.05pt;width:177pt;height:16.55pt;z-index:251773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" stroked="f">
                <v:textbox inset="0,0,0,0">
                  <w:txbxContent>
                    <w:p w14:paraId="0308586D" w14:textId="3F0D0157" w:rsidR="00973333" w:rsidRPr="006A2DE2" w:rsidRDefault="00973333" w:rsidP="00973333">
                      <w:pPr>
                        <w:pStyle w:val="Titulek"/>
                        <w:rPr>
                          <w:noProof/>
                        </w:rPr>
                      </w:pPr>
                      <w:bookmarkStart w:id="23" w:name="_Toc225535635"/>
                      <w:bookmarkStart w:id="24" w:name="_Toc225710983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Modul čtečky MicroSD karet</w:t>
                      </w:r>
                      <w:bookmarkEnd w:id="23"/>
                      <w:bookmarkEnd w:id="24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84337">
        <w:rPr>
          <w:noProof/>
        </w:rPr>
        <w:drawing>
          <wp:anchor distT="0" distB="0" distL="114300" distR="114300" simplePos="0" relativeHeight="251666432" behindDoc="0" locked="0" layoutInCell="1" allowOverlap="1" wp14:anchorId="34772B2B" wp14:editId="226A75ED">
            <wp:simplePos x="0" y="0"/>
            <wp:positionH relativeFrom="margin">
              <wp:align>center</wp:align>
            </wp:positionH>
            <wp:positionV relativeFrom="paragraph">
              <wp:posOffset>678180</wp:posOffset>
            </wp:positionV>
            <wp:extent cx="2468880" cy="2051050"/>
            <wp:effectExtent l="0" t="0" r="7620" b="6350"/>
            <wp:wrapTopAndBottom/>
            <wp:docPr id="19228026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ECE">
        <w:t>Pro zajištění zálohování dat i při případném výpadku Wi-Fi připojení byl do systému integrován modul pro paměťové karty MicroSD.</w:t>
      </w:r>
      <w:r w:rsidR="001123EA" w:rsidRPr="001123EA">
        <w:t xml:space="preserve"> </w:t>
      </w:r>
    </w:p>
    <w:p w14:paraId="3692EC6E" w14:textId="3B4C415F" w:rsidR="007C5ECE" w:rsidRDefault="007C5ECE" w:rsidP="007C5ECE"/>
    <w:p w14:paraId="0DEA6BFE" w14:textId="032403DB" w:rsidR="007C5ECE" w:rsidRPr="007C5ECE" w:rsidRDefault="007C5ECE" w:rsidP="007C5ECE">
      <w:r>
        <w:lastRenderedPageBreak/>
        <w:t>Komunikace probíhá pomocí sběrnice SPI, která umožňuje rychlý a spolehlivý přenos dat, Naměřené hodnoty jsou ukládány ve formátu CSV</w:t>
      </w:r>
      <w:r w:rsidR="0010650C">
        <w:t xml:space="preserve"> </w:t>
      </w:r>
      <w:r>
        <w:t>což je jednoduchý textový formát vhodný pro další zpracování například v tabulkovém procesoru. Tím je zajištěno, že nedojde ke ztrátě dat ani při dočasné nedostupnosti serveru.</w:t>
      </w:r>
    </w:p>
    <w:p w14:paraId="30687568" w14:textId="1D1F77B3" w:rsidR="001A17D6" w:rsidRDefault="001A17D6" w:rsidP="001A17D6">
      <w:pPr>
        <w:pStyle w:val="Nadpis3"/>
      </w:pPr>
      <w:bookmarkStart w:id="25" w:name="_Toc225535305"/>
      <w:r>
        <w:t>OLED displej</w:t>
      </w:r>
      <w:bookmarkEnd w:id="25"/>
    </w:p>
    <w:p w14:paraId="5EC4FAEC" w14:textId="26F80CE2" w:rsidR="00D74F4A" w:rsidRDefault="00973333" w:rsidP="00D74F4A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3D34F5E1" wp14:editId="1CAC7D85">
                <wp:simplePos x="0" y="0"/>
                <wp:positionH relativeFrom="margin">
                  <wp:align>center</wp:align>
                </wp:positionH>
                <wp:positionV relativeFrom="paragraph">
                  <wp:posOffset>2863215</wp:posOffset>
                </wp:positionV>
                <wp:extent cx="5074920" cy="1404620"/>
                <wp:effectExtent l="0" t="0" r="0" b="4445"/>
                <wp:wrapTopAndBottom/>
                <wp:docPr id="47056359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49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77F6EC" w14:textId="2E8B0EAD" w:rsidR="00973333" w:rsidRDefault="00973333" w:rsidP="00973333">
                            <w:pPr>
                              <w:pStyle w:val="Titulek"/>
                            </w:pPr>
                            <w:r>
                              <w:t xml:space="preserve">Zdroj: </w:t>
                            </w:r>
                            <w:hyperlink r:id="rId23" w:history="1">
                              <w:r w:rsidRPr="009075EF">
                                <w:rPr>
                                  <w:rStyle w:val="Hypertextovodkaz"/>
                                </w:rPr>
                                <w:t>https://www.laskakit.cz/en/laskakit-oled-displej-128x64-1-3--i2c/?</w:t>
                              </w:r>
                              <w:proofErr w:type="spellStart"/>
                              <w:r w:rsidRPr="009075EF">
                                <w:rPr>
                                  <w:rStyle w:val="Hypertextovodkaz"/>
                                </w:rPr>
                                <w:t>variantId</w:t>
                              </w:r>
                              <w:proofErr w:type="spellEnd"/>
                              <w:r w:rsidRPr="009075EF">
                                <w:rPr>
                                  <w:rStyle w:val="Hypertextovodkaz"/>
                                </w:rPr>
                                <w:t>=11903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34F5E1" id="_x0000_s1032" type="#_x0000_t202" style="position:absolute;margin-left:0;margin-top:225.45pt;width:399.6pt;height:110.6pt;z-index:25178009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" stroked="f">
                <v:textbox style="mso-fit-shape-to-text:t">
                  <w:txbxContent>
                    <w:p w14:paraId="0B77F6EC" w14:textId="2E8B0EAD" w:rsidR="00973333" w:rsidRDefault="00973333" w:rsidP="00973333">
                      <w:pPr>
                        <w:pStyle w:val="Titulek"/>
                      </w:pPr>
                      <w:r>
                        <w:t xml:space="preserve">Zdroj: </w:t>
                      </w:r>
                      <w:hyperlink r:id="rId24" w:history="1">
                        <w:r w:rsidRPr="009075EF">
                          <w:rPr>
                            <w:rStyle w:val="Hypertextovodkaz"/>
                          </w:rPr>
                          <w:t>https://www.laskakit.cz/en/laskakit-oled-displej-128x64-1-3--i2c/?</w:t>
                        </w:r>
                        <w:proofErr w:type="spellStart"/>
                        <w:r w:rsidRPr="009075EF">
                          <w:rPr>
                            <w:rStyle w:val="Hypertextovodkaz"/>
                          </w:rPr>
                          <w:t>variantId</w:t>
                        </w:r>
                        <w:proofErr w:type="spellEnd"/>
                        <w:r w:rsidRPr="009075EF">
                          <w:rPr>
                            <w:rStyle w:val="Hypertextovodkaz"/>
                          </w:rPr>
                          <w:t>=11903</w:t>
                        </w:r>
                      </w:hyperlink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4659D14" wp14:editId="00940C22">
                <wp:simplePos x="0" y="0"/>
                <wp:positionH relativeFrom="margin">
                  <wp:align>center</wp:align>
                </wp:positionH>
                <wp:positionV relativeFrom="paragraph">
                  <wp:posOffset>2628265</wp:posOffset>
                </wp:positionV>
                <wp:extent cx="2466340" cy="635"/>
                <wp:effectExtent l="0" t="0" r="0" b="9525"/>
                <wp:wrapTopAndBottom/>
                <wp:docPr id="1109714206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3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9D4BF4" w14:textId="276B33B1" w:rsidR="00973333" w:rsidRPr="009430A2" w:rsidRDefault="00973333" w:rsidP="00973333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26" w:name="_Toc225535636"/>
                            <w:bookmarkStart w:id="27" w:name="_Toc225710984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Monochromatický OLED displej</w:t>
                            </w:r>
                            <w:bookmarkEnd w:id="26"/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659D14" id="_x0000_s1033" type="#_x0000_t202" style="position:absolute;margin-left:0;margin-top:206.95pt;width:194.2pt;height:.05pt;z-index:2517780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hjuGgIAAD8EAAAOAAAAZHJzL2Uyb0RvYy54bWysU8Fu2zAMvQ/YPwi6L07SLiu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" stroked="f">
                <v:textbox style="mso-fit-shape-to-text:t" inset="0,0,0,0">
                  <w:txbxContent>
                    <w:p w14:paraId="499D4BF4" w14:textId="276B33B1" w:rsidR="00973333" w:rsidRPr="009430A2" w:rsidRDefault="00973333" w:rsidP="00973333">
                      <w:pPr>
                        <w:pStyle w:val="Titulek"/>
                        <w:rPr>
                          <w:noProof/>
                        </w:rPr>
                      </w:pPr>
                      <w:bookmarkStart w:id="28" w:name="_Toc225535636"/>
                      <w:bookmarkStart w:id="29" w:name="_Toc225710984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Monochromatický OLED displej</w:t>
                      </w:r>
                      <w:bookmarkEnd w:id="28"/>
                      <w:bookmarkEnd w:id="29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B0640">
        <w:rPr>
          <w:noProof/>
        </w:rPr>
        <w:drawing>
          <wp:anchor distT="0" distB="0" distL="114300" distR="114300" simplePos="0" relativeHeight="251669504" behindDoc="0" locked="0" layoutInCell="1" allowOverlap="1" wp14:anchorId="7CB08BA9" wp14:editId="728C356F">
            <wp:simplePos x="0" y="0"/>
            <wp:positionH relativeFrom="margin">
              <wp:align>center</wp:align>
            </wp:positionH>
            <wp:positionV relativeFrom="paragraph">
              <wp:posOffset>521335</wp:posOffset>
            </wp:positionV>
            <wp:extent cx="2306320" cy="2048510"/>
            <wp:effectExtent l="0" t="0" r="0" b="8890"/>
            <wp:wrapTopAndBottom/>
            <wp:docPr id="1794111437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32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F4A">
        <w:t xml:space="preserve">Pro lokální </w:t>
      </w:r>
      <w:r w:rsidR="002C7684">
        <w:t>zobrazení</w:t>
      </w:r>
      <w:r w:rsidR="00D74F4A">
        <w:t xml:space="preserve"> aktuálních hodnot slouží monochromatický OLED displej a úhlopříčkou 0</w:t>
      </w:r>
      <w:r w:rsidR="00714DF9">
        <w:t>,</w:t>
      </w:r>
      <w:r w:rsidR="00D74F4A">
        <w:t>96 palce a rozlišením 128 x 64 pixelů.</w:t>
      </w:r>
      <w:r w:rsidR="008B0640" w:rsidRPr="008B0640">
        <w:t xml:space="preserve"> </w:t>
      </w:r>
    </w:p>
    <w:p w14:paraId="1EF83967" w14:textId="2F8F4934" w:rsidR="00D74F4A" w:rsidRDefault="00D74F4A" w:rsidP="00D74F4A"/>
    <w:p w14:paraId="400D8895" w14:textId="08E0BFE3" w:rsidR="00D74F4A" w:rsidRDefault="00D74F4A" w:rsidP="00D74F4A">
      <w:r>
        <w:t>Technologie OLED nevyžaduje podsvícení, protože jednotlivé pixely samy emitují světlo. To zajišťuje vysoký kontrast, dobrou čitelnost a nízkou spotřebu energie.</w:t>
      </w:r>
    </w:p>
    <w:p w14:paraId="3E212606" w14:textId="77777777" w:rsidR="00D74F4A" w:rsidRDefault="00D74F4A" w:rsidP="00D74F4A"/>
    <w:p w14:paraId="181D6B13" w14:textId="440FB6B2" w:rsidR="00060330" w:rsidRPr="00D74F4A" w:rsidRDefault="00D74F4A" w:rsidP="00D74F4A">
      <w:r>
        <w:t xml:space="preserve">Displej je připojen přes sběrnici I2C, kterou sdílí se senzorem BME280, což přispívá k efektivnímu využití pinů </w:t>
      </w:r>
      <w:r w:rsidR="002C7684">
        <w:t>mikrokontroleru</w:t>
      </w:r>
      <w:r>
        <w:t>.</w:t>
      </w:r>
    </w:p>
    <w:p w14:paraId="1218C66A" w14:textId="2DB95740" w:rsidR="00814761" w:rsidRDefault="00814761" w:rsidP="00814761">
      <w:pPr>
        <w:pStyle w:val="Nadpis2"/>
      </w:pPr>
      <w:bookmarkStart w:id="30" w:name="_Toc225535306"/>
      <w:r>
        <w:t>Serverov</w:t>
      </w:r>
      <w:r w:rsidR="00A0465D">
        <w:t>á infrastruktura</w:t>
      </w:r>
      <w:bookmarkEnd w:id="30"/>
    </w:p>
    <w:p w14:paraId="1CA5521F" w14:textId="0EE1F1CE" w:rsidR="00333711" w:rsidRDefault="00333711" w:rsidP="00AD4C49">
      <w:r>
        <w:t>Pro ukládání a zpracování naměřených dat byl vytvořen serverový systém, který zajišťuje komunikaci mezi senzorovou deskou a webovou aplikací.</w:t>
      </w:r>
    </w:p>
    <w:p w14:paraId="3E9015E0" w14:textId="3F8ABAF7" w:rsidR="00AD4C49" w:rsidRDefault="00AD4C49" w:rsidP="00AD4C49">
      <w:pPr>
        <w:pStyle w:val="Nadpis3"/>
      </w:pPr>
      <w:bookmarkStart w:id="31" w:name="_Toc225535307"/>
      <w:proofErr w:type="spellStart"/>
      <w:r>
        <w:t>Proxmox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Environment</w:t>
      </w:r>
      <w:bookmarkEnd w:id="31"/>
    </w:p>
    <w:p w14:paraId="62DD789D" w14:textId="565BA593" w:rsidR="00AD4C49" w:rsidRDefault="00AD4C49" w:rsidP="00AD4C49">
      <w:r>
        <w:t xml:space="preserve">Serverová část systému běží na virtualizační platformě </w:t>
      </w:r>
      <w:proofErr w:type="spellStart"/>
      <w:r>
        <w:t>Proxmox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Environment. Jedná se o open-source řešení umožňující provoz více virtuálních strojů na jednom fyzickém serveru.</w:t>
      </w:r>
    </w:p>
    <w:p w14:paraId="0A0059F1" w14:textId="0514D3A1" w:rsidR="00AD4C49" w:rsidRPr="00AF1AE6" w:rsidRDefault="00AD4C49" w:rsidP="00870DAA">
      <w:pPr>
        <w:pStyle w:val="Nadpisneslovan"/>
      </w:pPr>
      <w:r w:rsidRPr="00AF1AE6">
        <w:t>V rámci projektu je webová aplikace provozována na virtuálním serveru, což umožňuje:</w:t>
      </w:r>
    </w:p>
    <w:p w14:paraId="384A4FCF" w14:textId="3F108952" w:rsidR="00AD4C49" w:rsidRDefault="00AD4C49" w:rsidP="00AD4C49">
      <w:pPr>
        <w:pStyle w:val="Odstavecseseznamem"/>
        <w:numPr>
          <w:ilvl w:val="0"/>
          <w:numId w:val="18"/>
        </w:numPr>
      </w:pPr>
      <w:r>
        <w:lastRenderedPageBreak/>
        <w:t>Oddělení webové služby od ostatních systémů.</w:t>
      </w:r>
    </w:p>
    <w:p w14:paraId="1E89DCE6" w14:textId="222F2582" w:rsidR="00AD4C49" w:rsidRDefault="00AD4C49" w:rsidP="00AD4C49">
      <w:pPr>
        <w:pStyle w:val="Odstavecseseznamem"/>
        <w:numPr>
          <w:ilvl w:val="0"/>
          <w:numId w:val="18"/>
        </w:numPr>
      </w:pPr>
      <w:r>
        <w:t>Snadnou správu a zálohování.</w:t>
      </w:r>
    </w:p>
    <w:p w14:paraId="519F68FC" w14:textId="12621C4D" w:rsidR="00AD4C49" w:rsidRDefault="00AD4C49" w:rsidP="00AD4C49">
      <w:pPr>
        <w:pStyle w:val="Odstavecseseznamem"/>
        <w:numPr>
          <w:ilvl w:val="0"/>
          <w:numId w:val="18"/>
        </w:numPr>
      </w:pPr>
      <w:r>
        <w:t>Možnost budoucího rozšíření infrastruktury</w:t>
      </w:r>
    </w:p>
    <w:p w14:paraId="1375B363" w14:textId="4DB2B50A" w:rsidR="00AD4C49" w:rsidRDefault="00AD4C49" w:rsidP="00AD4C49"/>
    <w:p w14:paraId="0C14EA4A" w14:textId="01B37BB2" w:rsidR="00AD4C49" w:rsidRDefault="00AD4C49" w:rsidP="00AD4C49">
      <w:r>
        <w:t>Použití virtualizace zvyšuje stabilitu a bezpečnost celého řešení</w:t>
      </w:r>
    </w:p>
    <w:p w14:paraId="6A808A99" w14:textId="59B65396" w:rsidR="00AD4C49" w:rsidRDefault="00AD4C49" w:rsidP="00AD4C49">
      <w:pPr>
        <w:pStyle w:val="Nadpis3"/>
      </w:pPr>
      <w:bookmarkStart w:id="32" w:name="_Toc225535308"/>
      <w:proofErr w:type="spellStart"/>
      <w:r>
        <w:t>Debian</w:t>
      </w:r>
      <w:proofErr w:type="spellEnd"/>
      <w:r>
        <w:t xml:space="preserve"> 13</w:t>
      </w:r>
      <w:bookmarkEnd w:id="32"/>
    </w:p>
    <w:p w14:paraId="2B3CA025" w14:textId="4C781953" w:rsidR="00AD4C49" w:rsidRDefault="00AD4C49" w:rsidP="00AD4C49">
      <w:r>
        <w:t xml:space="preserve">Na virtuálním serveru je nainstalován operační systém </w:t>
      </w:r>
      <w:proofErr w:type="spellStart"/>
      <w:r>
        <w:t>Debian</w:t>
      </w:r>
      <w:proofErr w:type="spellEnd"/>
      <w:r>
        <w:t xml:space="preserve"> 13. Jedná se o stabilní linuxovou distribuci vhodnou pro serverové nasazení.</w:t>
      </w:r>
    </w:p>
    <w:p w14:paraId="40361010" w14:textId="52C593BA" w:rsidR="00AD4C49" w:rsidRPr="00AF1AE6" w:rsidRDefault="00AD4C49" w:rsidP="00870DAA">
      <w:pPr>
        <w:pStyle w:val="Nadpisneslovan"/>
      </w:pPr>
      <w:proofErr w:type="spellStart"/>
      <w:r w:rsidRPr="00AF1AE6">
        <w:t>Debian</w:t>
      </w:r>
      <w:proofErr w:type="spellEnd"/>
      <w:r w:rsidRPr="00AF1AE6">
        <w:t xml:space="preserve"> byl zvolen především z důvodu:</w:t>
      </w:r>
    </w:p>
    <w:p w14:paraId="0FA883EB" w14:textId="5FE71354" w:rsidR="00AD4C49" w:rsidRDefault="00AD4C49" w:rsidP="00AD4C49">
      <w:pPr>
        <w:pStyle w:val="Odstavecseseznamem"/>
        <w:numPr>
          <w:ilvl w:val="0"/>
          <w:numId w:val="19"/>
        </w:numPr>
      </w:pPr>
      <w:r>
        <w:t>Vysoké stability</w:t>
      </w:r>
    </w:p>
    <w:p w14:paraId="1C1F3635" w14:textId="441761AC" w:rsidR="00AD4C49" w:rsidRDefault="00AD4C49" w:rsidP="00AD4C49">
      <w:pPr>
        <w:pStyle w:val="Odstavecseseznamem"/>
        <w:numPr>
          <w:ilvl w:val="0"/>
          <w:numId w:val="19"/>
        </w:numPr>
      </w:pPr>
      <w:r>
        <w:t>Bezpečnosti</w:t>
      </w:r>
    </w:p>
    <w:p w14:paraId="290DBAA3" w14:textId="601B95D8" w:rsidR="00AD4C49" w:rsidRDefault="00AD4C49" w:rsidP="00AD4C49">
      <w:pPr>
        <w:pStyle w:val="Odstavecseseznamem"/>
        <w:numPr>
          <w:ilvl w:val="0"/>
          <w:numId w:val="19"/>
        </w:numPr>
      </w:pPr>
      <w:r>
        <w:t>Dlouhodobé podpory</w:t>
      </w:r>
    </w:p>
    <w:p w14:paraId="5DDE380E" w14:textId="735FB5E0" w:rsidR="00AD4C49" w:rsidRDefault="00AD4C49" w:rsidP="00AD4C49">
      <w:pPr>
        <w:pStyle w:val="Odstavecseseznamem"/>
        <w:numPr>
          <w:ilvl w:val="0"/>
          <w:numId w:val="19"/>
        </w:numPr>
      </w:pPr>
      <w:r>
        <w:t>Široké dostupnosti balíčků a dokumentace</w:t>
      </w:r>
    </w:p>
    <w:p w14:paraId="2A51D7DE" w14:textId="02AF1A14" w:rsidR="00AD4C49" w:rsidRDefault="00AD4C49" w:rsidP="00AD4C49"/>
    <w:p w14:paraId="4E7A1B85" w14:textId="24743D8F" w:rsidR="00AD4C49" w:rsidRDefault="00AD4C49" w:rsidP="00AD4C49">
      <w:r>
        <w:t>Operační systém tvoří základní vrstvu celé serverové infrastruktury, na které jsou provozovány další služby</w:t>
      </w:r>
    </w:p>
    <w:p w14:paraId="7C3A17CF" w14:textId="7F03062B" w:rsidR="00AD4C49" w:rsidRDefault="00060330" w:rsidP="00AD4C49">
      <w:pPr>
        <w:pStyle w:val="Nadpis3"/>
      </w:pPr>
      <w:bookmarkStart w:id="33" w:name="_Toc225535309"/>
      <w:r>
        <w:t>XAMPP (</w:t>
      </w:r>
      <w:proofErr w:type="spellStart"/>
      <w:r>
        <w:t>Apache</w:t>
      </w:r>
      <w:proofErr w:type="spellEnd"/>
      <w:r>
        <w:t xml:space="preserve">, </w:t>
      </w:r>
      <w:proofErr w:type="spellStart"/>
      <w:r>
        <w:t>MySQL</w:t>
      </w:r>
      <w:proofErr w:type="spellEnd"/>
      <w:r>
        <w:t>, PHP)</w:t>
      </w:r>
      <w:bookmarkEnd w:id="33"/>
    </w:p>
    <w:p w14:paraId="52B02B04" w14:textId="1AE1E51A" w:rsidR="00060330" w:rsidRPr="00AF1AE6" w:rsidRDefault="00060330" w:rsidP="00870DAA">
      <w:pPr>
        <w:pStyle w:val="Nadpisneslovan"/>
      </w:pPr>
      <w:r w:rsidRPr="00AF1AE6">
        <w:t xml:space="preserve">Na operačním systému </w:t>
      </w:r>
      <w:proofErr w:type="spellStart"/>
      <w:r w:rsidRPr="00AF1AE6">
        <w:t>Debian</w:t>
      </w:r>
      <w:proofErr w:type="spellEnd"/>
      <w:r w:rsidRPr="00AF1AE6">
        <w:t xml:space="preserve"> 13 je nainstalován balíček XAMPP, který obsahuje:</w:t>
      </w:r>
    </w:p>
    <w:p w14:paraId="271AA788" w14:textId="21468996" w:rsidR="00060330" w:rsidRDefault="00060330" w:rsidP="00060330">
      <w:pPr>
        <w:pStyle w:val="Odstavecseseznamem"/>
        <w:numPr>
          <w:ilvl w:val="0"/>
          <w:numId w:val="20"/>
        </w:numPr>
      </w:pPr>
      <w:proofErr w:type="spellStart"/>
      <w:r>
        <w:t>Apache</w:t>
      </w:r>
      <w:proofErr w:type="spellEnd"/>
      <w:r>
        <w:t xml:space="preserve"> – webový server</w:t>
      </w:r>
    </w:p>
    <w:p w14:paraId="1DBD1CC6" w14:textId="50D92496" w:rsidR="00060330" w:rsidRDefault="00060330" w:rsidP="00060330">
      <w:pPr>
        <w:pStyle w:val="Odstavecseseznamem"/>
        <w:numPr>
          <w:ilvl w:val="0"/>
          <w:numId w:val="20"/>
        </w:numPr>
      </w:pPr>
      <w:proofErr w:type="spellStart"/>
      <w:r>
        <w:t>MySQL</w:t>
      </w:r>
      <w:proofErr w:type="spellEnd"/>
      <w:r>
        <w:t xml:space="preserve"> – databázový server</w:t>
      </w:r>
    </w:p>
    <w:p w14:paraId="348678B6" w14:textId="3DC5BF04" w:rsidR="00060330" w:rsidRDefault="00060330" w:rsidP="00060330">
      <w:pPr>
        <w:pStyle w:val="Odstavecseseznamem"/>
        <w:numPr>
          <w:ilvl w:val="0"/>
          <w:numId w:val="20"/>
        </w:numPr>
      </w:pPr>
      <w:r>
        <w:t>PHP – serverový skriptovací jazyk</w:t>
      </w:r>
    </w:p>
    <w:p w14:paraId="2224A38D" w14:textId="5B575F0E" w:rsidR="00060330" w:rsidRDefault="00060330" w:rsidP="00060330">
      <w:proofErr w:type="spellStart"/>
      <w:r>
        <w:t>Apache</w:t>
      </w:r>
      <w:proofErr w:type="spellEnd"/>
      <w:r>
        <w:t xml:space="preserve"> </w:t>
      </w:r>
      <w:r w:rsidR="002C7684">
        <w:t>přijímá</w:t>
      </w:r>
      <w:r>
        <w:t xml:space="preserve"> http požadavky ze zařízení ESP32 i z webového prohlížeče uživatele. PHP zpracovává aplikační logiku vytvořenou ve frameworku </w:t>
      </w:r>
      <w:proofErr w:type="spellStart"/>
      <w:r>
        <w:t>CodeIgniter</w:t>
      </w:r>
      <w:proofErr w:type="spellEnd"/>
      <w:r>
        <w:t xml:space="preserve"> 4. </w:t>
      </w:r>
      <w:proofErr w:type="spellStart"/>
      <w:r>
        <w:t>MySQL</w:t>
      </w:r>
      <w:proofErr w:type="spellEnd"/>
      <w:r>
        <w:t xml:space="preserve"> slouží k ukládání historických dat ze senzorů.</w:t>
      </w:r>
    </w:p>
    <w:p w14:paraId="75D64EBF" w14:textId="77777777" w:rsidR="00060330" w:rsidRDefault="00060330" w:rsidP="00060330"/>
    <w:p w14:paraId="6ECE3BD8" w14:textId="0009F7F2" w:rsidR="00060330" w:rsidRDefault="00060330" w:rsidP="00060330">
      <w:r>
        <w:t xml:space="preserve">Tato kombinace tvoří kompletní serverové prostředí potřebné pro provoz webové aplikace </w:t>
      </w:r>
    </w:p>
    <w:p w14:paraId="35313988" w14:textId="1D96E3C4" w:rsidR="00A0465D" w:rsidRDefault="00A0465D" w:rsidP="00A0465D">
      <w:pPr>
        <w:pStyle w:val="Nadpis2"/>
      </w:pPr>
      <w:bookmarkStart w:id="34" w:name="_Toc225535310"/>
      <w:r>
        <w:t>Webová aplikace</w:t>
      </w:r>
      <w:bookmarkEnd w:id="34"/>
    </w:p>
    <w:p w14:paraId="6586DDDB" w14:textId="26A8D9FA" w:rsidR="00A0465D" w:rsidRDefault="00A0465D" w:rsidP="00A0465D">
      <w:r>
        <w:t>Pro vizualizaci naměřených dat byla vytvořena webová aplikace, která umožňuje uživateli zobrazit aktuální i historická data.</w:t>
      </w:r>
    </w:p>
    <w:p w14:paraId="5B62B51A" w14:textId="00BE04A6" w:rsidR="00A0465D" w:rsidRDefault="000008CF" w:rsidP="00A0465D">
      <w:pPr>
        <w:pStyle w:val="Nadpis3"/>
      </w:pPr>
      <w:bookmarkStart w:id="35" w:name="_Toc225535311"/>
      <w:r>
        <w:lastRenderedPageBreak/>
        <w:t xml:space="preserve">PHP a </w:t>
      </w:r>
      <w:proofErr w:type="spellStart"/>
      <w:r>
        <w:t>CodeIgniter</w:t>
      </w:r>
      <w:proofErr w:type="spellEnd"/>
      <w:r>
        <w:t xml:space="preserve"> 4</w:t>
      </w:r>
      <w:bookmarkEnd w:id="35"/>
    </w:p>
    <w:p w14:paraId="35FAC30F" w14:textId="692CF45F" w:rsidR="000008CF" w:rsidRDefault="000008CF" w:rsidP="000008CF">
      <w:proofErr w:type="spellStart"/>
      <w:r>
        <w:t>Backend</w:t>
      </w:r>
      <w:proofErr w:type="spellEnd"/>
      <w:r>
        <w:t xml:space="preserve"> webové aplikace byl vytvořen ve frameworku </w:t>
      </w:r>
      <w:proofErr w:type="spellStart"/>
      <w:r>
        <w:t>CodeIgniter</w:t>
      </w:r>
      <w:proofErr w:type="spellEnd"/>
      <w:r>
        <w:t xml:space="preserve"> 4. Jedná se o moderní PHP framework využívající architekturu MVC</w:t>
      </w:r>
    </w:p>
    <w:p w14:paraId="2C1BCFF7" w14:textId="60A65B4B" w:rsidR="000008CF" w:rsidRPr="00AF1AE6" w:rsidRDefault="000008CF" w:rsidP="00870DAA">
      <w:pPr>
        <w:pStyle w:val="Nadpisneslovan"/>
      </w:pPr>
      <w:r w:rsidRPr="00AF1AE6">
        <w:t>Architektura MVC rozděluje aplikaci na tři části:</w:t>
      </w:r>
    </w:p>
    <w:p w14:paraId="2425B0B2" w14:textId="775AB4C4" w:rsidR="000008CF" w:rsidRDefault="000008CF" w:rsidP="000008CF">
      <w:pPr>
        <w:pStyle w:val="Odstavecseseznamem"/>
        <w:numPr>
          <w:ilvl w:val="0"/>
          <w:numId w:val="21"/>
        </w:numPr>
      </w:pPr>
      <w:r>
        <w:t>Model – práce s databází</w:t>
      </w:r>
    </w:p>
    <w:p w14:paraId="78133A1A" w14:textId="6F52DC87" w:rsidR="000008CF" w:rsidRDefault="000008CF" w:rsidP="000008CF">
      <w:pPr>
        <w:pStyle w:val="Odstavecseseznamem"/>
        <w:numPr>
          <w:ilvl w:val="0"/>
          <w:numId w:val="21"/>
        </w:numPr>
      </w:pPr>
      <w:proofErr w:type="spellStart"/>
      <w:r>
        <w:t>View</w:t>
      </w:r>
      <w:proofErr w:type="spellEnd"/>
      <w:r>
        <w:t xml:space="preserve"> – uživatelské rozhraní</w:t>
      </w:r>
    </w:p>
    <w:p w14:paraId="07FED504" w14:textId="49226F00" w:rsidR="000008CF" w:rsidRDefault="000008CF" w:rsidP="000008CF">
      <w:pPr>
        <w:pStyle w:val="Odstavecseseznamem"/>
        <w:numPr>
          <w:ilvl w:val="0"/>
          <w:numId w:val="21"/>
        </w:numPr>
      </w:pPr>
      <w:proofErr w:type="spellStart"/>
      <w:r>
        <w:t>Controller</w:t>
      </w:r>
      <w:proofErr w:type="spellEnd"/>
      <w:r>
        <w:t xml:space="preserve"> – aplikační logika</w:t>
      </w:r>
    </w:p>
    <w:p w14:paraId="0209AEC3" w14:textId="77777777" w:rsidR="000008CF" w:rsidRDefault="000008CF" w:rsidP="000008CF"/>
    <w:p w14:paraId="3577F051" w14:textId="7A6108E3" w:rsidR="000008CF" w:rsidRDefault="000008CF" w:rsidP="000008CF">
      <w:r>
        <w:t xml:space="preserve">Toto rozdělení zajišťuje přehlednost kódu, snadnější údržbu a vyšší bezpečnost. Framework obsahuje například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, který pomáhá chránit aplikaci proti SQL </w:t>
      </w:r>
      <w:proofErr w:type="spellStart"/>
      <w:r>
        <w:t>Injection</w:t>
      </w:r>
      <w:proofErr w:type="spellEnd"/>
      <w:r>
        <w:t xml:space="preserve"> útokům.</w:t>
      </w:r>
    </w:p>
    <w:p w14:paraId="272F2AC4" w14:textId="35CBC7C8" w:rsidR="000008CF" w:rsidRDefault="000008CF" w:rsidP="000008CF">
      <w:pPr>
        <w:pStyle w:val="Nadpis3"/>
      </w:pPr>
      <w:bookmarkStart w:id="36" w:name="_Toc225535312"/>
      <w:proofErr w:type="spellStart"/>
      <w:r>
        <w:t>MySQL</w:t>
      </w:r>
      <w:proofErr w:type="spellEnd"/>
      <w:r>
        <w:t xml:space="preserve"> databáze</w:t>
      </w:r>
      <w:bookmarkEnd w:id="36"/>
    </w:p>
    <w:p w14:paraId="3DE0EEB5" w14:textId="2F2E4A72" w:rsidR="000008CF" w:rsidRDefault="000008CF" w:rsidP="000008CF">
      <w:r>
        <w:t>Pro ukládání dat je využit relační databá</w:t>
      </w:r>
      <w:r w:rsidR="002C7684">
        <w:t>z</w:t>
      </w:r>
      <w:r>
        <w:t xml:space="preserve">ový systém </w:t>
      </w:r>
      <w:proofErr w:type="spellStart"/>
      <w:r>
        <w:t>MySQL</w:t>
      </w:r>
      <w:proofErr w:type="spellEnd"/>
      <w:r w:rsidR="00836AE6">
        <w:t xml:space="preserve"> </w:t>
      </w:r>
      <w:r>
        <w:t>Byla navržena databázová struktura optimalizovaná pro časové dotazy, protože většina operací pracuje s výběrem dat podle časového intervalu (například poslední hodina, den nebo týden).</w:t>
      </w:r>
    </w:p>
    <w:p w14:paraId="1DDED82E" w14:textId="69E34206" w:rsidR="000008CF" w:rsidRPr="00AF1AE6" w:rsidRDefault="000008CF" w:rsidP="00137033">
      <w:pPr>
        <w:pStyle w:val="Nadpisneslovan"/>
      </w:pPr>
      <w:r w:rsidRPr="00AF1AE6">
        <w:t>Databáze uchovává hodnoty:</w:t>
      </w:r>
    </w:p>
    <w:p w14:paraId="232DDE0F" w14:textId="0298D2C1" w:rsidR="000008CF" w:rsidRDefault="000008CF" w:rsidP="000008CF">
      <w:pPr>
        <w:pStyle w:val="Odstavecseseznamem"/>
        <w:numPr>
          <w:ilvl w:val="0"/>
          <w:numId w:val="22"/>
        </w:numPr>
      </w:pPr>
      <w:r>
        <w:t>Čas uložení</w:t>
      </w:r>
    </w:p>
    <w:p w14:paraId="3244D322" w14:textId="5A8CFC7C" w:rsidR="000008CF" w:rsidRDefault="000008CF" w:rsidP="000008CF">
      <w:pPr>
        <w:pStyle w:val="Odstavecseseznamem"/>
        <w:numPr>
          <w:ilvl w:val="0"/>
          <w:numId w:val="22"/>
        </w:numPr>
      </w:pPr>
      <w:r>
        <w:t>Teplotu</w:t>
      </w:r>
    </w:p>
    <w:p w14:paraId="52442CCB" w14:textId="55DA44C6" w:rsidR="000008CF" w:rsidRDefault="000008CF" w:rsidP="000008CF">
      <w:pPr>
        <w:pStyle w:val="Odstavecseseznamem"/>
        <w:numPr>
          <w:ilvl w:val="0"/>
          <w:numId w:val="22"/>
        </w:numPr>
      </w:pPr>
      <w:r>
        <w:t>Vlhkost</w:t>
      </w:r>
    </w:p>
    <w:p w14:paraId="1166F252" w14:textId="71A6D3C7" w:rsidR="000008CF" w:rsidRDefault="000008CF" w:rsidP="000008CF">
      <w:pPr>
        <w:pStyle w:val="Odstavecseseznamem"/>
        <w:numPr>
          <w:ilvl w:val="0"/>
          <w:numId w:val="22"/>
        </w:numPr>
      </w:pPr>
      <w:r>
        <w:t>Tlak</w:t>
      </w:r>
    </w:p>
    <w:p w14:paraId="26F8F655" w14:textId="382563B2" w:rsidR="000008CF" w:rsidRDefault="000008CF" w:rsidP="000008CF">
      <w:pPr>
        <w:pStyle w:val="Odstavecseseznamem"/>
        <w:numPr>
          <w:ilvl w:val="0"/>
          <w:numId w:val="22"/>
        </w:numPr>
      </w:pPr>
      <w:r>
        <w:t>Nadmořskou výšku</w:t>
      </w:r>
    </w:p>
    <w:p w14:paraId="6186FE68" w14:textId="6076A90E" w:rsidR="000008CF" w:rsidRDefault="000008CF" w:rsidP="000008CF">
      <w:pPr>
        <w:pStyle w:val="Odstavecseseznamem"/>
        <w:numPr>
          <w:ilvl w:val="0"/>
          <w:numId w:val="22"/>
        </w:numPr>
      </w:pPr>
      <w:r>
        <w:t>Případně data z detekce pohybu</w:t>
      </w:r>
    </w:p>
    <w:p w14:paraId="1A56C449" w14:textId="3E9CF283" w:rsidR="000008CF" w:rsidRDefault="000008CF" w:rsidP="000008CF">
      <w:pPr>
        <w:pStyle w:val="Nadpis3"/>
      </w:pPr>
      <w:bookmarkStart w:id="37" w:name="_Toc225535313"/>
      <w:proofErr w:type="spellStart"/>
      <w:r>
        <w:t>Frontend</w:t>
      </w:r>
      <w:proofErr w:type="spellEnd"/>
      <w:r>
        <w:t xml:space="preserve"> – HTML, </w:t>
      </w:r>
      <w:proofErr w:type="spellStart"/>
      <w:r>
        <w:t>Bootstrap</w:t>
      </w:r>
      <w:proofErr w:type="spellEnd"/>
      <w:r>
        <w:t>, Font</w:t>
      </w:r>
      <w:r w:rsidR="000F6157">
        <w:t xml:space="preserve"> </w:t>
      </w:r>
      <w:proofErr w:type="spellStart"/>
      <w:r w:rsidR="000F6157">
        <w:t>A</w:t>
      </w:r>
      <w:r>
        <w:t>w</w:t>
      </w:r>
      <w:r w:rsidR="000F6157">
        <w:t>e</w:t>
      </w:r>
      <w:r>
        <w:t>some</w:t>
      </w:r>
      <w:proofErr w:type="spellEnd"/>
      <w:r>
        <w:t xml:space="preserve"> a JavaScript</w:t>
      </w:r>
      <w:bookmarkEnd w:id="37"/>
    </w:p>
    <w:p w14:paraId="2C183788" w14:textId="26106B46" w:rsidR="00AF1AE6" w:rsidRDefault="00AF1AE6" w:rsidP="00AF1AE6">
      <w:r>
        <w:t>Uživatelské rozhraní bylo vytvořeno pomocí HTML, CSS, Font</w:t>
      </w:r>
      <w:r w:rsidR="000F6157">
        <w:t xml:space="preserve"> </w:t>
      </w:r>
      <w:proofErr w:type="spellStart"/>
      <w:r w:rsidR="000F6157">
        <w:t>A</w:t>
      </w:r>
      <w:r>
        <w:t>w</w:t>
      </w:r>
      <w:r w:rsidR="000F6157">
        <w:t>e</w:t>
      </w:r>
      <w:r>
        <w:t>some</w:t>
      </w:r>
      <w:proofErr w:type="spellEnd"/>
      <w:r>
        <w:t xml:space="preserve"> a frameworku </w:t>
      </w:r>
      <w:proofErr w:type="spellStart"/>
      <w:r>
        <w:t>Bootstrap</w:t>
      </w:r>
      <w:proofErr w:type="spellEnd"/>
    </w:p>
    <w:p w14:paraId="6CA8AAA5" w14:textId="79D967FF" w:rsidR="00AF1AE6" w:rsidRDefault="00AF1AE6" w:rsidP="00137033">
      <w:pPr>
        <w:pStyle w:val="Nadpisneslovan"/>
      </w:pPr>
      <w:proofErr w:type="spellStart"/>
      <w:r w:rsidRPr="00AF1AE6">
        <w:t>Bootstrap</w:t>
      </w:r>
      <w:proofErr w:type="spellEnd"/>
      <w:r w:rsidRPr="00AF1AE6">
        <w:t xml:space="preserve"> umožňuje:</w:t>
      </w:r>
    </w:p>
    <w:p w14:paraId="1CCD83C0" w14:textId="27F93465" w:rsidR="00AF1AE6" w:rsidRPr="00AF1AE6" w:rsidRDefault="00AF1AE6" w:rsidP="00AF1AE6">
      <w:pPr>
        <w:pStyle w:val="Odstavecseseznamem"/>
        <w:numPr>
          <w:ilvl w:val="0"/>
          <w:numId w:val="23"/>
        </w:numPr>
        <w:rPr>
          <w:b/>
          <w:bCs/>
        </w:rPr>
      </w:pPr>
      <w:r>
        <w:t>Rychlou tvorbu responzivního designu</w:t>
      </w:r>
    </w:p>
    <w:p w14:paraId="4432050E" w14:textId="1F4E5CFA" w:rsidR="00AF1AE6" w:rsidRPr="00AF1AE6" w:rsidRDefault="00AF1AE6" w:rsidP="00AF1AE6">
      <w:pPr>
        <w:pStyle w:val="Odstavecseseznamem"/>
        <w:numPr>
          <w:ilvl w:val="0"/>
          <w:numId w:val="23"/>
        </w:numPr>
        <w:rPr>
          <w:b/>
          <w:bCs/>
        </w:rPr>
      </w:pPr>
      <w:r>
        <w:t>Jednotný vzhled komponent</w:t>
      </w:r>
    </w:p>
    <w:p w14:paraId="6CBDFE73" w14:textId="04113EC6" w:rsidR="00AF1AE6" w:rsidRPr="00432F64" w:rsidRDefault="00AF1AE6" w:rsidP="00AF1AE6">
      <w:pPr>
        <w:pStyle w:val="Odstavecseseznamem"/>
        <w:numPr>
          <w:ilvl w:val="0"/>
          <w:numId w:val="23"/>
        </w:numPr>
        <w:rPr>
          <w:b/>
          <w:bCs/>
        </w:rPr>
      </w:pPr>
      <w:r>
        <w:t>Použití hotových prvků jako jsou tlačítka, karty, navigační lišty či tabulky</w:t>
      </w:r>
    </w:p>
    <w:p w14:paraId="0AB4474D" w14:textId="77777777" w:rsidR="00836AE6" w:rsidRDefault="00836AE6" w:rsidP="00AF1AE6"/>
    <w:p w14:paraId="6D852C7B" w14:textId="5098A30F" w:rsidR="00AF1AE6" w:rsidRDefault="00AF1AE6" w:rsidP="00AF1AE6">
      <w:r>
        <w:t>Díky tomu je aplikace plně funkční i na mobilních zařízeních</w:t>
      </w:r>
    </w:p>
    <w:p w14:paraId="5665C51D" w14:textId="080A96FD" w:rsidR="00AF1AE6" w:rsidRDefault="00AF1AE6" w:rsidP="00AF1AE6">
      <w:pPr>
        <w:pStyle w:val="Nadpis3"/>
      </w:pPr>
      <w:bookmarkStart w:id="38" w:name="_Toc225535314"/>
      <w:r>
        <w:lastRenderedPageBreak/>
        <w:t>Vizualizace dat – Chart.js</w:t>
      </w:r>
      <w:bookmarkEnd w:id="38"/>
    </w:p>
    <w:p w14:paraId="0967A753" w14:textId="454A9A8A" w:rsidR="00AF1AE6" w:rsidRDefault="00AF1AE6" w:rsidP="00AF1AE6">
      <w:r>
        <w:t xml:space="preserve">Pro grafické zobrazení naměřených hodnot byla použita </w:t>
      </w:r>
      <w:proofErr w:type="spellStart"/>
      <w:r>
        <w:t>JavaScriptová</w:t>
      </w:r>
      <w:proofErr w:type="spellEnd"/>
      <w:r>
        <w:t xml:space="preserve"> knihovna Chart.js.</w:t>
      </w:r>
    </w:p>
    <w:p w14:paraId="4F33D3B6" w14:textId="77777777" w:rsidR="00AF1AE6" w:rsidRDefault="00AF1AE6" w:rsidP="00AF1AE6"/>
    <w:p w14:paraId="5B2363D4" w14:textId="39B375DC" w:rsidR="00AF1AE6" w:rsidRDefault="00AF1AE6" w:rsidP="00AF1AE6">
      <w:r>
        <w:t>Tato knihovna umožňuje vykreslování interaktivních a responzivních grafů přímo v prohlížeči uživatele. Data jsou načítána pomocí asynchronních požadavků (AJAX) a zobrazována bez nutnosti obnovení celé stránky</w:t>
      </w:r>
    </w:p>
    <w:p w14:paraId="487071D3" w14:textId="5656B6D8" w:rsidR="00AF1AE6" w:rsidRDefault="002C7684" w:rsidP="00AF1AE6">
      <w:pPr>
        <w:pStyle w:val="Nadpis1"/>
      </w:pPr>
      <w:bookmarkStart w:id="39" w:name="_Toc225535315"/>
      <w:r>
        <w:lastRenderedPageBreak/>
        <w:t>Cíle práce a systémové požadavky</w:t>
      </w:r>
      <w:bookmarkEnd w:id="39"/>
    </w:p>
    <w:p w14:paraId="4B820CC4" w14:textId="641A5B9D" w:rsidR="002C7684" w:rsidRDefault="002C7684" w:rsidP="002C7684">
      <w:r>
        <w:t>Tato kapitola obsahuje hlavní cíl projektu a stanovuje konkrétní technické požadavky, které musely být splněny pro úspěšné dokončení maturitní práce. Požadavky byly stanoveny na začátku vývoje a sloužily jako vodítko při návrhu hardwaru i softwaru.</w:t>
      </w:r>
    </w:p>
    <w:p w14:paraId="558A9C3D" w14:textId="52A74656" w:rsidR="002C7684" w:rsidRDefault="002C7684" w:rsidP="002C7684">
      <w:pPr>
        <w:pStyle w:val="Nadpis2"/>
      </w:pPr>
      <w:bookmarkStart w:id="40" w:name="_Toc225535316"/>
      <w:r>
        <w:t>Hlavní cíl</w:t>
      </w:r>
      <w:bookmarkEnd w:id="40"/>
    </w:p>
    <w:p w14:paraId="65C5FBEB" w14:textId="7DF409B9" w:rsidR="002C7684" w:rsidRDefault="002C7684" w:rsidP="002C7684">
      <w:r>
        <w:t xml:space="preserve">Hlavním cílem práce </w:t>
      </w:r>
      <w:r w:rsidR="00390482">
        <w:t>b</w:t>
      </w:r>
      <w:r>
        <w:t xml:space="preserve">ylo navrhnout, vyvinout a realizovat funkční monitorovací </w:t>
      </w:r>
      <w:proofErr w:type="spellStart"/>
      <w:r>
        <w:t>IoT</w:t>
      </w:r>
      <w:proofErr w:type="spellEnd"/>
      <w:r>
        <w:t xml:space="preserve"> systém pro sledování environmentálních veličin a přítomnosti osob v místnosti.</w:t>
      </w:r>
    </w:p>
    <w:p w14:paraId="7C21685E" w14:textId="77777777" w:rsidR="002C7684" w:rsidRDefault="002C7684" w:rsidP="002C7684"/>
    <w:p w14:paraId="5E767CAC" w14:textId="79754CC8" w:rsidR="002C7684" w:rsidRDefault="002C7684" w:rsidP="002C7684">
      <w:r>
        <w:t>Cílem nebylo pouze vytvořit funkční zařízení, ale navrhnout stabilní a rozšířený</w:t>
      </w:r>
      <w:r w:rsidR="004A5D34">
        <w:t xml:space="preserve"> systém vhodný pro dlouhodobý provoz</w:t>
      </w:r>
    </w:p>
    <w:p w14:paraId="5E57A819" w14:textId="6BEBDC29" w:rsidR="002C7684" w:rsidRPr="00390482" w:rsidRDefault="002C7684" w:rsidP="001273EA">
      <w:pPr>
        <w:pStyle w:val="Nadpis3"/>
      </w:pPr>
      <w:bookmarkStart w:id="41" w:name="_Toc225535317"/>
      <w:r w:rsidRPr="00390482">
        <w:t>Systém se skládá ze dvou hlavních částí:</w:t>
      </w:r>
      <w:bookmarkEnd w:id="41"/>
    </w:p>
    <w:p w14:paraId="4755DDE7" w14:textId="5CBE7147" w:rsidR="002C7684" w:rsidRDefault="002C7684" w:rsidP="001273EA">
      <w:pPr>
        <w:pStyle w:val="Nadpisneslovan"/>
      </w:pPr>
      <w:r>
        <w:t>Hardwarová část</w:t>
      </w:r>
    </w:p>
    <w:p w14:paraId="2C935378" w14:textId="1D4CA64A" w:rsidR="002C7684" w:rsidRDefault="002C7684" w:rsidP="002C7684">
      <w:r>
        <w:t xml:space="preserve">Senzorové desky založené na mikrokontroleru ESP32, která provádí měření a </w:t>
      </w:r>
      <w:r w:rsidR="004A5D34">
        <w:t>o</w:t>
      </w:r>
      <w:r>
        <w:t>desílá data</w:t>
      </w:r>
      <w:r w:rsidR="004A5D34">
        <w:t>.</w:t>
      </w:r>
    </w:p>
    <w:p w14:paraId="73543A86" w14:textId="09CF8788" w:rsidR="002C7684" w:rsidRDefault="002C7684" w:rsidP="001273EA">
      <w:pPr>
        <w:pStyle w:val="Nadpisneslovan"/>
      </w:pPr>
      <w:r>
        <w:t>Webo</w:t>
      </w:r>
      <w:r w:rsidR="004A5D34">
        <w:t>vá část</w:t>
      </w:r>
    </w:p>
    <w:p w14:paraId="0434025A" w14:textId="5DD5A200" w:rsidR="004A5D34" w:rsidRDefault="004A5D34" w:rsidP="004A5D34">
      <w:r>
        <w:t>Server, který data přijímá, ukládá do databáze a umožňuje jejich přehledné zobrazení uživateli.</w:t>
      </w:r>
    </w:p>
    <w:p w14:paraId="4A1999D7" w14:textId="12D1810D" w:rsidR="00390482" w:rsidRDefault="00390482" w:rsidP="00390482">
      <w:pPr>
        <w:pStyle w:val="Nadpis2"/>
      </w:pPr>
      <w:bookmarkStart w:id="42" w:name="_Toc225535318"/>
      <w:r>
        <w:t>Dílčí technické cíle</w:t>
      </w:r>
      <w:bookmarkEnd w:id="42"/>
    </w:p>
    <w:p w14:paraId="4E082A39" w14:textId="3ED47615" w:rsidR="00390482" w:rsidRDefault="00390482" w:rsidP="00390482">
      <w:pPr>
        <w:pStyle w:val="Nadpis3"/>
      </w:pPr>
      <w:bookmarkStart w:id="43" w:name="_Toc225535319"/>
      <w:r>
        <w:t>Sběr a zpracování dat</w:t>
      </w:r>
      <w:bookmarkEnd w:id="43"/>
    </w:p>
    <w:p w14:paraId="076CB0A7" w14:textId="04D40BD3" w:rsidR="00390482" w:rsidRDefault="00390482" w:rsidP="00390482">
      <w:r>
        <w:t xml:space="preserve">Navrhnout a realizovat elektronický obvod založený na mikrokontroleru ESP32, který umožňuje současnou komunikaci přes sběrnici </w:t>
      </w:r>
      <w:r w:rsidR="00AE0381">
        <w:t>I2C, SPI a UART.</w:t>
      </w:r>
    </w:p>
    <w:p w14:paraId="1732F059" w14:textId="77777777" w:rsidR="00AE0381" w:rsidRDefault="00AE0381" w:rsidP="00390482"/>
    <w:p w14:paraId="34E8D791" w14:textId="6EC22305" w:rsidR="00AE0381" w:rsidRDefault="00AE0381" w:rsidP="00390482">
      <w:r>
        <w:t>Zařízení musí být schopno spolehlivě získávat data ze senzoru BME280 a radarového modulu HLK-LD2450 a tato data dále zpracovávat</w:t>
      </w:r>
    </w:p>
    <w:p w14:paraId="5D21F6FB" w14:textId="4885B583" w:rsidR="00AE0381" w:rsidRDefault="00AE0381" w:rsidP="00AE0381">
      <w:pPr>
        <w:pStyle w:val="Nadpis3"/>
      </w:pPr>
      <w:bookmarkStart w:id="44" w:name="_Toc225535320"/>
      <w:r>
        <w:t>Zajištění spolehlivosti a zálohování dat</w:t>
      </w:r>
      <w:bookmarkEnd w:id="44"/>
    </w:p>
    <w:p w14:paraId="7B3DF454" w14:textId="79244D0E" w:rsidR="00AE0381" w:rsidRDefault="00AE0381" w:rsidP="00AE0381">
      <w:r>
        <w:t>Navrhnout systém lokálního ukládání dat na paměťovou kartu MicroSD ve formátu CSV</w:t>
      </w:r>
    </w:p>
    <w:p w14:paraId="0941E277" w14:textId="77777777" w:rsidR="00AE0381" w:rsidRDefault="00AE0381" w:rsidP="00AE0381"/>
    <w:p w14:paraId="052BE99C" w14:textId="5158052B" w:rsidR="00AE0381" w:rsidRDefault="00AE0381" w:rsidP="00AE0381">
      <w:r>
        <w:t>Toto řešení zajišťuje, že při výpadku připojení k serveru nedojde ke ztrátě naměřených hodnot.</w:t>
      </w:r>
    </w:p>
    <w:p w14:paraId="64969AF3" w14:textId="799EE6DB" w:rsidR="00AE0381" w:rsidRDefault="00AE0381" w:rsidP="00AE0381">
      <w:pPr>
        <w:pStyle w:val="Nadpis3"/>
      </w:pPr>
      <w:bookmarkStart w:id="45" w:name="_Toc225535321"/>
      <w:r>
        <w:lastRenderedPageBreak/>
        <w:t>Automatická synchronizace dat</w:t>
      </w:r>
      <w:bookmarkEnd w:id="45"/>
    </w:p>
    <w:p w14:paraId="2FECA796" w14:textId="5328A360" w:rsidR="00AE0381" w:rsidRDefault="00AE0381" w:rsidP="00AE0381">
      <w:r>
        <w:t>Vyvinout mechanismus, který po obnovení internetového připojení automaticky odešle chybějící záznamy ze SD karty na server.</w:t>
      </w:r>
    </w:p>
    <w:p w14:paraId="691146AF" w14:textId="77777777" w:rsidR="00AE0381" w:rsidRDefault="00AE0381" w:rsidP="00AE0381"/>
    <w:p w14:paraId="43A87444" w14:textId="443BBF49" w:rsidR="00AE0381" w:rsidRDefault="00AE0381" w:rsidP="00AE0381">
      <w:r>
        <w:t>Systém musí zajistit, aby při opětovném odesílání nedocházelo k duplicitnímu ukládání dat do databáze</w:t>
      </w:r>
    </w:p>
    <w:p w14:paraId="20722306" w14:textId="56100DE5" w:rsidR="00AE0381" w:rsidRDefault="00AE0381" w:rsidP="00AE0381">
      <w:pPr>
        <w:pStyle w:val="Nadpis3"/>
      </w:pPr>
      <w:bookmarkStart w:id="46" w:name="_Toc225535322"/>
      <w:r>
        <w:t>Vývoj webového rozhraní</w:t>
      </w:r>
      <w:bookmarkEnd w:id="46"/>
    </w:p>
    <w:p w14:paraId="1EF32879" w14:textId="7DC2520C" w:rsidR="00AE0381" w:rsidRDefault="00AE0381" w:rsidP="00870DAA">
      <w:pPr>
        <w:pStyle w:val="Nadpisneslovan"/>
      </w:pPr>
      <w:r>
        <w:t xml:space="preserve">Vytvořit responzivní webovou aplikaci ve frameworku </w:t>
      </w:r>
      <w:proofErr w:type="spellStart"/>
      <w:r>
        <w:t>CodeIgniter</w:t>
      </w:r>
      <w:proofErr w:type="spellEnd"/>
      <w:r>
        <w:t xml:space="preserve"> 4, která:</w:t>
      </w:r>
    </w:p>
    <w:p w14:paraId="00C4E812" w14:textId="1EF3535D" w:rsidR="00AE0381" w:rsidRDefault="00AE0381" w:rsidP="00AE0381">
      <w:pPr>
        <w:pStyle w:val="Odstavecseseznamem"/>
        <w:numPr>
          <w:ilvl w:val="0"/>
          <w:numId w:val="25"/>
        </w:numPr>
      </w:pPr>
      <w:r>
        <w:t>Poskytuje API rozhraní pro příjem dat z ESP32.</w:t>
      </w:r>
    </w:p>
    <w:p w14:paraId="46437E45" w14:textId="560ADCCC" w:rsidR="00AE0381" w:rsidRDefault="00AE0381" w:rsidP="00AE0381">
      <w:pPr>
        <w:pStyle w:val="Odstavecseseznamem"/>
        <w:numPr>
          <w:ilvl w:val="0"/>
          <w:numId w:val="25"/>
        </w:numPr>
      </w:pPr>
      <w:r>
        <w:t xml:space="preserve">Ukládá data do databáze </w:t>
      </w:r>
      <w:proofErr w:type="spellStart"/>
      <w:r>
        <w:t>MySQL</w:t>
      </w:r>
      <w:proofErr w:type="spellEnd"/>
      <w:r>
        <w:t>.</w:t>
      </w:r>
    </w:p>
    <w:p w14:paraId="4D5797FB" w14:textId="65C7F09E" w:rsidR="00AE0381" w:rsidRDefault="00AE0381" w:rsidP="00AE0381">
      <w:pPr>
        <w:pStyle w:val="Odstavecseseznamem"/>
        <w:numPr>
          <w:ilvl w:val="0"/>
          <w:numId w:val="25"/>
        </w:numPr>
      </w:pPr>
      <w:r>
        <w:t>Umožňuje uživateli zobrazit historii měření podle zvoleného časového období.</w:t>
      </w:r>
    </w:p>
    <w:p w14:paraId="7C7BCF34" w14:textId="2754B180" w:rsidR="00AE0381" w:rsidRDefault="00AE0381" w:rsidP="00AE0381">
      <w:pPr>
        <w:pStyle w:val="Nadpis3"/>
      </w:pPr>
      <w:bookmarkStart w:id="47" w:name="_Toc225535323"/>
      <w:r>
        <w:t>Vizuální interpretace dat</w:t>
      </w:r>
      <w:bookmarkEnd w:id="47"/>
    </w:p>
    <w:p w14:paraId="5A8BC3B3" w14:textId="5FA98EF1" w:rsidR="00AE0381" w:rsidRDefault="00AE0381" w:rsidP="00AE0381">
      <w:r>
        <w:t>Navrhnout vhodný způsob zobrazení naměřených dat.</w:t>
      </w:r>
    </w:p>
    <w:p w14:paraId="180D4CD3" w14:textId="593AA9F2" w:rsidR="00AE0381" w:rsidRDefault="00AE0381" w:rsidP="00AE0381"/>
    <w:p w14:paraId="7731AAA8" w14:textId="3762900E" w:rsidR="00AE0381" w:rsidRDefault="00AE0381" w:rsidP="00AE0381">
      <w:r>
        <w:t>Pro spojité veličiny jako je teplota, vlhkost, atmosférický tlak a nadmořská výška byly použity časové grafy. Pro data z radarového senzoru bylo nutné zvolit přehlednější způsob zobrazení než klasický spojnicový graf, aby bylo možné lépe interpretovat detekci přítomnosti v čase.</w:t>
      </w:r>
    </w:p>
    <w:p w14:paraId="296AD1A0" w14:textId="0BDEC91C" w:rsidR="00AE0381" w:rsidRDefault="00CE05A8" w:rsidP="004A56DE">
      <w:pPr>
        <w:pStyle w:val="Nadpis1"/>
      </w:pPr>
      <w:bookmarkStart w:id="48" w:name="_Toc225535324"/>
      <w:r>
        <w:lastRenderedPageBreak/>
        <w:t>Technická část</w:t>
      </w:r>
      <w:bookmarkEnd w:id="48"/>
    </w:p>
    <w:p w14:paraId="0E93C68E" w14:textId="506AB59D" w:rsidR="002D7F38" w:rsidRDefault="008B7A4D" w:rsidP="002D7F38">
      <w:r>
        <w:t>Tato kapitola se zabývá technickým řešením celého systému. Popisuje návrh a realizaci hardwarové</w:t>
      </w:r>
      <w:r w:rsidR="00774F51">
        <w:t xml:space="preserve"> části zařízení, způsob komunikace mezi jednotlivými komponentami a struk</w:t>
      </w:r>
      <w:r w:rsidR="00D81683">
        <w:t>turu softwarového řešení.</w:t>
      </w:r>
    </w:p>
    <w:p w14:paraId="31E9F512" w14:textId="1A32452C" w:rsidR="00D81683" w:rsidRDefault="00D81683" w:rsidP="002D7F38"/>
    <w:p w14:paraId="7388FA81" w14:textId="3588C783" w:rsidR="00D81683" w:rsidRDefault="00D81683" w:rsidP="002D7F38">
      <w:r>
        <w:t xml:space="preserve">Dále </w:t>
      </w:r>
      <w:r w:rsidR="00213D3B">
        <w:t xml:space="preserve">obsahuje podrobný popis </w:t>
      </w:r>
      <w:r w:rsidR="0002355F">
        <w:t>implementace programu</w:t>
      </w:r>
      <w:r w:rsidR="003454B1">
        <w:t xml:space="preserve"> pro mikrokontroler, </w:t>
      </w:r>
      <w:r w:rsidR="00425733">
        <w:t>zpracování dat ze senzorů a jejich ukládání do databáze. S</w:t>
      </w:r>
      <w:r w:rsidR="002F1ADB">
        <w:t xml:space="preserve">oučástí je také vysvětlení fungování webové aplikace, včetně práce </w:t>
      </w:r>
      <w:r w:rsidR="00BA38F2">
        <w:t>s databází, generování grafů</w:t>
      </w:r>
      <w:r w:rsidR="00AB76C8">
        <w:t xml:space="preserve"> a zpracování dat na straně serveru.</w:t>
      </w:r>
    </w:p>
    <w:p w14:paraId="20B937FC" w14:textId="1C1AD2E6" w:rsidR="00AB76C8" w:rsidRDefault="00AB76C8" w:rsidP="002D7F38"/>
    <w:p w14:paraId="765E3072" w14:textId="1A5E07A1" w:rsidR="00AB76C8" w:rsidRPr="002D7F38" w:rsidRDefault="00AB76C8" w:rsidP="002D7F38">
      <w:r>
        <w:t>Cílem této části je poskytnout detailní přehled o tom, jak je systém navržen a implementován, aby bylo možné jej pochopit</w:t>
      </w:r>
      <w:r w:rsidR="00EB33B3">
        <w:t>.</w:t>
      </w:r>
    </w:p>
    <w:p w14:paraId="16090A02" w14:textId="4138BDA0" w:rsidR="00CE05A8" w:rsidRPr="00CE05A8" w:rsidRDefault="00CE05A8" w:rsidP="00CE05A8">
      <w:pPr>
        <w:pStyle w:val="Nadpis2"/>
      </w:pPr>
      <w:bookmarkStart w:id="49" w:name="_Toc225535325"/>
      <w:r>
        <w:t>Návrh a realizace hardwaru</w:t>
      </w:r>
      <w:bookmarkEnd w:id="49"/>
    </w:p>
    <w:p w14:paraId="20F5837F" w14:textId="455121CC" w:rsidR="00057C4E" w:rsidRDefault="004A56DE" w:rsidP="004A56DE">
      <w:r>
        <w:t>Hardwarová část projektu tvoří fyzický základ celého systému. Cílem nebylo vytvořit pouze funkční zapojení na nepájivém poli, ale navrhnout vlastní desku plošných spojů (PCB), která zajistí stabilitu, přehlednost a dlouhodobou spolehlivost zařízení.</w:t>
      </w:r>
    </w:p>
    <w:p w14:paraId="3E569567" w14:textId="09069477" w:rsidR="004A56DE" w:rsidRDefault="004A56DE" w:rsidP="00CE05A8">
      <w:pPr>
        <w:pStyle w:val="Nadpis3"/>
      </w:pPr>
      <w:bookmarkStart w:id="50" w:name="_Toc225535326"/>
      <w:r>
        <w:t xml:space="preserve">Vývojové prostředí </w:t>
      </w:r>
      <w:proofErr w:type="spellStart"/>
      <w:r>
        <w:t>EasyEDA</w:t>
      </w:r>
      <w:bookmarkEnd w:id="50"/>
      <w:proofErr w:type="spellEnd"/>
    </w:p>
    <w:p w14:paraId="423C03B1" w14:textId="155FE109" w:rsidR="009A1BB7" w:rsidRDefault="00973333" w:rsidP="004A56DE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04915242" wp14:editId="56BA5177">
                <wp:simplePos x="0" y="0"/>
                <wp:positionH relativeFrom="margin">
                  <wp:align>center</wp:align>
                </wp:positionH>
                <wp:positionV relativeFrom="paragraph">
                  <wp:posOffset>3570873</wp:posOffset>
                </wp:positionV>
                <wp:extent cx="1006475" cy="251460"/>
                <wp:effectExtent l="0" t="0" r="3175" b="0"/>
                <wp:wrapTopAndBottom/>
                <wp:docPr id="197515033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D642D" w14:textId="591C712D" w:rsidR="00973333" w:rsidRDefault="00973333" w:rsidP="00973333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15242" id="_x0000_s1034" type="#_x0000_t202" style="position:absolute;margin-left:0;margin-top:281.15pt;width:79.25pt;height:19.8pt;z-index:2517841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" stroked="f">
                <v:textbox>
                  <w:txbxContent>
                    <w:p w14:paraId="023D642D" w14:textId="591C712D" w:rsidR="00973333" w:rsidRDefault="00973333" w:rsidP="00973333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41AE5F1" wp14:editId="6D9F36BB">
                <wp:simplePos x="0" y="0"/>
                <wp:positionH relativeFrom="margin">
                  <wp:align>center</wp:align>
                </wp:positionH>
                <wp:positionV relativeFrom="paragraph">
                  <wp:posOffset>3352800</wp:posOffset>
                </wp:positionV>
                <wp:extent cx="2298065" cy="201930"/>
                <wp:effectExtent l="0" t="0" r="6985" b="7620"/>
                <wp:wrapTopAndBottom/>
                <wp:docPr id="396997777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065" cy="2019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070D2A" w14:textId="34952831" w:rsidR="00973333" w:rsidRPr="006B19F3" w:rsidRDefault="00973333" w:rsidP="00973333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51" w:name="_Toc225535637"/>
                            <w:bookmarkStart w:id="52" w:name="_Toc225710985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Elektronické schéma zapojení</w:t>
                            </w:r>
                            <w:bookmarkEnd w:id="51"/>
                            <w:bookmarkEnd w:id="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AE5F1" id="_x0000_s1035" type="#_x0000_t202" style="position:absolute;margin-left:0;margin-top:264pt;width:180.95pt;height:15.9pt;z-index:251782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" stroked="f">
                <v:textbox inset="0,0,0,0">
                  <w:txbxContent>
                    <w:p w14:paraId="45070D2A" w14:textId="34952831" w:rsidR="00973333" w:rsidRPr="006B19F3" w:rsidRDefault="00973333" w:rsidP="00973333">
                      <w:pPr>
                        <w:pStyle w:val="Titulek"/>
                        <w:rPr>
                          <w:noProof/>
                        </w:rPr>
                      </w:pPr>
                      <w:bookmarkStart w:id="53" w:name="_Toc225535637"/>
                      <w:bookmarkStart w:id="54" w:name="_Toc225710985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Elektronické schéma zapojení</w:t>
                      </w:r>
                      <w:bookmarkEnd w:id="53"/>
                      <w:bookmarkEnd w:id="54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84496">
        <w:rPr>
          <w:noProof/>
        </w:rPr>
        <w:drawing>
          <wp:anchor distT="0" distB="0" distL="114300" distR="114300" simplePos="0" relativeHeight="251672576" behindDoc="0" locked="0" layoutInCell="1" allowOverlap="1" wp14:anchorId="4C3F849C" wp14:editId="04D8E0A1">
            <wp:simplePos x="0" y="0"/>
            <wp:positionH relativeFrom="margin">
              <wp:align>center</wp:align>
            </wp:positionH>
            <wp:positionV relativeFrom="paragraph">
              <wp:posOffset>572135</wp:posOffset>
            </wp:positionV>
            <wp:extent cx="3848100" cy="2707640"/>
            <wp:effectExtent l="0" t="0" r="0" b="0"/>
            <wp:wrapTopAndBottom/>
            <wp:docPr id="188673038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56DE">
        <w:t xml:space="preserve">Pro návrh elektronického schématu a plošného spoje byl použit nástroj </w:t>
      </w:r>
      <w:proofErr w:type="spellStart"/>
      <w:r w:rsidR="004A56DE">
        <w:t>EasyEDA</w:t>
      </w:r>
      <w:proofErr w:type="spellEnd"/>
      <w:r w:rsidR="004A56DE">
        <w:t xml:space="preserve">. Jedná se o online prostředí umožňující návrh schémat, návrh PCB i jejich </w:t>
      </w:r>
      <w:proofErr w:type="gramStart"/>
      <w:r w:rsidR="004A56DE">
        <w:t>3D</w:t>
      </w:r>
      <w:proofErr w:type="gramEnd"/>
      <w:r w:rsidR="004A56DE">
        <w:t xml:space="preserve"> vizualizaci.</w:t>
      </w:r>
      <w:r w:rsidR="007E0566" w:rsidRPr="007E0566">
        <w:t xml:space="preserve"> </w:t>
      </w:r>
    </w:p>
    <w:p w14:paraId="551AAD46" w14:textId="358A4AAF" w:rsidR="004A56DE" w:rsidRDefault="004A56DE" w:rsidP="00870DAA">
      <w:pPr>
        <w:pStyle w:val="Nadpisneslovan"/>
      </w:pPr>
      <w:r>
        <w:lastRenderedPageBreak/>
        <w:t>Výhodou tohoto nástroje je:</w:t>
      </w:r>
    </w:p>
    <w:p w14:paraId="6C198008" w14:textId="0CA48DE4" w:rsidR="004A56DE" w:rsidRDefault="004A56DE" w:rsidP="004A56DE">
      <w:pPr>
        <w:pStyle w:val="Odstavecseseznamem"/>
        <w:numPr>
          <w:ilvl w:val="0"/>
          <w:numId w:val="26"/>
        </w:numPr>
      </w:pPr>
      <w:r>
        <w:t>Možnost vytvořit návrh zcela zdarma</w:t>
      </w:r>
    </w:p>
    <w:p w14:paraId="71276460" w14:textId="17D670EC" w:rsidR="004A56DE" w:rsidRDefault="004A56DE" w:rsidP="004A56DE">
      <w:pPr>
        <w:pStyle w:val="Odstavecseseznamem"/>
        <w:numPr>
          <w:ilvl w:val="0"/>
          <w:numId w:val="26"/>
        </w:numPr>
      </w:pPr>
      <w:r>
        <w:t>Rozsáhlá knihovna součástek</w:t>
      </w:r>
    </w:p>
    <w:p w14:paraId="15276E32" w14:textId="61A6366B" w:rsidR="004A56DE" w:rsidRDefault="004A56DE" w:rsidP="004A56DE">
      <w:pPr>
        <w:pStyle w:val="Odstavecseseznamem"/>
        <w:numPr>
          <w:ilvl w:val="0"/>
          <w:numId w:val="26"/>
        </w:numPr>
      </w:pPr>
      <w:r>
        <w:t>Intuitivní editor schémat</w:t>
      </w:r>
    </w:p>
    <w:p w14:paraId="2E5378C6" w14:textId="14D29F6D" w:rsidR="004A56DE" w:rsidRDefault="004A56DE" w:rsidP="004A56DE">
      <w:pPr>
        <w:pStyle w:val="Odstavecseseznamem"/>
        <w:numPr>
          <w:ilvl w:val="0"/>
          <w:numId w:val="26"/>
        </w:numPr>
      </w:pPr>
      <w:r>
        <w:t>Integrovaný PCB editor</w:t>
      </w:r>
    </w:p>
    <w:p w14:paraId="408DE5BA" w14:textId="69F16D71" w:rsidR="004A56DE" w:rsidRDefault="004A56DE" w:rsidP="004A56DE">
      <w:pPr>
        <w:pStyle w:val="Odstavecseseznamem"/>
        <w:numPr>
          <w:ilvl w:val="0"/>
          <w:numId w:val="26"/>
        </w:numPr>
      </w:pPr>
      <w:r>
        <w:t xml:space="preserve">Možnost exportu výrobních dat </w:t>
      </w:r>
      <w:r w:rsidR="00260344">
        <w:t>(Gerber souborů) pro profesionální výrobu</w:t>
      </w:r>
    </w:p>
    <w:p w14:paraId="34FAC658" w14:textId="77777777" w:rsidR="00260344" w:rsidRDefault="00260344" w:rsidP="00260344"/>
    <w:p w14:paraId="6EB857AC" w14:textId="6F7414BD" w:rsidR="00260344" w:rsidRDefault="00260344" w:rsidP="00260344">
      <w:proofErr w:type="spellStart"/>
      <w:r>
        <w:t>EasyEDA</w:t>
      </w:r>
      <w:proofErr w:type="spellEnd"/>
      <w:r>
        <w:t xml:space="preserve"> umožnila navrhnout kompletní desku od schématu až po finální výrobní podklady.</w:t>
      </w:r>
    </w:p>
    <w:p w14:paraId="0AC42059" w14:textId="38DDC182" w:rsidR="00260344" w:rsidRDefault="00260344" w:rsidP="00CE05A8">
      <w:pPr>
        <w:pStyle w:val="Nadpis3"/>
      </w:pPr>
      <w:bookmarkStart w:id="55" w:name="_Toc225535327"/>
      <w:r>
        <w:t>Návrh elektronického schématu</w:t>
      </w:r>
      <w:bookmarkEnd w:id="55"/>
    </w:p>
    <w:p w14:paraId="33029ACE" w14:textId="4BD72854" w:rsidR="00CE05A8" w:rsidRDefault="00D15564" w:rsidP="00D15564">
      <w:r>
        <w:t>V první fázi bylo vytvořeno elektronické schéma, které propojuje všechny funkční bloky systému</w:t>
      </w:r>
    </w:p>
    <w:p w14:paraId="70797B58" w14:textId="77777777" w:rsidR="00D617F9" w:rsidRDefault="00D617F9" w:rsidP="000E430E">
      <w:pPr>
        <w:pStyle w:val="Nadpisneslovan"/>
      </w:pPr>
    </w:p>
    <w:p w14:paraId="52CE2648" w14:textId="21BD2678" w:rsidR="00CE05A8" w:rsidRPr="00CE05A8" w:rsidRDefault="00D15564" w:rsidP="000E430E">
      <w:pPr>
        <w:pStyle w:val="Nadpisneslovan"/>
      </w:pPr>
      <w:r w:rsidRPr="00CE05A8">
        <w:t>Jádro systému</w:t>
      </w:r>
      <w:r w:rsidR="00CE05A8">
        <w:t>:</w:t>
      </w:r>
    </w:p>
    <w:p w14:paraId="0BB376DD" w14:textId="1D60CA8F" w:rsidR="00D15564" w:rsidRDefault="00D15564" w:rsidP="00D15564">
      <w:r>
        <w:t xml:space="preserve">Základem zapojení je modul ESP32-WROOM-32E, který obsahuje mikrokontroler ESP32, integrovanou Wi-Fi anténu, </w:t>
      </w:r>
      <w:proofErr w:type="spellStart"/>
      <w:r>
        <w:t>flash</w:t>
      </w:r>
      <w:proofErr w:type="spellEnd"/>
      <w:r>
        <w:t xml:space="preserve"> paměť a potřebné RF obvody</w:t>
      </w:r>
    </w:p>
    <w:p w14:paraId="436FDF6F" w14:textId="77777777" w:rsidR="00D15564" w:rsidRPr="00D15564" w:rsidRDefault="00D15564" w:rsidP="00D15564">
      <w:pPr>
        <w:rPr>
          <w:b/>
          <w:bCs/>
        </w:rPr>
      </w:pPr>
    </w:p>
    <w:p w14:paraId="406822E8" w14:textId="30C7E8E4" w:rsidR="00D15564" w:rsidRPr="008A5411" w:rsidRDefault="00D15564" w:rsidP="00D15564">
      <w:pPr>
        <w:rPr>
          <w:b/>
          <w:bCs/>
        </w:rPr>
      </w:pPr>
      <w:r w:rsidRPr="008A5411">
        <w:rPr>
          <w:b/>
          <w:bCs/>
        </w:rPr>
        <w:t xml:space="preserve">Použití hotového modulu výrazně zjednodušuje návrh vysokofrekvenční části, protože: </w:t>
      </w:r>
    </w:p>
    <w:p w14:paraId="7D41D260" w14:textId="5809BBBE" w:rsidR="00F97AAF" w:rsidRDefault="00F97AAF" w:rsidP="00F97AAF">
      <w:pPr>
        <w:pStyle w:val="Odstavecseseznamem"/>
        <w:numPr>
          <w:ilvl w:val="0"/>
          <w:numId w:val="27"/>
        </w:numPr>
        <w:rPr>
          <w:b/>
          <w:bCs/>
        </w:rPr>
      </w:pPr>
      <w:r>
        <w:t>RF část je již výrobcem optimalizována</w:t>
      </w:r>
      <w:r>
        <w:rPr>
          <w:b/>
          <w:bCs/>
        </w:rPr>
        <w:t>.</w:t>
      </w:r>
    </w:p>
    <w:p w14:paraId="732E8B21" w14:textId="3C0036ED" w:rsidR="00F97AAF" w:rsidRDefault="00F97AAF" w:rsidP="00F97AAF">
      <w:pPr>
        <w:pStyle w:val="Odstavecseseznamem"/>
        <w:numPr>
          <w:ilvl w:val="0"/>
          <w:numId w:val="27"/>
        </w:numPr>
        <w:rPr>
          <w:b/>
          <w:bCs/>
        </w:rPr>
      </w:pPr>
      <w:r>
        <w:t>Není nutné navrhovat vlastní anténu</w:t>
      </w:r>
      <w:r w:rsidRPr="00F97AAF">
        <w:rPr>
          <w:b/>
          <w:bCs/>
        </w:rPr>
        <w:t>.</w:t>
      </w:r>
    </w:p>
    <w:p w14:paraId="383CD07D" w14:textId="125ADFBB" w:rsidR="00F97AAF" w:rsidRPr="00F97AAF" w:rsidRDefault="00F97AAF" w:rsidP="00F97AAF">
      <w:pPr>
        <w:pStyle w:val="Odstavecseseznamem"/>
        <w:numPr>
          <w:ilvl w:val="0"/>
          <w:numId w:val="27"/>
        </w:numPr>
        <w:rPr>
          <w:b/>
          <w:bCs/>
        </w:rPr>
      </w:pPr>
      <w:r>
        <w:t>Je zajištěna stabilní bezdrátová konektivita</w:t>
      </w:r>
    </w:p>
    <w:p w14:paraId="63F289FB" w14:textId="68B29A17" w:rsidR="00F97AAF" w:rsidRDefault="00F97AAF" w:rsidP="00F97AAF">
      <w:r>
        <w:t>Modul pracuje s napětím 3,3V, proto je na desce použit stabilizátor převádějící vstupních 5 V (USB napájení) na požadovanou hodnotu.</w:t>
      </w:r>
    </w:p>
    <w:p w14:paraId="5300C125" w14:textId="77777777" w:rsidR="00F97AAF" w:rsidRDefault="00F97AAF" w:rsidP="00F97AAF"/>
    <w:p w14:paraId="5C6336EB" w14:textId="28171F2A" w:rsidR="00CE05A8" w:rsidRDefault="00F97AAF" w:rsidP="00F97AAF">
      <w:r>
        <w:t>Pro programování a ladění firmware je využito rozhraní UART přes převodník USB-UART (ch9102f).</w:t>
      </w:r>
    </w:p>
    <w:p w14:paraId="459D064B" w14:textId="064D1F5A" w:rsidR="00F97AAF" w:rsidRPr="00CE05A8" w:rsidRDefault="00F97AAF" w:rsidP="00D617F9">
      <w:pPr>
        <w:pStyle w:val="Nadpisneslovan"/>
      </w:pPr>
      <w:r w:rsidRPr="00CE05A8">
        <w:t>Senzorová část</w:t>
      </w:r>
      <w:r w:rsidR="00CE05A8">
        <w:t>:</w:t>
      </w:r>
    </w:p>
    <w:p w14:paraId="43DD49C7" w14:textId="3FD44E07" w:rsidR="00F97AAF" w:rsidRDefault="00F97AAF" w:rsidP="00F97AAF">
      <w:r>
        <w:t xml:space="preserve">Senzor BME280 a OLED displej jsou připojeny pomocí sběrnice I2C. Datové vodiče SDA a SCL jsou doplněny </w:t>
      </w:r>
      <w:proofErr w:type="spellStart"/>
      <w:r>
        <w:t>pull</w:t>
      </w:r>
      <w:proofErr w:type="spellEnd"/>
      <w:r>
        <w:t>-up rezistory, které jsou nezbytné pro správnou funkci sběrnice.</w:t>
      </w:r>
    </w:p>
    <w:p w14:paraId="34969754" w14:textId="77777777" w:rsidR="00F97AAF" w:rsidRDefault="00F97AAF" w:rsidP="00F97AAF"/>
    <w:p w14:paraId="39D836E9" w14:textId="696279CE" w:rsidR="00CE05A8" w:rsidRDefault="00F97AAF" w:rsidP="00F97AAF">
      <w:r>
        <w:t>Radarový modul HLK-LD2450 komunikuje přes sériové rozhraní UART (piny TX a RX).</w:t>
      </w:r>
    </w:p>
    <w:p w14:paraId="6A30EB01" w14:textId="77777777" w:rsidR="00432F64" w:rsidRDefault="00432F64" w:rsidP="00D617F9">
      <w:pPr>
        <w:pStyle w:val="Nadpisneslovan"/>
      </w:pPr>
    </w:p>
    <w:p w14:paraId="6934F35C" w14:textId="687EF95A" w:rsidR="00F97AAF" w:rsidRPr="00CE05A8" w:rsidRDefault="00F97AAF" w:rsidP="00D617F9">
      <w:pPr>
        <w:pStyle w:val="Nadpisneslovan"/>
      </w:pPr>
      <w:r w:rsidRPr="00CE05A8">
        <w:lastRenderedPageBreak/>
        <w:t>Modul SD karty</w:t>
      </w:r>
      <w:r w:rsidR="00CE05A8" w:rsidRPr="00CE05A8">
        <w:t>:</w:t>
      </w:r>
    </w:p>
    <w:p w14:paraId="60A105CD" w14:textId="651E0162" w:rsidR="00CE05A8" w:rsidRDefault="00F97AAF" w:rsidP="00F97AAF">
      <w:r>
        <w:t>Paměťová karta MicroSD je připojena pomocí sběrnice SPI</w:t>
      </w:r>
      <w:r w:rsidR="00FB1326">
        <w:t>.</w:t>
      </w:r>
    </w:p>
    <w:p w14:paraId="7011A237" w14:textId="4E76F0E6" w:rsidR="00870DAA" w:rsidRDefault="00870DAA" w:rsidP="00870DAA">
      <w:pPr>
        <w:rPr>
          <w:b/>
          <w:bCs/>
        </w:rPr>
      </w:pPr>
    </w:p>
    <w:p w14:paraId="495172CB" w14:textId="1819A46D" w:rsidR="00836A71" w:rsidRPr="00870DAA" w:rsidRDefault="00836A71" w:rsidP="00870DAA">
      <w:pPr>
        <w:rPr>
          <w:b/>
          <w:bCs/>
        </w:rPr>
      </w:pPr>
      <w:r w:rsidRPr="00870DAA">
        <w:rPr>
          <w:b/>
          <w:bCs/>
        </w:rPr>
        <w:t>Použité signály:</w:t>
      </w:r>
    </w:p>
    <w:p w14:paraId="39E5E93F" w14:textId="204BA2B2" w:rsidR="00260344" w:rsidRDefault="00836A71" w:rsidP="00836A71">
      <w:pPr>
        <w:pStyle w:val="Odstavecseseznamem"/>
        <w:numPr>
          <w:ilvl w:val="0"/>
          <w:numId w:val="28"/>
        </w:numPr>
      </w:pPr>
      <w:r>
        <w:rPr>
          <w:b/>
          <w:bCs/>
        </w:rPr>
        <w:t>3V3</w:t>
      </w:r>
      <w:r w:rsidR="00FB1326">
        <w:rPr>
          <w:b/>
          <w:bCs/>
        </w:rPr>
        <w:t xml:space="preserve"> – </w:t>
      </w:r>
      <w:r w:rsidR="00FB1326">
        <w:t>Napájení</w:t>
      </w:r>
    </w:p>
    <w:p w14:paraId="3808AEC8" w14:textId="629BF1BA" w:rsidR="00FB1326" w:rsidRDefault="00FB1326" w:rsidP="00836A71">
      <w:pPr>
        <w:pStyle w:val="Odstavecseseznamem"/>
        <w:numPr>
          <w:ilvl w:val="0"/>
          <w:numId w:val="28"/>
        </w:numPr>
      </w:pPr>
      <w:r>
        <w:rPr>
          <w:b/>
          <w:bCs/>
        </w:rPr>
        <w:t xml:space="preserve">GND </w:t>
      </w:r>
      <w:r>
        <w:t>– Zem</w:t>
      </w:r>
    </w:p>
    <w:p w14:paraId="5E417B1D" w14:textId="65B74265" w:rsidR="00FB1326" w:rsidRDefault="00FB1326" w:rsidP="00836A71">
      <w:pPr>
        <w:pStyle w:val="Odstavecseseznamem"/>
        <w:numPr>
          <w:ilvl w:val="0"/>
          <w:numId w:val="28"/>
        </w:numPr>
      </w:pPr>
      <w:r w:rsidRPr="00FB1326">
        <w:rPr>
          <w:b/>
          <w:bCs/>
        </w:rPr>
        <w:t>SDI</w:t>
      </w:r>
      <w:r>
        <w:t xml:space="preserve"> – Data z mikrokontroleru do SD karty</w:t>
      </w:r>
    </w:p>
    <w:p w14:paraId="14CD18B1" w14:textId="03FFBDAF" w:rsidR="00FB1326" w:rsidRDefault="00FB1326" w:rsidP="00836A71">
      <w:pPr>
        <w:pStyle w:val="Odstavecseseznamem"/>
        <w:numPr>
          <w:ilvl w:val="0"/>
          <w:numId w:val="28"/>
        </w:numPr>
      </w:pPr>
      <w:r>
        <w:rPr>
          <w:b/>
          <w:bCs/>
        </w:rPr>
        <w:t xml:space="preserve">SDO – </w:t>
      </w:r>
      <w:r>
        <w:t>Data z SD karty do mikrokontroleru</w:t>
      </w:r>
    </w:p>
    <w:p w14:paraId="0F7E832F" w14:textId="33FD4AAC" w:rsidR="00FB1326" w:rsidRDefault="00FB1326" w:rsidP="00836A71">
      <w:pPr>
        <w:pStyle w:val="Odstavecseseznamem"/>
        <w:numPr>
          <w:ilvl w:val="0"/>
          <w:numId w:val="28"/>
        </w:numPr>
      </w:pPr>
      <w:r>
        <w:rPr>
          <w:b/>
          <w:bCs/>
        </w:rPr>
        <w:t xml:space="preserve">SCK – </w:t>
      </w:r>
      <w:r>
        <w:t>Hodinový signál</w:t>
      </w:r>
    </w:p>
    <w:p w14:paraId="70189F94" w14:textId="569E42AD" w:rsidR="00FB1326" w:rsidRDefault="00FB1326" w:rsidP="00836A71">
      <w:pPr>
        <w:pStyle w:val="Odstavecseseznamem"/>
        <w:numPr>
          <w:ilvl w:val="0"/>
          <w:numId w:val="28"/>
        </w:numPr>
      </w:pPr>
      <w:proofErr w:type="gramStart"/>
      <w:r>
        <w:rPr>
          <w:b/>
          <w:bCs/>
        </w:rPr>
        <w:t>CS  –</w:t>
      </w:r>
      <w:proofErr w:type="gramEnd"/>
      <w:r>
        <w:rPr>
          <w:b/>
          <w:bCs/>
        </w:rPr>
        <w:t xml:space="preserve"> </w:t>
      </w:r>
      <w:r>
        <w:t>Výběr zařízení</w:t>
      </w:r>
    </w:p>
    <w:p w14:paraId="6BA2A6A3" w14:textId="378800C6" w:rsidR="00CE05A8" w:rsidRDefault="00FB1326" w:rsidP="00FB1326">
      <w:pPr>
        <w:pStyle w:val="Odstavecseseznamem"/>
        <w:numPr>
          <w:ilvl w:val="0"/>
          <w:numId w:val="28"/>
        </w:numPr>
      </w:pPr>
      <w:r>
        <w:rPr>
          <w:b/>
          <w:bCs/>
        </w:rPr>
        <w:t>CARD –</w:t>
      </w:r>
      <w:r>
        <w:t xml:space="preserve"> Detekce přítomnosti karty</w:t>
      </w:r>
    </w:p>
    <w:p w14:paraId="4EC28A28" w14:textId="1C6862CA" w:rsidR="00FB1326" w:rsidRDefault="00C66C00" w:rsidP="00FB1326">
      <w:r>
        <w:t>Kromě</w:t>
      </w:r>
      <w:r w:rsidR="00FB1326">
        <w:t xml:space="preserve"> </w:t>
      </w:r>
      <w:r>
        <w:t>standardních</w:t>
      </w:r>
      <w:r w:rsidR="00FB1326">
        <w:t xml:space="preserve"> SPI pinů modul obsahoval také signál EN (</w:t>
      </w:r>
      <w:proofErr w:type="spellStart"/>
      <w:r w:rsidR="00FB1326">
        <w:t>enable</w:t>
      </w:r>
      <w:proofErr w:type="spellEnd"/>
      <w:r w:rsidR="00FB1326">
        <w:t>).</w:t>
      </w:r>
    </w:p>
    <w:p w14:paraId="6F2B4464" w14:textId="1FB71285" w:rsidR="00FB1326" w:rsidRDefault="00FB1326" w:rsidP="005A6DB2">
      <w:pPr>
        <w:tabs>
          <w:tab w:val="left" w:pos="2955"/>
        </w:tabs>
      </w:pPr>
    </w:p>
    <w:p w14:paraId="49FC2DC7" w14:textId="05EF09CE" w:rsidR="00CE05A8" w:rsidRDefault="00FB1326" w:rsidP="005A6DB2">
      <w:pPr>
        <w:tabs>
          <w:tab w:val="left" w:pos="2955"/>
        </w:tabs>
      </w:pPr>
      <w:r>
        <w:t>Během testování se ukázalo, že signál EN způsoboval nestabilní chování modulu, pravděpodobně z důvodu jeho interního zapojení (</w:t>
      </w:r>
      <w:proofErr w:type="spellStart"/>
      <w:r>
        <w:t>pull</w:t>
      </w:r>
      <w:proofErr w:type="spellEnd"/>
      <w:r>
        <w:t>-up/</w:t>
      </w:r>
      <w:proofErr w:type="spellStart"/>
      <w:r>
        <w:t>pull-down</w:t>
      </w:r>
      <w:proofErr w:type="spellEnd"/>
      <w:r>
        <w:t xml:space="preserve"> vazby na desce modulu). Z tohoto důvodu byl signál EN odpojen a modul je trvale aktivní. Po této úpravě komunikace přes SPI probíhala stabilně a bez chyb</w:t>
      </w:r>
    </w:p>
    <w:p w14:paraId="48C9BB22" w14:textId="51618AB1" w:rsidR="00260344" w:rsidRPr="00CE05A8" w:rsidRDefault="00C66C00" w:rsidP="00D617F9">
      <w:pPr>
        <w:pStyle w:val="Nadpisneslovan"/>
      </w:pPr>
      <w:r w:rsidRPr="00CE05A8">
        <w:t>Uživatelské prvky</w:t>
      </w:r>
      <w:r w:rsidR="00CE05A8">
        <w:t>:</w:t>
      </w:r>
      <w:r w:rsidR="005A6DB2" w:rsidRPr="00CE05A8">
        <w:tab/>
      </w:r>
    </w:p>
    <w:p w14:paraId="579F0B4A" w14:textId="2C92FD20" w:rsidR="004A56DE" w:rsidRDefault="00C66C00" w:rsidP="004A56DE">
      <w:r>
        <w:t xml:space="preserve">Byly přidány LED diody sloužící k indikaci stavu zařízení (vysoká teplota, nízká teplota, vysoká vlhkost, detekce pohybu, </w:t>
      </w:r>
      <w:r w:rsidR="00900C5B">
        <w:t>Wi-Fi</w:t>
      </w:r>
      <w:r>
        <w:t xml:space="preserve"> připojení) a mechanická tlačítka pro ovládání obsahu na OLED displeji.</w:t>
      </w:r>
    </w:p>
    <w:p w14:paraId="5F3A3592" w14:textId="1352E10A" w:rsidR="00023695" w:rsidRDefault="00023695" w:rsidP="00CE05A8">
      <w:pPr>
        <w:pStyle w:val="Nadpis3"/>
      </w:pPr>
      <w:bookmarkStart w:id="56" w:name="_Toc225535328"/>
      <w:r>
        <w:lastRenderedPageBreak/>
        <w:t>Návrh a výroba plošného spoje (PCB)</w:t>
      </w:r>
      <w:bookmarkEnd w:id="56"/>
    </w:p>
    <w:p w14:paraId="77A2EDC7" w14:textId="54E32DB0" w:rsidR="00023695" w:rsidRDefault="00C3133D" w:rsidP="00023695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0B4B88F2" wp14:editId="56CF597F">
                <wp:simplePos x="0" y="0"/>
                <wp:positionH relativeFrom="margin">
                  <wp:align>center</wp:align>
                </wp:positionH>
                <wp:positionV relativeFrom="paragraph">
                  <wp:posOffset>4273224</wp:posOffset>
                </wp:positionV>
                <wp:extent cx="1006475" cy="251460"/>
                <wp:effectExtent l="0" t="0" r="3175" b="0"/>
                <wp:wrapTopAndBottom/>
                <wp:docPr id="122324982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CC4B2" w14:textId="77777777" w:rsidR="00C3133D" w:rsidRDefault="00C3133D" w:rsidP="00C3133D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B88F2" id="_x0000_s1036" type="#_x0000_t202" style="position:absolute;margin-left:0;margin-top:336.45pt;width:79.25pt;height:19.8pt;z-index:251788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" stroked="f">
                <v:textbox>
                  <w:txbxContent>
                    <w:p w14:paraId="559CC4B2" w14:textId="77777777" w:rsidR="00C3133D" w:rsidRDefault="00C3133D" w:rsidP="00C3133D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2604CDE" wp14:editId="7E397E22">
                <wp:simplePos x="0" y="0"/>
                <wp:positionH relativeFrom="margin">
                  <wp:align>center</wp:align>
                </wp:positionH>
                <wp:positionV relativeFrom="paragraph">
                  <wp:posOffset>4033520</wp:posOffset>
                </wp:positionV>
                <wp:extent cx="2054860" cy="235585"/>
                <wp:effectExtent l="0" t="0" r="2540" b="0"/>
                <wp:wrapTopAndBottom/>
                <wp:docPr id="110841968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60" cy="2355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E4A486" w14:textId="7EE1F1FE" w:rsidR="00C3133D" w:rsidRPr="00EB5FA2" w:rsidRDefault="00C3133D" w:rsidP="00C3133D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57" w:name="_Toc225535638"/>
                            <w:bookmarkStart w:id="58" w:name="_Toc225710986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Trasování plošného spoje</w:t>
                            </w:r>
                            <w:bookmarkEnd w:id="57"/>
                            <w:bookmarkEnd w:id="5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04CDE" id="_x0000_s1037" type="#_x0000_t202" style="position:absolute;margin-left:0;margin-top:317.6pt;width:161.8pt;height:18.55pt;z-index:251786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" stroked="f">
                <v:textbox inset="0,0,0,0">
                  <w:txbxContent>
                    <w:p w14:paraId="2EE4A486" w14:textId="7EE1F1FE" w:rsidR="00C3133D" w:rsidRPr="00EB5FA2" w:rsidRDefault="00C3133D" w:rsidP="00C3133D">
                      <w:pPr>
                        <w:pStyle w:val="Titulek"/>
                        <w:rPr>
                          <w:noProof/>
                        </w:rPr>
                      </w:pPr>
                      <w:bookmarkStart w:id="59" w:name="_Toc225535638"/>
                      <w:bookmarkStart w:id="60" w:name="_Toc225710986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Trasování plošného spoje</w:t>
                      </w:r>
                      <w:bookmarkEnd w:id="59"/>
                      <w:bookmarkEnd w:id="60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52E8D">
        <w:rPr>
          <w:noProof/>
        </w:rPr>
        <w:drawing>
          <wp:anchor distT="0" distB="0" distL="114300" distR="114300" simplePos="0" relativeHeight="251675648" behindDoc="0" locked="0" layoutInCell="1" allowOverlap="1" wp14:anchorId="2A905BDB" wp14:editId="4BD409AB">
            <wp:simplePos x="0" y="0"/>
            <wp:positionH relativeFrom="margin">
              <wp:align>center</wp:align>
            </wp:positionH>
            <wp:positionV relativeFrom="paragraph">
              <wp:posOffset>366395</wp:posOffset>
            </wp:positionV>
            <wp:extent cx="2865120" cy="3625850"/>
            <wp:effectExtent l="0" t="0" r="0" b="0"/>
            <wp:wrapTopAndBottom/>
            <wp:docPr id="877820992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695">
        <w:t>Po dokončení elektronického schématu byl vytvořen návrh čtyřvrstvé desky plošných spojů.</w:t>
      </w:r>
      <w:r w:rsidR="000B32FC" w:rsidRPr="000B32FC">
        <w:t xml:space="preserve"> </w:t>
      </w:r>
    </w:p>
    <w:p w14:paraId="1D6E53CC" w14:textId="725F80F5" w:rsidR="00023695" w:rsidRPr="00D617F9" w:rsidRDefault="00023695" w:rsidP="00A777E5">
      <w:pPr>
        <w:pStyle w:val="Nadpisneslovan"/>
      </w:pPr>
      <w:r w:rsidRPr="00D617F9">
        <w:t>Byla zvolena následující struktura</w:t>
      </w:r>
      <w:r w:rsidR="00D617F9">
        <w:t>:</w:t>
      </w:r>
    </w:p>
    <w:p w14:paraId="455B37FD" w14:textId="43F14D56" w:rsidR="00023695" w:rsidRPr="00023695" w:rsidRDefault="00023695" w:rsidP="00023695">
      <w:pPr>
        <w:pStyle w:val="Odstavecseseznamem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 xml:space="preserve">Top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–</w:t>
      </w:r>
      <w:r>
        <w:t xml:space="preserve"> Horní signálová vrstva</w:t>
      </w:r>
    </w:p>
    <w:p w14:paraId="3819460B" w14:textId="065CFAEA" w:rsidR="00023695" w:rsidRPr="00023695" w:rsidRDefault="00023695" w:rsidP="00023695">
      <w:pPr>
        <w:pStyle w:val="Odstavecseseznamem"/>
        <w:numPr>
          <w:ilvl w:val="0"/>
          <w:numId w:val="29"/>
        </w:numPr>
        <w:rPr>
          <w:b/>
          <w:bCs/>
        </w:rPr>
      </w:pPr>
      <w:proofErr w:type="spellStart"/>
      <w:r>
        <w:rPr>
          <w:b/>
          <w:bCs/>
        </w:rPr>
        <w:t>Inner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1 (GND) – </w:t>
      </w:r>
      <w:r>
        <w:t>Souvislá zemní rovina</w:t>
      </w:r>
    </w:p>
    <w:p w14:paraId="46F717FE" w14:textId="12CB191A" w:rsidR="00023695" w:rsidRPr="00023695" w:rsidRDefault="00023695" w:rsidP="00023695">
      <w:pPr>
        <w:pStyle w:val="Odstavecseseznamem"/>
        <w:numPr>
          <w:ilvl w:val="0"/>
          <w:numId w:val="29"/>
        </w:numPr>
        <w:rPr>
          <w:b/>
          <w:bCs/>
        </w:rPr>
      </w:pPr>
      <w:proofErr w:type="spellStart"/>
      <w:r>
        <w:rPr>
          <w:b/>
          <w:bCs/>
        </w:rPr>
        <w:t>Inner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2 (VCC) – </w:t>
      </w:r>
      <w:r>
        <w:t>Napájecí rovina</w:t>
      </w:r>
    </w:p>
    <w:p w14:paraId="347CEE0B" w14:textId="583E8E0C" w:rsidR="00023695" w:rsidRPr="00A777E5" w:rsidRDefault="00023695" w:rsidP="00023695">
      <w:pPr>
        <w:pStyle w:val="Odstavecseseznamem"/>
        <w:numPr>
          <w:ilvl w:val="0"/>
          <w:numId w:val="29"/>
        </w:numPr>
        <w:rPr>
          <w:b/>
          <w:bCs/>
        </w:rPr>
      </w:pPr>
      <w:proofErr w:type="spellStart"/>
      <w:r>
        <w:rPr>
          <w:b/>
          <w:bCs/>
        </w:rPr>
        <w:t>Bottom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– </w:t>
      </w:r>
      <w:r>
        <w:t>Spodní signálová vrstva</w:t>
      </w:r>
    </w:p>
    <w:p w14:paraId="7B73A6A3" w14:textId="74C5B6B2" w:rsidR="00023695" w:rsidRPr="00D617F9" w:rsidRDefault="00023695" w:rsidP="00A777E5">
      <w:pPr>
        <w:pStyle w:val="Nadpisneslovan"/>
      </w:pPr>
      <w:r w:rsidRPr="00D617F9">
        <w:t>Použití čtyř vrstev přineslo několik výhod oproti běžné dvouvrstvé desce:</w:t>
      </w:r>
    </w:p>
    <w:p w14:paraId="69AA277B" w14:textId="52CC3BDD" w:rsidR="00023695" w:rsidRPr="00023695" w:rsidRDefault="00023695" w:rsidP="00023695">
      <w:pPr>
        <w:pStyle w:val="Odstavecseseznamem"/>
        <w:numPr>
          <w:ilvl w:val="0"/>
          <w:numId w:val="30"/>
        </w:numPr>
        <w:rPr>
          <w:b/>
          <w:bCs/>
        </w:rPr>
      </w:pPr>
      <w:r>
        <w:t>Stabilnější napájení díky samostatné napájecí rovině</w:t>
      </w:r>
    </w:p>
    <w:p w14:paraId="701EA99C" w14:textId="60CC0C5E" w:rsidR="00023695" w:rsidRPr="00023695" w:rsidRDefault="00023695" w:rsidP="00023695">
      <w:pPr>
        <w:pStyle w:val="Odstavecseseznamem"/>
        <w:numPr>
          <w:ilvl w:val="0"/>
          <w:numId w:val="30"/>
        </w:numPr>
        <w:rPr>
          <w:b/>
          <w:bCs/>
        </w:rPr>
      </w:pPr>
      <w:r>
        <w:t>Lepší potlačení elektromagnetického rušení</w:t>
      </w:r>
    </w:p>
    <w:p w14:paraId="4FEF6921" w14:textId="6D9984E9" w:rsidR="00B97602" w:rsidRPr="00470A78" w:rsidRDefault="00023695" w:rsidP="00225CC3">
      <w:pPr>
        <w:pStyle w:val="Odstavecseseznamem"/>
        <w:numPr>
          <w:ilvl w:val="0"/>
          <w:numId w:val="30"/>
        </w:numPr>
        <w:rPr>
          <w:b/>
          <w:bCs/>
        </w:rPr>
      </w:pPr>
      <w:r>
        <w:t>Jednodušší vedení signálových cest</w:t>
      </w:r>
    </w:p>
    <w:p w14:paraId="7898C3A8" w14:textId="785F8B46" w:rsidR="00023695" w:rsidRPr="00CE05A8" w:rsidRDefault="00C3133D" w:rsidP="00225CC3">
      <w:pPr>
        <w:pStyle w:val="Nadpisneslovan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046F0361" wp14:editId="4A623C43">
                <wp:simplePos x="0" y="0"/>
                <wp:positionH relativeFrom="margin">
                  <wp:align>center</wp:align>
                </wp:positionH>
                <wp:positionV relativeFrom="paragraph">
                  <wp:posOffset>3379313</wp:posOffset>
                </wp:positionV>
                <wp:extent cx="1006475" cy="251460"/>
                <wp:effectExtent l="0" t="0" r="3175" b="0"/>
                <wp:wrapTopAndBottom/>
                <wp:docPr id="161021261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BC9F5" w14:textId="77777777" w:rsidR="00C3133D" w:rsidRDefault="00C3133D" w:rsidP="00C3133D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F0361" id="_x0000_s1038" type="#_x0000_t202" style="position:absolute;margin-left:0;margin-top:266.1pt;width:79.25pt;height:19.8pt;z-index:251792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" stroked="f">
                <v:textbox>
                  <w:txbxContent>
                    <w:p w14:paraId="4C5BC9F5" w14:textId="77777777" w:rsidR="00C3133D" w:rsidRDefault="00C3133D" w:rsidP="00C3133D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96F165C" wp14:editId="35AEAEAE">
                <wp:simplePos x="0" y="0"/>
                <wp:positionH relativeFrom="margin">
                  <wp:align>center</wp:align>
                </wp:positionH>
                <wp:positionV relativeFrom="paragraph">
                  <wp:posOffset>3147695</wp:posOffset>
                </wp:positionV>
                <wp:extent cx="1979295" cy="227330"/>
                <wp:effectExtent l="0" t="0" r="1905" b="1270"/>
                <wp:wrapTopAndBottom/>
                <wp:docPr id="131510941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95" cy="2273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99B582" w14:textId="6B748DBD" w:rsidR="00C3133D" w:rsidRPr="00F17161" w:rsidRDefault="00C3133D" w:rsidP="00C3133D">
                            <w:pPr>
                              <w:pStyle w:val="Titulek"/>
                              <w:rPr>
                                <w:i/>
                                <w:noProof/>
                              </w:rPr>
                            </w:pPr>
                            <w:bookmarkStart w:id="61" w:name="_Toc225535639"/>
                            <w:bookmarkStart w:id="62" w:name="_Toc225710987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 3D model plošného spoje</w:t>
                            </w:r>
                            <w:bookmarkEnd w:id="61"/>
                            <w:bookmarkEnd w:id="6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F165C" id="_x0000_s1039" type="#_x0000_t202" style="position:absolute;margin-left:0;margin-top:247.85pt;width:155.85pt;height:17.9pt;z-index:251790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" stroked="f">
                <v:textbox inset="0,0,0,0">
                  <w:txbxContent>
                    <w:p w14:paraId="2399B582" w14:textId="6B748DBD" w:rsidR="00C3133D" w:rsidRPr="00F17161" w:rsidRDefault="00C3133D" w:rsidP="00C3133D">
                      <w:pPr>
                        <w:pStyle w:val="Titulek"/>
                        <w:rPr>
                          <w:i/>
                          <w:noProof/>
                        </w:rPr>
                      </w:pPr>
                      <w:bookmarkStart w:id="63" w:name="_Toc225535639"/>
                      <w:bookmarkStart w:id="64" w:name="_Toc225710987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 3D model plošného spoje</w:t>
                      </w:r>
                      <w:bookmarkEnd w:id="63"/>
                      <w:bookmarkEnd w:id="64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D38DF">
        <w:rPr>
          <w:noProof/>
        </w:rPr>
        <w:drawing>
          <wp:anchor distT="0" distB="0" distL="114300" distR="114300" simplePos="0" relativeHeight="251678720" behindDoc="0" locked="0" layoutInCell="1" allowOverlap="1" wp14:anchorId="601A51CE" wp14:editId="555EE306">
            <wp:simplePos x="0" y="0"/>
            <wp:positionH relativeFrom="margin">
              <wp:align>center</wp:align>
            </wp:positionH>
            <wp:positionV relativeFrom="paragraph">
              <wp:posOffset>140335</wp:posOffset>
            </wp:positionV>
            <wp:extent cx="3240000" cy="2959200"/>
            <wp:effectExtent l="0" t="0" r="0" b="0"/>
            <wp:wrapTopAndBottom/>
            <wp:docPr id="1266460275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695" w:rsidRPr="00CE05A8">
        <w:t>Rozmístění součástek (</w:t>
      </w:r>
      <w:proofErr w:type="spellStart"/>
      <w:r w:rsidR="00023695" w:rsidRPr="00CE05A8">
        <w:t>Placement</w:t>
      </w:r>
      <w:proofErr w:type="spellEnd"/>
      <w:r w:rsidR="00023695" w:rsidRPr="00CE05A8">
        <w:t>)</w:t>
      </w:r>
      <w:r w:rsidR="00CE05A8">
        <w:t>:</w:t>
      </w:r>
    </w:p>
    <w:p w14:paraId="061C4319" w14:textId="0F55ECD6" w:rsidR="00023695" w:rsidRDefault="00023695" w:rsidP="00023695">
      <w:r>
        <w:t>Pří rozmístění komponent byl kladen důraz na minimalizaci rušení a zachování přesnosti měření.</w:t>
      </w:r>
    </w:p>
    <w:p w14:paraId="03D0AE3F" w14:textId="2AC3C2B5" w:rsidR="00023695" w:rsidRDefault="00023695" w:rsidP="00023695"/>
    <w:p w14:paraId="1EAF5DBC" w14:textId="13B69483" w:rsidR="00023695" w:rsidRDefault="00023695" w:rsidP="00023695">
      <w:r>
        <w:t xml:space="preserve">Radarový modul HLK-LD2450 byl umístěn mimo oblast napájecích prvků a dostatečně daleko od </w:t>
      </w:r>
      <w:r w:rsidR="00900C5B">
        <w:t>Wi-Fi</w:t>
      </w:r>
      <w:r>
        <w:t xml:space="preserve"> antény modulu ESP32, aby nedocházelo k</w:t>
      </w:r>
      <w:r w:rsidR="00903A8C">
        <w:t> rušení.</w:t>
      </w:r>
    </w:p>
    <w:p w14:paraId="7E08C742" w14:textId="50817ACA" w:rsidR="00903A8C" w:rsidRDefault="00903A8C" w:rsidP="00023695"/>
    <w:p w14:paraId="3ECFC31E" w14:textId="04260B0C" w:rsidR="00903A8C" w:rsidRDefault="00903A8C" w:rsidP="00023695">
      <w:r>
        <w:t>Senzor BME280 byl umístěn mimo zdroje tepla (stabilizátor napětí, mikrokontroler), aby měření teploty nebylo ovlivněno zahříváním desky.</w:t>
      </w:r>
    </w:p>
    <w:p w14:paraId="09D901E3" w14:textId="148C8DD2" w:rsidR="00903A8C" w:rsidRPr="00CE05A8" w:rsidRDefault="00903A8C" w:rsidP="00225CC3">
      <w:pPr>
        <w:pStyle w:val="Nadpisneslovan"/>
      </w:pPr>
      <w:r w:rsidRPr="00CE05A8">
        <w:t>Vedení spojů (</w:t>
      </w:r>
      <w:proofErr w:type="spellStart"/>
      <w:r w:rsidRPr="00CE05A8">
        <w:t>Routing</w:t>
      </w:r>
      <w:proofErr w:type="spellEnd"/>
      <w:r w:rsidRPr="00CE05A8">
        <w:t>)</w:t>
      </w:r>
      <w:r w:rsidR="00CE05A8">
        <w:t>:</w:t>
      </w:r>
    </w:p>
    <w:p w14:paraId="0E35BBF1" w14:textId="5796861B" w:rsidR="00A642E1" w:rsidRDefault="00903A8C" w:rsidP="00903A8C">
      <w:r>
        <w:t>Signálové cesty byly vedeny na horní a spodní vrstvě.</w:t>
      </w:r>
    </w:p>
    <w:p w14:paraId="335F29AF" w14:textId="575C3714" w:rsidR="00903A8C" w:rsidRDefault="00903A8C" w:rsidP="00903A8C"/>
    <w:p w14:paraId="72BB1093" w14:textId="705B2465" w:rsidR="00903A8C" w:rsidRPr="00D617F9" w:rsidRDefault="00903A8C" w:rsidP="00903A8C">
      <w:pPr>
        <w:rPr>
          <w:b/>
          <w:bCs/>
        </w:rPr>
      </w:pPr>
      <w:r w:rsidRPr="00D617F9">
        <w:rPr>
          <w:b/>
          <w:bCs/>
        </w:rPr>
        <w:t>Samotná zemní rovina (GND) zajišťuje:</w:t>
      </w:r>
    </w:p>
    <w:p w14:paraId="7C2CF6E3" w14:textId="159C7054" w:rsidR="00903A8C" w:rsidRDefault="00903A8C" w:rsidP="00903A8C">
      <w:pPr>
        <w:pStyle w:val="Odstavecseseznamem"/>
        <w:numPr>
          <w:ilvl w:val="0"/>
          <w:numId w:val="31"/>
        </w:numPr>
      </w:pPr>
      <w:r>
        <w:t>Stabilní referenční potenciál</w:t>
      </w:r>
    </w:p>
    <w:p w14:paraId="100ED874" w14:textId="4B3CD364" w:rsidR="00903A8C" w:rsidRDefault="00903A8C" w:rsidP="00903A8C">
      <w:pPr>
        <w:pStyle w:val="Odstavecseseznamem"/>
        <w:numPr>
          <w:ilvl w:val="0"/>
          <w:numId w:val="31"/>
        </w:numPr>
      </w:pPr>
      <w:r>
        <w:t>Snížení šumu</w:t>
      </w:r>
    </w:p>
    <w:p w14:paraId="67AF228C" w14:textId="74A3A5AD" w:rsidR="00903A8C" w:rsidRDefault="00903A8C" w:rsidP="00903A8C">
      <w:pPr>
        <w:pStyle w:val="Odstavecseseznamem"/>
        <w:numPr>
          <w:ilvl w:val="0"/>
          <w:numId w:val="31"/>
        </w:numPr>
      </w:pPr>
      <w:r>
        <w:t>Lepší elektromagnetickou kompatibilitu</w:t>
      </w:r>
    </w:p>
    <w:p w14:paraId="3E277C0F" w14:textId="4C1FCE79" w:rsidR="00903A8C" w:rsidRDefault="00903A8C" w:rsidP="00903A8C"/>
    <w:p w14:paraId="17E561DE" w14:textId="28A07BA9" w:rsidR="00903A8C" w:rsidRDefault="00903A8C" w:rsidP="00903A8C">
      <w:r>
        <w:t>Napájecí rovina (VCC) umožňuje rovnoměrné rozložení napětí po celé desce a minimalizuje úbytky napětí pří zatížení.</w:t>
      </w:r>
    </w:p>
    <w:p w14:paraId="2BC7C504" w14:textId="3753E3CA" w:rsidR="00903A8C" w:rsidRDefault="00903A8C" w:rsidP="00903A8C"/>
    <w:p w14:paraId="40E25643" w14:textId="2E4BC860" w:rsidR="00903A8C" w:rsidRDefault="00903A8C" w:rsidP="00903A8C">
      <w:r>
        <w:t>Díky použití čtyř vrstev bylo možné vést spoje kratšími trasami a omezit počet průchodů.</w:t>
      </w:r>
    </w:p>
    <w:p w14:paraId="011833F6" w14:textId="5CCDCBFB" w:rsidR="00903A8C" w:rsidRDefault="00C3133D" w:rsidP="00903A8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2A6EBAE8" wp14:editId="709C7B8A">
                <wp:simplePos x="0" y="0"/>
                <wp:positionH relativeFrom="margin">
                  <wp:posOffset>2567032</wp:posOffset>
                </wp:positionH>
                <wp:positionV relativeFrom="paragraph">
                  <wp:posOffset>3549021</wp:posOffset>
                </wp:positionV>
                <wp:extent cx="1006475" cy="251460"/>
                <wp:effectExtent l="0" t="0" r="3175" b="0"/>
                <wp:wrapTopAndBottom/>
                <wp:docPr id="1348673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77726" w14:textId="77777777" w:rsidR="00C3133D" w:rsidRDefault="00C3133D" w:rsidP="00C3133D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EBAE8" id="_x0000_s1040" type="#_x0000_t202" style="position:absolute;margin-left:202.15pt;margin-top:279.45pt;width:79.25pt;height:19.8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" stroked="f">
                <v:textbox>
                  <w:txbxContent>
                    <w:p w14:paraId="54D77726" w14:textId="77777777" w:rsidR="00C3133D" w:rsidRDefault="00C3133D" w:rsidP="00C3133D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4D1D260" wp14:editId="35A1FE9A">
                <wp:simplePos x="0" y="0"/>
                <wp:positionH relativeFrom="margin">
                  <wp:align>center</wp:align>
                </wp:positionH>
                <wp:positionV relativeFrom="paragraph">
                  <wp:posOffset>3359785</wp:posOffset>
                </wp:positionV>
                <wp:extent cx="2365375" cy="185420"/>
                <wp:effectExtent l="0" t="0" r="0" b="5080"/>
                <wp:wrapTopAndBottom/>
                <wp:docPr id="88395247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5375" cy="1854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D63190" w14:textId="5B369498" w:rsidR="00C3133D" w:rsidRPr="007A65F1" w:rsidRDefault="00C3133D" w:rsidP="00C3133D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65" w:name="_Toc225535640"/>
                            <w:bookmarkStart w:id="66" w:name="_Toc225710988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Manuální nanášení pájecí pasty</w:t>
                            </w:r>
                            <w:bookmarkEnd w:id="65"/>
                            <w:bookmarkEnd w:id="6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1D260" id="_x0000_s1041" type="#_x0000_t202" style="position:absolute;margin-left:0;margin-top:264.55pt;width:186.25pt;height:14.6pt;z-index:251794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" stroked="f">
                <v:textbox inset="0,0,0,0">
                  <w:txbxContent>
                    <w:p w14:paraId="68D63190" w14:textId="5B369498" w:rsidR="00C3133D" w:rsidRPr="007A65F1" w:rsidRDefault="00C3133D" w:rsidP="00C3133D">
                      <w:pPr>
                        <w:pStyle w:val="Titulek"/>
                        <w:rPr>
                          <w:noProof/>
                        </w:rPr>
                      </w:pPr>
                      <w:bookmarkStart w:id="67" w:name="_Toc225535640"/>
                      <w:bookmarkStart w:id="68" w:name="_Toc225710988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Manuální nanášení pájecí pasty</w:t>
                      </w:r>
                      <w:bookmarkEnd w:id="67"/>
                      <w:bookmarkEnd w:id="6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779EC">
        <w:rPr>
          <w:noProof/>
        </w:rPr>
        <w:drawing>
          <wp:anchor distT="0" distB="0" distL="114300" distR="114300" simplePos="0" relativeHeight="251706368" behindDoc="0" locked="0" layoutInCell="1" allowOverlap="1" wp14:anchorId="6A98F78B" wp14:editId="0EF3AE97">
            <wp:simplePos x="0" y="0"/>
            <wp:positionH relativeFrom="margin">
              <wp:align>center</wp:align>
            </wp:positionH>
            <wp:positionV relativeFrom="paragraph">
              <wp:posOffset>567247</wp:posOffset>
            </wp:positionV>
            <wp:extent cx="3599815" cy="2699385"/>
            <wp:effectExtent l="0" t="0" r="635" b="5715"/>
            <wp:wrapTopAndBottom/>
            <wp:docPr id="17390479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03A8C">
        <w:t>Po dokončení návrhu byly vygenerovány výrobní podklady a odeslány do výroby. Po dodání byla deska osazena kombinací SMD a THT součástek.</w:t>
      </w:r>
      <w:r w:rsidR="00C17644" w:rsidRPr="00C17644">
        <w:t xml:space="preserve"> </w:t>
      </w:r>
    </w:p>
    <w:p w14:paraId="217FD18C" w14:textId="0BA18164" w:rsidR="002C3A07" w:rsidRDefault="00953859" w:rsidP="00903A8C">
      <w:r>
        <w:rPr>
          <w:noProof/>
        </w:rPr>
        <w:drawing>
          <wp:anchor distT="0" distB="0" distL="114300" distR="114300" simplePos="0" relativeHeight="251711488" behindDoc="0" locked="0" layoutInCell="1" allowOverlap="1" wp14:anchorId="42CF74A0" wp14:editId="22704330">
            <wp:simplePos x="0" y="0"/>
            <wp:positionH relativeFrom="margin">
              <wp:align>center</wp:align>
            </wp:positionH>
            <wp:positionV relativeFrom="paragraph">
              <wp:posOffset>3772302</wp:posOffset>
            </wp:positionV>
            <wp:extent cx="3599815" cy="2699385"/>
            <wp:effectExtent l="0" t="0" r="635" b="5715"/>
            <wp:wrapTopAndBottom/>
            <wp:docPr id="1939054078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BFD0A7" w14:textId="61E17C73" w:rsidR="00086055" w:rsidRDefault="00B54E19" w:rsidP="00903A8C"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05E6DE7" wp14:editId="677FD5BE">
                <wp:simplePos x="0" y="0"/>
                <wp:positionH relativeFrom="margin">
                  <wp:posOffset>1764665</wp:posOffset>
                </wp:positionH>
                <wp:positionV relativeFrom="paragraph">
                  <wp:posOffset>3082925</wp:posOffset>
                </wp:positionV>
                <wp:extent cx="2583180" cy="185420"/>
                <wp:effectExtent l="0" t="0" r="7620" b="5080"/>
                <wp:wrapTopAndBottom/>
                <wp:docPr id="127021960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180" cy="1854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B82B11" w14:textId="3A7E3F83" w:rsidR="00C3133D" w:rsidRPr="00CF6B21" w:rsidRDefault="00C3133D" w:rsidP="00C3133D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69" w:name="_Toc225535641"/>
                            <w:bookmarkStart w:id="70" w:name="_Toc225710989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Osazování SMD součástek pinzetou</w:t>
                            </w:r>
                            <w:bookmarkEnd w:id="69"/>
                            <w:bookmarkEnd w:id="7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E6DE7" id="_x0000_s1042" type="#_x0000_t202" style="position:absolute;margin-left:138.95pt;margin-top:242.75pt;width:203.4pt;height:14.6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" stroked="f">
                <v:textbox inset="0,0,0,0">
                  <w:txbxContent>
                    <w:p w14:paraId="61B82B11" w14:textId="3A7E3F83" w:rsidR="00C3133D" w:rsidRPr="00CF6B21" w:rsidRDefault="00C3133D" w:rsidP="00C3133D">
                      <w:pPr>
                        <w:pStyle w:val="Titulek"/>
                        <w:rPr>
                          <w:noProof/>
                        </w:rPr>
                      </w:pPr>
                      <w:bookmarkStart w:id="71" w:name="_Toc225535641"/>
                      <w:bookmarkStart w:id="72" w:name="_Toc225710989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Osazování SMD součástek pinzetou</w:t>
                      </w:r>
                      <w:bookmarkEnd w:id="71"/>
                      <w:bookmarkEnd w:id="72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4C878FB7" wp14:editId="42343270">
                <wp:simplePos x="0" y="0"/>
                <wp:positionH relativeFrom="margin">
                  <wp:posOffset>2555240</wp:posOffset>
                </wp:positionH>
                <wp:positionV relativeFrom="paragraph">
                  <wp:posOffset>3268606</wp:posOffset>
                </wp:positionV>
                <wp:extent cx="1006475" cy="251460"/>
                <wp:effectExtent l="0" t="0" r="3175" b="0"/>
                <wp:wrapTopAndBottom/>
                <wp:docPr id="214564951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1CEE6" w14:textId="77777777" w:rsidR="00C3133D" w:rsidRDefault="00C3133D" w:rsidP="00C3133D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78FB7" id="_x0000_s1043" type="#_x0000_t202" style="position:absolute;margin-left:201.2pt;margin-top:257.35pt;width:79.25pt;height:19.8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" stroked="f">
                <v:textbox>
                  <w:txbxContent>
                    <w:p w14:paraId="2111CEE6" w14:textId="77777777" w:rsidR="00C3133D" w:rsidRDefault="00C3133D" w:rsidP="00C3133D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5300199" w14:textId="26306D21" w:rsidR="000F5C1E" w:rsidRDefault="00B54E19" w:rsidP="00903A8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65CA170" wp14:editId="3D2B9B7B">
                <wp:simplePos x="0" y="0"/>
                <wp:positionH relativeFrom="margin">
                  <wp:posOffset>1877695</wp:posOffset>
                </wp:positionH>
                <wp:positionV relativeFrom="paragraph">
                  <wp:posOffset>6677660</wp:posOffset>
                </wp:positionV>
                <wp:extent cx="2365375" cy="635"/>
                <wp:effectExtent l="0" t="0" r="0" b="9525"/>
                <wp:wrapTopAndBottom/>
                <wp:docPr id="2029725817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5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F42794" w14:textId="572AC50F" w:rsidR="00C3133D" w:rsidRPr="00F75523" w:rsidRDefault="00C3133D" w:rsidP="00C3133D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73" w:name="_Toc225535642"/>
                            <w:bookmarkStart w:id="74" w:name="_Toc225710990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 Proces zapájení osazené desky</w:t>
                            </w:r>
                            <w:bookmarkEnd w:id="73"/>
                            <w:bookmarkEnd w:id="7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5CA170" id="_x0000_s1044" type="#_x0000_t202" style="position:absolute;margin-left:147.85pt;margin-top:525.8pt;width:186.25pt;height:.05pt;z-index:251806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" stroked="f">
                <v:textbox style="mso-fit-shape-to-text:t" inset="0,0,0,0">
                  <w:txbxContent>
                    <w:p w14:paraId="45F42794" w14:textId="572AC50F" w:rsidR="00C3133D" w:rsidRPr="00F75523" w:rsidRDefault="00C3133D" w:rsidP="00C3133D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75" w:name="_Toc225535642"/>
                      <w:bookmarkStart w:id="76" w:name="_Toc225710990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 Proces zapájení osazené desky</w:t>
                      </w:r>
                      <w:bookmarkEnd w:id="75"/>
                      <w:bookmarkEnd w:id="76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48126CFD" wp14:editId="214185B6">
                <wp:simplePos x="0" y="0"/>
                <wp:positionH relativeFrom="margin">
                  <wp:posOffset>2555240</wp:posOffset>
                </wp:positionH>
                <wp:positionV relativeFrom="paragraph">
                  <wp:posOffset>6896510</wp:posOffset>
                </wp:positionV>
                <wp:extent cx="1006475" cy="251460"/>
                <wp:effectExtent l="0" t="0" r="3175" b="0"/>
                <wp:wrapTopAndBottom/>
                <wp:docPr id="206858714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29958" w14:textId="77777777" w:rsidR="00C3133D" w:rsidRDefault="00C3133D" w:rsidP="00C3133D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26CFD" id="_x0000_s1045" type="#_x0000_t202" style="position:absolute;margin-left:201.2pt;margin-top:543.05pt;width:79.25pt;height:19.8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" stroked="f">
                <v:textbox>
                  <w:txbxContent>
                    <w:p w14:paraId="21D29958" w14:textId="77777777" w:rsidR="00C3133D" w:rsidRDefault="00C3133D" w:rsidP="00C3133D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33A919D" wp14:editId="5F910F85">
                <wp:simplePos x="0" y="0"/>
                <wp:positionH relativeFrom="margin">
                  <wp:posOffset>1955165</wp:posOffset>
                </wp:positionH>
                <wp:positionV relativeFrom="paragraph">
                  <wp:posOffset>2834640</wp:posOffset>
                </wp:positionV>
                <wp:extent cx="2204720" cy="208280"/>
                <wp:effectExtent l="0" t="0" r="5080" b="1270"/>
                <wp:wrapTopAndBottom/>
                <wp:docPr id="172398660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720" cy="2082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9F271C" w14:textId="053883B7" w:rsidR="00B54E19" w:rsidRPr="00DC6536" w:rsidRDefault="00B54E19" w:rsidP="00B54E19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77" w:name="_Toc225535643"/>
                            <w:bookmarkStart w:id="78" w:name="_Toc225710991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Infračervená pájecí stanice</w:t>
                            </w:r>
                            <w:bookmarkEnd w:id="77"/>
                            <w:bookmarkEnd w:id="7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A919D" id="_x0000_s1046" type="#_x0000_t202" style="position:absolute;margin-left:153.95pt;margin-top:223.2pt;width:173.6pt;height:16.4pt;z-index:251913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" stroked="f">
                <v:textbox inset="0,0,0,0">
                  <w:txbxContent>
                    <w:p w14:paraId="3F9F271C" w14:textId="053883B7" w:rsidR="00B54E19" w:rsidRPr="00DC6536" w:rsidRDefault="00B54E19" w:rsidP="00B54E19">
                      <w:pPr>
                        <w:pStyle w:val="Titulek"/>
                        <w:rPr>
                          <w:noProof/>
                        </w:rPr>
                      </w:pPr>
                      <w:bookmarkStart w:id="79" w:name="_Toc225535643"/>
                      <w:bookmarkStart w:id="80" w:name="_Toc225710991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Infračervená pájecí stanice</w:t>
                      </w:r>
                      <w:bookmarkEnd w:id="79"/>
                      <w:bookmarkEnd w:id="80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5FBA20A9" wp14:editId="5B0D3BD5">
                <wp:simplePos x="0" y="0"/>
                <wp:positionH relativeFrom="margin">
                  <wp:posOffset>2555240</wp:posOffset>
                </wp:positionH>
                <wp:positionV relativeFrom="paragraph">
                  <wp:posOffset>3055470</wp:posOffset>
                </wp:positionV>
                <wp:extent cx="1006475" cy="251460"/>
                <wp:effectExtent l="0" t="0" r="3175" b="0"/>
                <wp:wrapTopAndBottom/>
                <wp:docPr id="3152476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2C328" w14:textId="77777777" w:rsidR="00C3133D" w:rsidRDefault="00C3133D" w:rsidP="00C3133D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A20A9" id="_x0000_s1047" type="#_x0000_t202" style="position:absolute;margin-left:201.2pt;margin-top:240.6pt;width:79.25pt;height:19.8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" stroked="f">
                <v:textbox>
                  <w:txbxContent>
                    <w:p w14:paraId="7DC2C328" w14:textId="77777777" w:rsidR="00C3133D" w:rsidRDefault="00C3133D" w:rsidP="00C3133D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199AC660" wp14:editId="25BD350B">
            <wp:simplePos x="0" y="0"/>
            <wp:positionH relativeFrom="margin">
              <wp:posOffset>1259840</wp:posOffset>
            </wp:positionH>
            <wp:positionV relativeFrom="paragraph">
              <wp:posOffset>21478</wp:posOffset>
            </wp:positionV>
            <wp:extent cx="3600000" cy="2700000"/>
            <wp:effectExtent l="0" t="0" r="635" b="5715"/>
            <wp:wrapTopAndBottom/>
            <wp:docPr id="458374277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1728" behindDoc="0" locked="0" layoutInCell="1" allowOverlap="1" wp14:anchorId="5EDA7CA4" wp14:editId="69B35C6C">
            <wp:simplePos x="0" y="0"/>
            <wp:positionH relativeFrom="margin">
              <wp:posOffset>1259840</wp:posOffset>
            </wp:positionH>
            <wp:positionV relativeFrom="paragraph">
              <wp:posOffset>3808768</wp:posOffset>
            </wp:positionV>
            <wp:extent cx="3600000" cy="2700000"/>
            <wp:effectExtent l="0" t="0" r="635" b="5715"/>
            <wp:wrapTopAndBottom/>
            <wp:docPr id="269614805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9CC70" w14:textId="0585AE96" w:rsidR="00903A8C" w:rsidRPr="00903A8C" w:rsidRDefault="00903A8C" w:rsidP="00CE05A8">
      <w:pPr>
        <w:pStyle w:val="Nadpis3"/>
      </w:pPr>
      <w:bookmarkStart w:id="81" w:name="_Toc225535329"/>
      <w:r>
        <w:t>Mechanická konstrukce a 3D tisk</w:t>
      </w:r>
      <w:bookmarkEnd w:id="81"/>
    </w:p>
    <w:p w14:paraId="68C4F78B" w14:textId="58916220" w:rsidR="00066920" w:rsidRPr="00A61F64" w:rsidRDefault="00066920" w:rsidP="00A61F64">
      <w:r>
        <w:t xml:space="preserve">Pro ochranu elektroniky byla navržena vlastní plastová krabička. </w:t>
      </w:r>
      <w:r w:rsidR="00900C5B">
        <w:t>Návrh</w:t>
      </w:r>
      <w:r>
        <w:t xml:space="preserve"> proběhl v programu </w:t>
      </w:r>
      <w:proofErr w:type="spellStart"/>
      <w:r>
        <w:t>FreeCAD</w:t>
      </w:r>
      <w:proofErr w:type="spellEnd"/>
    </w:p>
    <w:p w14:paraId="6F979278" w14:textId="18B5A667" w:rsidR="00066920" w:rsidRPr="007E0A91" w:rsidRDefault="00066920" w:rsidP="00A61F64">
      <w:pPr>
        <w:pStyle w:val="Nadpisneslovan"/>
      </w:pPr>
      <w:r w:rsidRPr="007E0A91">
        <w:t>Při návrhu bylo nutné zohlednit:</w:t>
      </w:r>
    </w:p>
    <w:p w14:paraId="1347A73A" w14:textId="21311BE1" w:rsidR="000008CF" w:rsidRDefault="00066920" w:rsidP="00066920">
      <w:pPr>
        <w:pStyle w:val="Odstavecseseznamem"/>
        <w:numPr>
          <w:ilvl w:val="0"/>
          <w:numId w:val="32"/>
        </w:numPr>
      </w:pPr>
      <w:r>
        <w:t>Rozměry PCB</w:t>
      </w:r>
    </w:p>
    <w:p w14:paraId="6C3800FE" w14:textId="746E181C" w:rsidR="00066920" w:rsidRDefault="00066920" w:rsidP="00066920">
      <w:pPr>
        <w:pStyle w:val="Odstavecseseznamem"/>
        <w:numPr>
          <w:ilvl w:val="0"/>
          <w:numId w:val="32"/>
        </w:numPr>
      </w:pPr>
      <w:r>
        <w:lastRenderedPageBreak/>
        <w:t>Umístění montážních otvorů</w:t>
      </w:r>
    </w:p>
    <w:p w14:paraId="4AB78B88" w14:textId="0D420060" w:rsidR="00066920" w:rsidRDefault="00066920" w:rsidP="00066920">
      <w:pPr>
        <w:pStyle w:val="Odstavecseseznamem"/>
        <w:numPr>
          <w:ilvl w:val="0"/>
          <w:numId w:val="32"/>
        </w:numPr>
      </w:pPr>
      <w:r>
        <w:t>Výřez pro OLED displej</w:t>
      </w:r>
    </w:p>
    <w:p w14:paraId="2E01FC3D" w14:textId="626EFC7C" w:rsidR="00066920" w:rsidRDefault="00066920" w:rsidP="00066920">
      <w:pPr>
        <w:pStyle w:val="Odstavecseseznamem"/>
        <w:numPr>
          <w:ilvl w:val="0"/>
          <w:numId w:val="32"/>
        </w:numPr>
      </w:pPr>
      <w:r>
        <w:t>Otvory pro tlačítka a LED diody</w:t>
      </w:r>
    </w:p>
    <w:p w14:paraId="46737801" w14:textId="0EFD9824" w:rsidR="00066920" w:rsidRDefault="00066920" w:rsidP="00066920">
      <w:pPr>
        <w:pStyle w:val="Odstavecseseznamem"/>
        <w:numPr>
          <w:ilvl w:val="0"/>
          <w:numId w:val="32"/>
        </w:numPr>
      </w:pPr>
      <w:r>
        <w:t>Přístup k napájení</w:t>
      </w:r>
    </w:p>
    <w:p w14:paraId="1E1A6AFC" w14:textId="2EE2DC33" w:rsidR="00066920" w:rsidRDefault="00066920" w:rsidP="00066920">
      <w:pPr>
        <w:pStyle w:val="Odstavecseseznamem"/>
        <w:numPr>
          <w:ilvl w:val="0"/>
          <w:numId w:val="32"/>
        </w:numPr>
      </w:pPr>
      <w:r>
        <w:t>Větrací otvory pro správné měření teploty</w:t>
      </w:r>
    </w:p>
    <w:p w14:paraId="60CF5ACE" w14:textId="153A63EE" w:rsidR="00066920" w:rsidRDefault="00066920" w:rsidP="00066920"/>
    <w:p w14:paraId="76764A5D" w14:textId="3E9F152F" w:rsidR="00C54298" w:rsidRDefault="00C3133D" w:rsidP="000669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513A8B2F" wp14:editId="3F9C7B4E">
                <wp:simplePos x="0" y="0"/>
                <wp:positionH relativeFrom="margin">
                  <wp:align>center</wp:align>
                </wp:positionH>
                <wp:positionV relativeFrom="paragraph">
                  <wp:posOffset>3194155</wp:posOffset>
                </wp:positionV>
                <wp:extent cx="1006475" cy="251460"/>
                <wp:effectExtent l="0" t="0" r="3175" b="0"/>
                <wp:wrapTopAndBottom/>
                <wp:docPr id="155516876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E02BA" w14:textId="77777777" w:rsidR="00C3133D" w:rsidRDefault="00C3133D" w:rsidP="00C3133D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A8B2F" id="_x0000_s1048" type="#_x0000_t202" style="position:absolute;margin-left:0;margin-top:251.5pt;width:79.25pt;height:19.8pt;z-index:2518128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" stroked="f">
                <v:textbox>
                  <w:txbxContent>
                    <w:p w14:paraId="552E02BA" w14:textId="77777777" w:rsidR="00C3133D" w:rsidRDefault="00C3133D" w:rsidP="00C3133D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E233A4E" wp14:editId="178E9D1C">
                <wp:simplePos x="0" y="0"/>
                <wp:positionH relativeFrom="margin">
                  <wp:align>center</wp:align>
                </wp:positionH>
                <wp:positionV relativeFrom="paragraph">
                  <wp:posOffset>2988945</wp:posOffset>
                </wp:positionV>
                <wp:extent cx="2306955" cy="201930"/>
                <wp:effectExtent l="0" t="0" r="0" b="7620"/>
                <wp:wrapTopAndBottom/>
                <wp:docPr id="128741285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955" cy="2019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92726F" w14:textId="52B34456" w:rsidR="00C3133D" w:rsidRPr="00BE6407" w:rsidRDefault="00C3133D" w:rsidP="00C3133D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82" w:name="_Toc225535644"/>
                            <w:bookmarkStart w:id="83" w:name="_Toc225710992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3D model ochranné krabičky</w:t>
                            </w:r>
                            <w:bookmarkEnd w:id="82"/>
                            <w:bookmarkEnd w:id="8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33A4E" id="_x0000_s1049" type="#_x0000_t202" style="position:absolute;margin-left:0;margin-top:235.35pt;width:181.65pt;height:15.9pt;z-index:251810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" stroked="f">
                <v:textbox inset="0,0,0,0">
                  <w:txbxContent>
                    <w:p w14:paraId="1492726F" w14:textId="52B34456" w:rsidR="00C3133D" w:rsidRPr="00BE6407" w:rsidRDefault="00C3133D" w:rsidP="00C3133D">
                      <w:pPr>
                        <w:pStyle w:val="Titulek"/>
                        <w:rPr>
                          <w:noProof/>
                        </w:rPr>
                      </w:pPr>
                      <w:bookmarkStart w:id="84" w:name="_Toc225535644"/>
                      <w:bookmarkStart w:id="85" w:name="_Toc225710992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3D model ochranné krabičky</w:t>
                      </w:r>
                      <w:bookmarkEnd w:id="84"/>
                      <w:bookmarkEnd w:id="85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35ABD">
        <w:rPr>
          <w:noProof/>
        </w:rPr>
        <w:drawing>
          <wp:anchor distT="0" distB="0" distL="114300" distR="114300" simplePos="0" relativeHeight="251726848" behindDoc="0" locked="0" layoutInCell="1" allowOverlap="1" wp14:anchorId="502A617B" wp14:editId="1FBAFC4E">
            <wp:simplePos x="0" y="0"/>
            <wp:positionH relativeFrom="margin">
              <wp:align>center</wp:align>
            </wp:positionH>
            <wp:positionV relativeFrom="paragraph">
              <wp:posOffset>412862</wp:posOffset>
            </wp:positionV>
            <wp:extent cx="3240000" cy="2502000"/>
            <wp:effectExtent l="0" t="0" r="0" b="0"/>
            <wp:wrapTopAndBottom/>
            <wp:docPr id="35344333" name="Obráze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66920">
        <w:t>Krabička byla vyrobena pomocí 3D tiskárny</w:t>
      </w:r>
    </w:p>
    <w:p w14:paraId="385E4C0A" w14:textId="4F9267A5" w:rsidR="00066920" w:rsidRDefault="00066920" w:rsidP="007F318B">
      <w:pPr>
        <w:pStyle w:val="Nadpis2"/>
      </w:pPr>
      <w:bookmarkStart w:id="86" w:name="_Toc225535330"/>
      <w:r>
        <w:t>Vývoj softwaru pro mikrokontroler (Firmware)</w:t>
      </w:r>
      <w:bookmarkEnd w:id="86"/>
    </w:p>
    <w:p w14:paraId="2FDDF394" w14:textId="3C623C32" w:rsidR="00066920" w:rsidRDefault="00066920" w:rsidP="00066920">
      <w:r>
        <w:t>Firmware zařízení byl vyvíjen v</w:t>
      </w:r>
      <w:r w:rsidR="00541BF5">
        <w:t> </w:t>
      </w:r>
      <w:r>
        <w:t>jazyce</w:t>
      </w:r>
      <w:r w:rsidR="00541BF5">
        <w:t xml:space="preserve"> C++</w:t>
      </w:r>
      <w:r w:rsidR="00AB7B4C">
        <w:t xml:space="preserve"> za použití vývojového prostředí </w:t>
      </w:r>
      <w:proofErr w:type="spellStart"/>
      <w:r w:rsidR="00AB7B4C">
        <w:t>PlatformIO</w:t>
      </w:r>
      <w:proofErr w:type="spellEnd"/>
      <w:r w:rsidR="00AB7B4C">
        <w:t xml:space="preserve">, které je integrováno do editoru </w:t>
      </w:r>
      <w:proofErr w:type="spellStart"/>
      <w:r w:rsidR="00AB7B4C">
        <w:t>Visual</w:t>
      </w:r>
      <w:proofErr w:type="spellEnd"/>
      <w:r w:rsidR="00AB7B4C">
        <w:t xml:space="preserve"> Studio </w:t>
      </w:r>
      <w:proofErr w:type="spellStart"/>
      <w:r w:rsidR="00AB7B4C">
        <w:t>Code</w:t>
      </w:r>
      <w:proofErr w:type="spellEnd"/>
      <w:r w:rsidR="00AB7B4C">
        <w:t>. Toto řešení umožňuje efektivní správu knihoven, přehlednou strukturu projektu a snadnou kompilaci i nahrávání programu do mikrokontroleru ESP32.</w:t>
      </w:r>
    </w:p>
    <w:p w14:paraId="6C4E834C" w14:textId="77777777" w:rsidR="00AB7B4C" w:rsidRDefault="00AB7B4C" w:rsidP="00066920"/>
    <w:p w14:paraId="4C3BB028" w14:textId="3C4C2304" w:rsidR="00AB7B4C" w:rsidRDefault="00AB7B4C" w:rsidP="00066920">
      <w:r>
        <w:t>Program je rozdělen do několika logických částí, které zjišťují čtení dat ze senzorů, ukládání dat na SD kartu a komunikaci se serverem prostřednictvím Wi-Fi.</w:t>
      </w:r>
    </w:p>
    <w:p w14:paraId="1B540E79" w14:textId="7BC297F8" w:rsidR="00AB7B4C" w:rsidRDefault="00AB7B4C" w:rsidP="007F318B">
      <w:pPr>
        <w:pStyle w:val="Nadpis3"/>
      </w:pPr>
      <w:bookmarkStart w:id="87" w:name="_Toc225535331"/>
      <w:r>
        <w:t>Čtení dat ze senzorů</w:t>
      </w:r>
      <w:bookmarkEnd w:id="87"/>
    </w:p>
    <w:p w14:paraId="168EB68E" w14:textId="539DB5B5" w:rsidR="00AB7B4C" w:rsidRDefault="00AB7B4C" w:rsidP="00AB7B4C">
      <w:r>
        <w:t>V hlavní programové smyčce (</w:t>
      </w:r>
      <w:proofErr w:type="spellStart"/>
      <w:r>
        <w:t>loop</w:t>
      </w:r>
      <w:proofErr w:type="spellEnd"/>
      <w:r>
        <w:t xml:space="preserve">) je implementováno časové řízení pomocí funkce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), které umožňuje provádět jednotlivé operace v pravidelných intervalech bez blokování programu.</w:t>
      </w:r>
    </w:p>
    <w:p w14:paraId="3F39342B" w14:textId="73D4C9D6" w:rsidR="00AB7B4C" w:rsidRDefault="00AB7B4C" w:rsidP="00A61F64">
      <w:pPr>
        <w:pStyle w:val="Nadpisneslovan"/>
      </w:pPr>
      <w:r>
        <w:t>Data ze senzorů jsou načítána v různých časových intervalech:</w:t>
      </w:r>
    </w:p>
    <w:p w14:paraId="2D0E6DC5" w14:textId="633DD6FC" w:rsidR="00AB7B4C" w:rsidRDefault="00AB7B4C" w:rsidP="00AB7B4C">
      <w:pPr>
        <w:pStyle w:val="Odstavecseseznamem"/>
        <w:numPr>
          <w:ilvl w:val="0"/>
          <w:numId w:val="33"/>
        </w:numPr>
      </w:pPr>
      <w:r>
        <w:lastRenderedPageBreak/>
        <w:t xml:space="preserve">Detekce přítomnosti pomocí </w:t>
      </w:r>
      <w:proofErr w:type="spellStart"/>
      <w:r>
        <w:t>mmWave</w:t>
      </w:r>
      <w:proofErr w:type="spellEnd"/>
      <w:r>
        <w:t xml:space="preserve"> senzoru probíhá průběžně (každou sekundu)</w:t>
      </w:r>
    </w:p>
    <w:p w14:paraId="4099259F" w14:textId="02D7B4C3" w:rsidR="00AB7B4C" w:rsidRDefault="00AB7B4C" w:rsidP="00AB7B4C">
      <w:pPr>
        <w:pStyle w:val="Odstavecseseznamem"/>
        <w:numPr>
          <w:ilvl w:val="0"/>
          <w:numId w:val="33"/>
        </w:numPr>
      </w:pPr>
      <w:r>
        <w:t>Klimatická data (teplota, vlhkost, atmosférický tlak a nadmořská výška) jsou ukládána v delších časových intervalech (každou minutu)</w:t>
      </w:r>
    </w:p>
    <w:p w14:paraId="7AAFF8AE" w14:textId="77777777" w:rsidR="00AB7B4C" w:rsidRDefault="00AB7B4C" w:rsidP="00AB7B4C"/>
    <w:p w14:paraId="3D3F5D96" w14:textId="522BBC21" w:rsidR="00AB7B4C" w:rsidRDefault="00AB7B4C" w:rsidP="00AB7B4C">
      <w:r w:rsidRPr="00AB7B4C">
        <w:t>Komunikace se senzorem BME280 probíhá po sběrnici I2C.</w:t>
      </w:r>
    </w:p>
    <w:p w14:paraId="26CB32FC" w14:textId="764CF989" w:rsidR="00AB7B4C" w:rsidRDefault="00AB7B4C" w:rsidP="00A61F64">
      <w:pPr>
        <w:pStyle w:val="Nadpisneslovan"/>
      </w:pPr>
      <w:r w:rsidRPr="00AB7B4C">
        <w:t>Pomocí knihovny jsou z něj získávány hodnoty:</w:t>
      </w:r>
    </w:p>
    <w:p w14:paraId="7A77B17E" w14:textId="11F15AA6" w:rsidR="00AB7B4C" w:rsidRPr="00AB7B4C" w:rsidRDefault="00AB7B4C" w:rsidP="00AB7B4C">
      <w:pPr>
        <w:pStyle w:val="Odstavecseseznamem"/>
        <w:numPr>
          <w:ilvl w:val="0"/>
          <w:numId w:val="34"/>
        </w:numPr>
        <w:rPr>
          <w:b/>
          <w:bCs/>
        </w:rPr>
      </w:pPr>
      <w:r>
        <w:t>Teplota</w:t>
      </w:r>
    </w:p>
    <w:p w14:paraId="773E9F34" w14:textId="5A0C93B0" w:rsidR="00AB7B4C" w:rsidRPr="00AB7B4C" w:rsidRDefault="00AB7B4C" w:rsidP="00AB7B4C">
      <w:pPr>
        <w:pStyle w:val="Odstavecseseznamem"/>
        <w:numPr>
          <w:ilvl w:val="0"/>
          <w:numId w:val="34"/>
        </w:numPr>
        <w:rPr>
          <w:b/>
          <w:bCs/>
        </w:rPr>
      </w:pPr>
      <w:r>
        <w:t>Relativní vlhkost</w:t>
      </w:r>
    </w:p>
    <w:p w14:paraId="015C2DCB" w14:textId="449DDDD0" w:rsidR="00AB7B4C" w:rsidRPr="00AB7B4C" w:rsidRDefault="00AB7B4C" w:rsidP="00AB7B4C">
      <w:pPr>
        <w:pStyle w:val="Odstavecseseznamem"/>
        <w:numPr>
          <w:ilvl w:val="0"/>
          <w:numId w:val="34"/>
        </w:numPr>
        <w:rPr>
          <w:b/>
          <w:bCs/>
        </w:rPr>
      </w:pPr>
      <w:r>
        <w:t>Atmosférický tlak</w:t>
      </w:r>
    </w:p>
    <w:p w14:paraId="37808875" w14:textId="0749E315" w:rsidR="00A61F64" w:rsidRDefault="00A61F64" w:rsidP="00AB7B4C"/>
    <w:p w14:paraId="4DEFCE89" w14:textId="16630ACC" w:rsidR="00AB7B4C" w:rsidRDefault="00AB7B4C" w:rsidP="00AB7B4C">
      <w:r>
        <w:t>Z hodnoty atmosférického tlaku je následně vypočítána přibližná nadmořská výška.</w:t>
      </w:r>
    </w:p>
    <w:p w14:paraId="26DE762B" w14:textId="77777777" w:rsidR="00AB7B4C" w:rsidRDefault="00AB7B4C" w:rsidP="00AB7B4C"/>
    <w:p w14:paraId="15E99522" w14:textId="443AA8DC" w:rsidR="00AB7B4C" w:rsidRDefault="00AB7B4C" w:rsidP="00AB7B4C">
      <w:r>
        <w:t>Radarový senzor HLK-LD2450 komunikuje s mikrokontrolerem pomocí sériové linky UART. Pokud senzor detekuje přítomnost osoby nebo pohyb, je tato informace uložena do stavové proměnné, která je dále využívána systémem.</w:t>
      </w:r>
    </w:p>
    <w:p w14:paraId="04E35B86" w14:textId="2EC1EE9B" w:rsidR="00AB7B4C" w:rsidRDefault="009B7031" w:rsidP="007F318B">
      <w:pPr>
        <w:pStyle w:val="Nadpis3"/>
      </w:pPr>
      <w:bookmarkStart w:id="88" w:name="_Toc225535332"/>
      <w:r>
        <w:t>Ukládání dat na SD kartu a formát CSV</w:t>
      </w:r>
      <w:bookmarkEnd w:id="88"/>
    </w:p>
    <w:p w14:paraId="59CD3524" w14:textId="044AF941" w:rsidR="009B7031" w:rsidRDefault="009B7031" w:rsidP="009B7031">
      <w:r>
        <w:t xml:space="preserve">Pro zajištění spolehlivého ukládání dat i při výpadku Wi-Fi je implementováno lokální ukládání dat </w:t>
      </w:r>
      <w:r w:rsidRPr="00934E04">
        <w:t>na MicroSD kartu.</w:t>
      </w:r>
    </w:p>
    <w:p w14:paraId="4833E091" w14:textId="7018C18F" w:rsidR="009B7031" w:rsidRDefault="009B7031" w:rsidP="009B7031"/>
    <w:p w14:paraId="388EFD6C" w14:textId="330ED560" w:rsidR="009B7031" w:rsidRDefault="009B7031" w:rsidP="009B7031">
      <w:r>
        <w:t xml:space="preserve">Data jsou ukládána do souboru ve formátu </w:t>
      </w:r>
      <w:proofErr w:type="gramStart"/>
      <w:r>
        <w:t>CSV ,</w:t>
      </w:r>
      <w:proofErr w:type="gramEnd"/>
      <w:r>
        <w:t xml:space="preserve"> který je snadno zpracovatelný v dalších aplikacích. Každý záznam obsahuje čas měření a jednotlivé naměřené hodnoty.</w:t>
      </w:r>
    </w:p>
    <w:p w14:paraId="5AE02F41" w14:textId="77777777" w:rsidR="009B7031" w:rsidRDefault="009B7031" w:rsidP="009B7031"/>
    <w:p w14:paraId="3BF064BE" w14:textId="115BEEC6" w:rsidR="009B7031" w:rsidRDefault="009B7031" w:rsidP="009B7031">
      <w:r>
        <w:t xml:space="preserve">Při ukládání dat program otevře soubor </w:t>
      </w:r>
      <w:r w:rsidR="00256F8A">
        <w:t>s koncovkou .</w:t>
      </w:r>
      <w:proofErr w:type="spellStart"/>
      <w:r w:rsidR="00256F8A">
        <w:t>csv</w:t>
      </w:r>
      <w:proofErr w:type="spellEnd"/>
      <w:r>
        <w:t xml:space="preserve"> v režimu přidání</w:t>
      </w:r>
      <w:r w:rsidR="00256F8A">
        <w:t>, zapíše nový řádek a soubor ihned uzavře. Tento postup minimalizuje riziko poškození dat při případném výpadku napájení zařízení.</w:t>
      </w:r>
    </w:p>
    <w:p w14:paraId="7D97125E" w14:textId="2F0012E4" w:rsidR="00256F8A" w:rsidRDefault="00256F8A" w:rsidP="007F318B">
      <w:pPr>
        <w:pStyle w:val="Nadpis3"/>
      </w:pPr>
      <w:bookmarkStart w:id="89" w:name="_Toc225535333"/>
      <w:r>
        <w:t>Synchronizace dat při výpadku připojení</w:t>
      </w:r>
      <w:bookmarkEnd w:id="89"/>
    </w:p>
    <w:p w14:paraId="659EDA74" w14:textId="534F7CFA" w:rsidR="004B2561" w:rsidRDefault="00F75FDD" w:rsidP="004B2561">
      <w:r>
        <w:t>Součástí firmware je také mechanismus</w:t>
      </w:r>
      <w:r w:rsidR="005B2D84">
        <w:t>, který ře</w:t>
      </w:r>
      <w:r w:rsidR="00E55294">
        <w:t>ší situaci, kdy během provozu dojde ke ztrátě spojení se serverem. V takovém případě by běžně</w:t>
      </w:r>
      <w:r w:rsidR="0079008E">
        <w:t xml:space="preserve"> mohlo dojít ke ztrátě naměřených dat, což je v monitorovacím systému nežádoucí.</w:t>
      </w:r>
    </w:p>
    <w:p w14:paraId="208777FC" w14:textId="77777777" w:rsidR="000451FB" w:rsidRDefault="000451FB" w:rsidP="004B2561"/>
    <w:p w14:paraId="5471B1BE" w14:textId="0B445700" w:rsidR="000451FB" w:rsidRDefault="006C7393" w:rsidP="004B2561">
      <w:r>
        <w:lastRenderedPageBreak/>
        <w:t xml:space="preserve">Zařízení při svém spuštění vyžaduje úspěšné připojení k Wi-Fi síti. Pokud se připojení nepodaří navázat, zařízení se nespustí. V případě, že dojde ke ztrátě Wi-Fi nebo spojení se serverem až během běžného </w:t>
      </w:r>
      <w:r w:rsidR="00E33EBB">
        <w:t>provozu, zařízení pokračuje v měření bez omezení a data ukládá lokálně.</w:t>
      </w:r>
    </w:p>
    <w:p w14:paraId="00F37B7A" w14:textId="77777777" w:rsidR="0079008E" w:rsidRDefault="0079008E" w:rsidP="004B2561"/>
    <w:p w14:paraId="57104A1B" w14:textId="2310F293" w:rsidR="0079008E" w:rsidRDefault="0079008E" w:rsidP="009E1117">
      <w:pPr>
        <w:pStyle w:val="Nadpisneslovan"/>
      </w:pPr>
      <w:r>
        <w:t>Zařízení ukládá</w:t>
      </w:r>
      <w:r w:rsidR="00CD3C8B">
        <w:t xml:space="preserve"> všechna naměřená data na SD kartu</w:t>
      </w:r>
      <w:r w:rsidR="00D202F7">
        <w:t>, a to do dvou samostatných souborů</w:t>
      </w:r>
      <w:r w:rsidR="009E1117">
        <w:t>:</w:t>
      </w:r>
    </w:p>
    <w:p w14:paraId="71C88875" w14:textId="188114E5" w:rsidR="009E1117" w:rsidRDefault="008C1BBF" w:rsidP="009E1117">
      <w:pPr>
        <w:pStyle w:val="Odstavecseseznamem"/>
        <w:numPr>
          <w:ilvl w:val="0"/>
          <w:numId w:val="43"/>
        </w:numPr>
      </w:pPr>
      <w:r>
        <w:rPr>
          <w:b/>
          <w:bCs/>
        </w:rPr>
        <w:t>t</w:t>
      </w:r>
      <w:r w:rsidR="009E1117">
        <w:rPr>
          <w:b/>
          <w:bCs/>
        </w:rPr>
        <w:t>eplota.csv</w:t>
      </w:r>
      <w:r>
        <w:rPr>
          <w:b/>
          <w:bCs/>
        </w:rPr>
        <w:t xml:space="preserve"> – </w:t>
      </w:r>
      <w:r>
        <w:t>obsahuje hodnoty teploty, vlhkosti, tlaku a nadmořské výšky</w:t>
      </w:r>
    </w:p>
    <w:p w14:paraId="06B91852" w14:textId="07DD9E23" w:rsidR="008C1BBF" w:rsidRDefault="008C1BBF" w:rsidP="009E1117">
      <w:pPr>
        <w:pStyle w:val="Odstavecseseznamem"/>
        <w:numPr>
          <w:ilvl w:val="0"/>
          <w:numId w:val="43"/>
        </w:numPr>
      </w:pPr>
      <w:r>
        <w:t xml:space="preserve">pohyb.csv </w:t>
      </w:r>
      <w:r w:rsidR="00432158">
        <w:t>–</w:t>
      </w:r>
      <w:r>
        <w:t xml:space="preserve"> obsa</w:t>
      </w:r>
      <w:r w:rsidR="00432158">
        <w:t>huje záznamy o detekci pohybu</w:t>
      </w:r>
    </w:p>
    <w:p w14:paraId="15E8DFBB" w14:textId="611347D4" w:rsidR="007D60D6" w:rsidRDefault="007D60D6" w:rsidP="005A04AA">
      <w:pPr>
        <w:pStyle w:val="Nadpisneslovan"/>
      </w:pPr>
      <w:r>
        <w:t>Princip synchronizace je ná</w:t>
      </w:r>
      <w:r w:rsidR="005A04AA">
        <w:t>sledující:</w:t>
      </w:r>
    </w:p>
    <w:p w14:paraId="679B0277" w14:textId="77777777" w:rsidR="00543241" w:rsidRDefault="00543241" w:rsidP="0034055E">
      <w:pPr>
        <w:pStyle w:val="Odstavecseseznamem"/>
        <w:numPr>
          <w:ilvl w:val="0"/>
          <w:numId w:val="42"/>
        </w:numPr>
      </w:pPr>
      <w:r w:rsidRPr="00543241">
        <w:t>Pokud dojde k neúspěšnému odeslání dat na server, zařízení si uloží čas tohoto prvního neúspěšného pokusu.</w:t>
      </w:r>
    </w:p>
    <w:p w14:paraId="07163E15" w14:textId="77777777" w:rsidR="005B3512" w:rsidRDefault="00934CAB" w:rsidP="0034055E">
      <w:pPr>
        <w:pStyle w:val="Odstavecseseznamem"/>
        <w:numPr>
          <w:ilvl w:val="0"/>
          <w:numId w:val="42"/>
        </w:numPr>
      </w:pPr>
      <w:r w:rsidRPr="00934CAB">
        <w:t>Následně při obnovení připojení otevře soubory teplota.csv a pohyb.csv a postupně prochází jednotlivé záznamy.</w:t>
      </w:r>
    </w:p>
    <w:p w14:paraId="0E50F038" w14:textId="77777777" w:rsidR="000F4BD3" w:rsidRDefault="005B3512" w:rsidP="00432158">
      <w:pPr>
        <w:pStyle w:val="Odstavecseseznamem"/>
        <w:numPr>
          <w:ilvl w:val="0"/>
          <w:numId w:val="42"/>
        </w:numPr>
      </w:pPr>
      <w:r w:rsidRPr="005B3512">
        <w:t>U každého záznamu se kontroluje, zda jeho časové razítko navazuje na poslední úspěšně odeslaný záznam nebo spadá do období od prvního neúspěšného odeslání.</w:t>
      </w:r>
    </w:p>
    <w:p w14:paraId="15FA13F2" w14:textId="2AFB8603" w:rsidR="00AC1BC8" w:rsidRDefault="000F4BD3" w:rsidP="00432158">
      <w:pPr>
        <w:pStyle w:val="Odstavecseseznamem"/>
        <w:numPr>
          <w:ilvl w:val="0"/>
          <w:numId w:val="42"/>
        </w:numPr>
      </w:pPr>
      <w:r w:rsidRPr="000F4BD3">
        <w:t>Pokud záznam splňuje podmínky synchronizace, je dodatečně odeslán na server pomocí HTTP POST požadavku.</w:t>
      </w:r>
    </w:p>
    <w:p w14:paraId="20E82161" w14:textId="77777777" w:rsidR="000F4BD3" w:rsidRDefault="000F4BD3" w:rsidP="000F4BD3">
      <w:pPr>
        <w:ind w:left="360"/>
      </w:pPr>
    </w:p>
    <w:p w14:paraId="52310E7F" w14:textId="2552B062" w:rsidR="00AC1BC8" w:rsidRDefault="00AC1BC8" w:rsidP="00432158">
      <w:r>
        <w:t>Z praktických důvodů je synchronizace omezena pouze</w:t>
      </w:r>
      <w:r w:rsidR="00C467A2">
        <w:t xml:space="preserve"> na data za poslední 2 dny. Starší záznamy zůstávají uložené pouze na SD kartě a na server se již zpětně neodesílají.</w:t>
      </w:r>
    </w:p>
    <w:p w14:paraId="32B88817" w14:textId="77777777" w:rsidR="00C467A2" w:rsidRDefault="00C467A2" w:rsidP="00432158"/>
    <w:p w14:paraId="5E376603" w14:textId="415E621A" w:rsidR="00C467A2" w:rsidRDefault="00C467A2" w:rsidP="00432158">
      <w:r>
        <w:t>Díky této logice nedochází ke ztrátě dat ani při výpadcích připojení a systém si zachovává vysokou spolehlivost i v méně stabilních síťových</w:t>
      </w:r>
      <w:r w:rsidR="00B11B9E">
        <w:t xml:space="preserve"> podmínkách.</w:t>
      </w:r>
    </w:p>
    <w:p w14:paraId="5FEE718B" w14:textId="3209F235" w:rsidR="00256F8A" w:rsidRDefault="00256F8A" w:rsidP="007F318B">
      <w:pPr>
        <w:pStyle w:val="Nadpis2"/>
      </w:pPr>
      <w:bookmarkStart w:id="90" w:name="_Toc225535334"/>
      <w:r>
        <w:t xml:space="preserve">Návrh a </w:t>
      </w:r>
      <w:r w:rsidR="00900C5B">
        <w:t>realizace</w:t>
      </w:r>
      <w:r>
        <w:t xml:space="preserve"> webové aplikace</w:t>
      </w:r>
      <w:bookmarkEnd w:id="90"/>
    </w:p>
    <w:p w14:paraId="7D84D64F" w14:textId="5888E71F" w:rsidR="00256F8A" w:rsidRDefault="009002FA" w:rsidP="00256F8A">
      <w:r>
        <w:t xml:space="preserve">Zpracování přijatých dat a jejich prezentace uživateli tvoří druhou klíčovou část maturitní práce. Webová aplikace slouží k ukládání naměřených dat do databáze, jejich zpracování a následné vizualizaci ve formě přehledných grafů. </w:t>
      </w:r>
    </w:p>
    <w:p w14:paraId="77BE7F95" w14:textId="0AC8FA1F" w:rsidR="009002FA" w:rsidRDefault="009002FA" w:rsidP="00256F8A"/>
    <w:p w14:paraId="62D0EC67" w14:textId="783A1D32" w:rsidR="00432F64" w:rsidRDefault="009002FA" w:rsidP="00256F8A">
      <w:r>
        <w:t xml:space="preserve">Celý systém běží na domácím serveru, na kterém je nainstalována virtualizační platforma </w:t>
      </w:r>
      <w:proofErr w:type="spellStart"/>
      <w:r>
        <w:t>Proxmox</w:t>
      </w:r>
      <w:proofErr w:type="spellEnd"/>
      <w:r>
        <w:t xml:space="preserve">. Na této platformě běží operační systém </w:t>
      </w:r>
      <w:proofErr w:type="spellStart"/>
      <w:r>
        <w:t>Debian</w:t>
      </w:r>
      <w:proofErr w:type="spellEnd"/>
      <w:r>
        <w:t xml:space="preserve"> 13, na kterém je provozováno prostředí XAMPP obsahující webový server </w:t>
      </w:r>
      <w:proofErr w:type="spellStart"/>
      <w:r>
        <w:t>Apache</w:t>
      </w:r>
      <w:proofErr w:type="spellEnd"/>
      <w:r>
        <w:t xml:space="preserve">, databázový server </w:t>
      </w:r>
      <w:proofErr w:type="spellStart"/>
      <w:r>
        <w:t>MySQL</w:t>
      </w:r>
      <w:proofErr w:type="spellEnd"/>
      <w:r>
        <w:t xml:space="preserve"> a interpret jazyka PHP.</w:t>
      </w:r>
    </w:p>
    <w:p w14:paraId="57C1099D" w14:textId="78A8123F" w:rsidR="009002FA" w:rsidRDefault="00652BDD" w:rsidP="00256F8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095B19C" wp14:editId="4035A97B">
                <wp:simplePos x="0" y="0"/>
                <wp:positionH relativeFrom="margin">
                  <wp:posOffset>1793240</wp:posOffset>
                </wp:positionH>
                <wp:positionV relativeFrom="paragraph">
                  <wp:posOffset>985520</wp:posOffset>
                </wp:positionV>
                <wp:extent cx="2524760" cy="210185"/>
                <wp:effectExtent l="0" t="0" r="8890" b="0"/>
                <wp:wrapTopAndBottom/>
                <wp:docPr id="2054834395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760" cy="2101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728A58" w14:textId="6886E866" w:rsidR="00C3133D" w:rsidRPr="00553763" w:rsidRDefault="00C3133D" w:rsidP="00C3133D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91" w:name="_Toc225535645"/>
                            <w:bookmarkStart w:id="92" w:name="_Toc225710993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 xml:space="preserve"> Navigační menu webové aplikace</w:t>
                            </w:r>
                            <w:bookmarkEnd w:id="91"/>
                            <w:bookmarkEnd w:id="9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5B19C" id="_x0000_s1050" type="#_x0000_t202" style="position:absolute;margin-left:141.2pt;margin-top:77.6pt;width:198.8pt;height:16.55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" stroked="f">
                <v:textbox inset="0,0,0,0">
                  <w:txbxContent>
                    <w:p w14:paraId="49728A58" w14:textId="6886E866" w:rsidR="00C3133D" w:rsidRPr="00553763" w:rsidRDefault="00C3133D" w:rsidP="00C3133D">
                      <w:pPr>
                        <w:pStyle w:val="Titulek"/>
                        <w:rPr>
                          <w:noProof/>
                        </w:rPr>
                      </w:pPr>
                      <w:bookmarkStart w:id="93" w:name="_Toc225535645"/>
                      <w:bookmarkStart w:id="94" w:name="_Toc225710993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 xml:space="preserve"> Navigační menu webové aplikace</w:t>
                      </w:r>
                      <w:bookmarkEnd w:id="93"/>
                      <w:bookmarkEnd w:id="94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3133D">
        <w:rPr>
          <w:noProof/>
        </w:rPr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0C3E2AAC" wp14:editId="1A75411A">
                <wp:simplePos x="0" y="0"/>
                <wp:positionH relativeFrom="margin">
                  <wp:posOffset>2555240</wp:posOffset>
                </wp:positionH>
                <wp:positionV relativeFrom="paragraph">
                  <wp:posOffset>1194371</wp:posOffset>
                </wp:positionV>
                <wp:extent cx="1006475" cy="251460"/>
                <wp:effectExtent l="0" t="0" r="3175" b="0"/>
                <wp:wrapTopAndBottom/>
                <wp:docPr id="33963895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EA25A" w14:textId="77777777" w:rsidR="00C3133D" w:rsidRDefault="00C3133D" w:rsidP="00C3133D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E2AAC" id="_x0000_s1051" type="#_x0000_t202" style="position:absolute;margin-left:201.2pt;margin-top:94.05pt;width:79.25pt;height:19.8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" stroked="f">
                <v:textbox>
                  <w:txbxContent>
                    <w:p w14:paraId="1A9EA25A" w14:textId="77777777" w:rsidR="00C3133D" w:rsidRDefault="00C3133D" w:rsidP="00C3133D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66CFB">
        <w:rPr>
          <w:noProof/>
        </w:rPr>
        <w:drawing>
          <wp:anchor distT="0" distB="0" distL="114300" distR="114300" simplePos="0" relativeHeight="251737088" behindDoc="0" locked="0" layoutInCell="1" allowOverlap="1" wp14:anchorId="0641A941" wp14:editId="18FF03F2">
            <wp:simplePos x="0" y="0"/>
            <wp:positionH relativeFrom="margin">
              <wp:align>left</wp:align>
            </wp:positionH>
            <wp:positionV relativeFrom="paragraph">
              <wp:posOffset>609035</wp:posOffset>
            </wp:positionV>
            <wp:extent cx="6120765" cy="226695"/>
            <wp:effectExtent l="0" t="0" r="0" b="1905"/>
            <wp:wrapTopAndBottom/>
            <wp:docPr id="123534667" name="Obráze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002FA">
        <w:t xml:space="preserve">Samotná webová aplikace byla vytvořena pomocí PHP frameworku </w:t>
      </w:r>
      <w:proofErr w:type="spellStart"/>
      <w:r w:rsidR="009002FA">
        <w:t>CodeIgniter</w:t>
      </w:r>
      <w:proofErr w:type="spellEnd"/>
      <w:r w:rsidR="009002FA">
        <w:t xml:space="preserve"> 4, který využívá architekturu MVC</w:t>
      </w:r>
      <w:r w:rsidR="00885821">
        <w:t>.</w:t>
      </w:r>
    </w:p>
    <w:p w14:paraId="38699204" w14:textId="020A074E" w:rsidR="00EF3F82" w:rsidRPr="00D76006" w:rsidRDefault="00652BDD" w:rsidP="00256F8A">
      <w:r>
        <w:rPr>
          <w:noProof/>
        </w:rPr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241B3C01" wp14:editId="20417D04">
                <wp:simplePos x="0" y="0"/>
                <wp:positionH relativeFrom="margin">
                  <wp:posOffset>2555240</wp:posOffset>
                </wp:positionH>
                <wp:positionV relativeFrom="paragraph">
                  <wp:posOffset>4072255</wp:posOffset>
                </wp:positionV>
                <wp:extent cx="1006475" cy="251460"/>
                <wp:effectExtent l="0" t="0" r="3175" b="0"/>
                <wp:wrapTopAndBottom/>
                <wp:docPr id="19267869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DA87E" w14:textId="77777777" w:rsidR="00C3133D" w:rsidRDefault="00C3133D" w:rsidP="00C3133D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B3C01" id="_x0000_s1052" type="#_x0000_t202" style="position:absolute;margin-left:201.2pt;margin-top:320.65pt;width:79.25pt;height:19.8pt;z-index:251821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" stroked="f">
                <v:textbox>
                  <w:txbxContent>
                    <w:p w14:paraId="337DA87E" w14:textId="77777777" w:rsidR="00C3133D" w:rsidRDefault="00C3133D" w:rsidP="00C3133D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AD6F726" wp14:editId="5FC83FB9">
                <wp:simplePos x="0" y="0"/>
                <wp:positionH relativeFrom="margin">
                  <wp:posOffset>1831340</wp:posOffset>
                </wp:positionH>
                <wp:positionV relativeFrom="paragraph">
                  <wp:posOffset>3849038</wp:posOffset>
                </wp:positionV>
                <wp:extent cx="2449195" cy="227330"/>
                <wp:effectExtent l="0" t="0" r="8255" b="1270"/>
                <wp:wrapTopAndBottom/>
                <wp:docPr id="1179146206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195" cy="2273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2516AA" w14:textId="72D4E85B" w:rsidR="00C3133D" w:rsidRPr="009E740E" w:rsidRDefault="00C3133D" w:rsidP="00C3133D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95" w:name="_Toc225535646"/>
                            <w:bookmarkStart w:id="96" w:name="_Toc225710994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 xml:space="preserve"> Hlavní stránka webové aplikace</w:t>
                            </w:r>
                            <w:bookmarkEnd w:id="95"/>
                            <w:bookmarkEnd w:id="9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6F726" id="_x0000_s1053" type="#_x0000_t202" style="position:absolute;margin-left:144.2pt;margin-top:303.05pt;width:192.85pt;height:17.9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" stroked="f">
                <v:textbox inset="0,0,0,0">
                  <w:txbxContent>
                    <w:p w14:paraId="312516AA" w14:textId="72D4E85B" w:rsidR="00C3133D" w:rsidRPr="009E740E" w:rsidRDefault="00C3133D" w:rsidP="00C3133D">
                      <w:pPr>
                        <w:pStyle w:val="Titulek"/>
                        <w:rPr>
                          <w:noProof/>
                        </w:rPr>
                      </w:pPr>
                      <w:bookmarkStart w:id="97" w:name="_Toc225535646"/>
                      <w:bookmarkStart w:id="98" w:name="_Toc225710994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 xml:space="preserve"> Hlavní stránka webové aplikace</w:t>
                      </w:r>
                      <w:bookmarkEnd w:id="97"/>
                      <w:bookmarkEnd w:id="9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66CFB">
        <w:rPr>
          <w:noProof/>
        </w:rPr>
        <w:drawing>
          <wp:anchor distT="0" distB="0" distL="114300" distR="114300" simplePos="0" relativeHeight="251731968" behindDoc="0" locked="0" layoutInCell="1" allowOverlap="1" wp14:anchorId="22E88962" wp14:editId="1F543432">
            <wp:simplePos x="0" y="0"/>
            <wp:positionH relativeFrom="margin">
              <wp:align>left</wp:align>
            </wp:positionH>
            <wp:positionV relativeFrom="paragraph">
              <wp:posOffset>1200220</wp:posOffset>
            </wp:positionV>
            <wp:extent cx="6120765" cy="2534920"/>
            <wp:effectExtent l="0" t="0" r="0" b="0"/>
            <wp:wrapTopAndBottom/>
            <wp:docPr id="628038957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66CFB">
        <w:rPr>
          <w:noProof/>
        </w:rPr>
        <w:t xml:space="preserve"> </w:t>
      </w:r>
    </w:p>
    <w:p w14:paraId="2C563360" w14:textId="074390EA" w:rsidR="009002FA" w:rsidRDefault="009002FA" w:rsidP="007F318B">
      <w:pPr>
        <w:pStyle w:val="Nadpis3"/>
      </w:pPr>
      <w:bookmarkStart w:id="99" w:name="_Toc225535335"/>
      <w:r>
        <w:t xml:space="preserve">Relační databáze </w:t>
      </w:r>
      <w:proofErr w:type="spellStart"/>
      <w:r>
        <w:t>MySQL</w:t>
      </w:r>
      <w:bookmarkEnd w:id="99"/>
      <w:proofErr w:type="spellEnd"/>
    </w:p>
    <w:p w14:paraId="73993CD3" w14:textId="0E1BC154" w:rsidR="007F318B" w:rsidRDefault="009002FA" w:rsidP="009002FA">
      <w:r>
        <w:t xml:space="preserve">Pro ukládání dat byla vytvořena databáze </w:t>
      </w:r>
      <w:proofErr w:type="spellStart"/>
      <w:r w:rsidR="008A35E0">
        <w:t>zaverecka</w:t>
      </w:r>
      <w:proofErr w:type="spellEnd"/>
      <w:r w:rsidR="008A35E0">
        <w:t>, která obsahuje dvě tabulky pro ukládání jednotlivých dat</w:t>
      </w:r>
    </w:p>
    <w:p w14:paraId="0BC766E7" w14:textId="5E15F004" w:rsidR="008A35E0" w:rsidRPr="007F318B" w:rsidRDefault="008A35E0" w:rsidP="007E0A91">
      <w:pPr>
        <w:pStyle w:val="Nadpisneslovan"/>
      </w:pPr>
      <w:proofErr w:type="spellStart"/>
      <w:r w:rsidRPr="007F318B">
        <w:t>Data_senzor_teploty</w:t>
      </w:r>
      <w:proofErr w:type="spellEnd"/>
      <w:r w:rsidR="007F318B">
        <w:t>:</w:t>
      </w:r>
    </w:p>
    <w:p w14:paraId="6EB771FE" w14:textId="10312801" w:rsidR="008A35E0" w:rsidRPr="008A35E0" w:rsidRDefault="003B686F" w:rsidP="008A35E0">
      <w:pPr>
        <w:pStyle w:val="Odstavecseseznamem"/>
        <w:numPr>
          <w:ilvl w:val="0"/>
          <w:numId w:val="35"/>
        </w:numPr>
      </w:pPr>
      <w:r>
        <w:rPr>
          <w:b/>
          <w:bCs/>
        </w:rPr>
        <w:t>id</w:t>
      </w:r>
      <w:r w:rsidR="008A35E0">
        <w:rPr>
          <w:b/>
          <w:bCs/>
        </w:rPr>
        <w:t xml:space="preserve"> (INT, </w:t>
      </w:r>
      <w:proofErr w:type="spellStart"/>
      <w:r w:rsidR="008A35E0">
        <w:rPr>
          <w:b/>
          <w:bCs/>
        </w:rPr>
        <w:t>Primary</w:t>
      </w:r>
      <w:proofErr w:type="spellEnd"/>
      <w:r w:rsidR="008A35E0">
        <w:rPr>
          <w:b/>
          <w:bCs/>
        </w:rPr>
        <w:t xml:space="preserve"> </w:t>
      </w:r>
      <w:proofErr w:type="spellStart"/>
      <w:r w:rsidR="008A35E0">
        <w:rPr>
          <w:b/>
          <w:bCs/>
        </w:rPr>
        <w:t>Key</w:t>
      </w:r>
      <w:proofErr w:type="spellEnd"/>
      <w:r w:rsidR="008A35E0">
        <w:rPr>
          <w:b/>
          <w:bCs/>
        </w:rPr>
        <w:t xml:space="preserve">, Auto </w:t>
      </w:r>
      <w:proofErr w:type="spellStart"/>
      <w:r w:rsidR="008A35E0">
        <w:rPr>
          <w:b/>
          <w:bCs/>
        </w:rPr>
        <w:t>Increment</w:t>
      </w:r>
      <w:proofErr w:type="spellEnd"/>
      <w:r w:rsidR="008A35E0">
        <w:rPr>
          <w:b/>
          <w:bCs/>
        </w:rPr>
        <w:t>)</w:t>
      </w:r>
    </w:p>
    <w:p w14:paraId="2B2E4D5D" w14:textId="6D2AEAD6" w:rsidR="008A35E0" w:rsidRDefault="008A35E0" w:rsidP="008A35E0">
      <w:pPr>
        <w:pStyle w:val="Odstavecseseznamem"/>
        <w:numPr>
          <w:ilvl w:val="0"/>
          <w:numId w:val="36"/>
        </w:numPr>
      </w:pPr>
      <w:r>
        <w:t>Jedinečný identifikátor každého záznamu</w:t>
      </w:r>
      <w:r w:rsidR="005F0737">
        <w:t>.</w:t>
      </w:r>
    </w:p>
    <w:p w14:paraId="750F8865" w14:textId="368B829B" w:rsidR="008A35E0" w:rsidRPr="003B686F" w:rsidRDefault="003B686F" w:rsidP="008A35E0">
      <w:pPr>
        <w:pStyle w:val="Odstavecseseznamem"/>
        <w:numPr>
          <w:ilvl w:val="0"/>
          <w:numId w:val="35"/>
        </w:numPr>
      </w:pPr>
      <w:proofErr w:type="spellStart"/>
      <w:r>
        <w:rPr>
          <w:b/>
          <w:bCs/>
        </w:rPr>
        <w:t>c</w:t>
      </w:r>
      <w:r w:rsidR="008A35E0">
        <w:rPr>
          <w:b/>
          <w:bCs/>
        </w:rPr>
        <w:t>as_u</w:t>
      </w:r>
      <w:r w:rsidR="002428E2">
        <w:rPr>
          <w:b/>
          <w:bCs/>
        </w:rPr>
        <w:t>lozeni</w:t>
      </w:r>
      <w:proofErr w:type="spellEnd"/>
      <w:r w:rsidR="002428E2">
        <w:rPr>
          <w:b/>
          <w:bCs/>
        </w:rPr>
        <w:t xml:space="preserve"> (</w:t>
      </w:r>
      <w:r>
        <w:rPr>
          <w:b/>
          <w:bCs/>
        </w:rPr>
        <w:t>DATETIME)</w:t>
      </w:r>
    </w:p>
    <w:p w14:paraId="72822163" w14:textId="2280160B" w:rsidR="003B686F" w:rsidRPr="003B686F" w:rsidRDefault="003B686F" w:rsidP="003B686F">
      <w:pPr>
        <w:pStyle w:val="Odstavecseseznamem"/>
        <w:numPr>
          <w:ilvl w:val="0"/>
          <w:numId w:val="36"/>
        </w:numPr>
      </w:pPr>
      <w:r>
        <w:t>Přesný čas měření odeslaný z mikrokontroleru ESP32</w:t>
      </w:r>
      <w:r w:rsidR="005F0737">
        <w:t>.</w:t>
      </w:r>
    </w:p>
    <w:p w14:paraId="390BF1A6" w14:textId="2EB63E6A" w:rsidR="003B686F" w:rsidRPr="005F0737" w:rsidRDefault="003B686F" w:rsidP="003B686F">
      <w:pPr>
        <w:pStyle w:val="Odstavecseseznamem"/>
        <w:numPr>
          <w:ilvl w:val="0"/>
          <w:numId w:val="35"/>
        </w:numPr>
      </w:pPr>
      <w:r>
        <w:rPr>
          <w:b/>
          <w:bCs/>
        </w:rPr>
        <w:t>teplota (FLOAT)</w:t>
      </w:r>
    </w:p>
    <w:p w14:paraId="19F4E2E2" w14:textId="3B5D8102" w:rsidR="005F0737" w:rsidRDefault="005F0737" w:rsidP="005F0737">
      <w:pPr>
        <w:pStyle w:val="Odstavecseseznamem"/>
        <w:numPr>
          <w:ilvl w:val="0"/>
          <w:numId w:val="36"/>
        </w:numPr>
      </w:pPr>
      <w:r>
        <w:t>Naměřená teplota ve stupních Celsia.</w:t>
      </w:r>
    </w:p>
    <w:p w14:paraId="4534CEDC" w14:textId="2EE51314" w:rsidR="005F0737" w:rsidRPr="005F0737" w:rsidRDefault="005F0737" w:rsidP="005F0737">
      <w:pPr>
        <w:pStyle w:val="Odstavecseseznamem"/>
        <w:numPr>
          <w:ilvl w:val="0"/>
          <w:numId w:val="35"/>
        </w:numPr>
      </w:pPr>
      <w:r>
        <w:rPr>
          <w:b/>
          <w:bCs/>
        </w:rPr>
        <w:t>tlak (FLOAT)</w:t>
      </w:r>
    </w:p>
    <w:p w14:paraId="62BE31DA" w14:textId="4334B553" w:rsidR="005F0737" w:rsidRDefault="005F0737" w:rsidP="005F0737">
      <w:pPr>
        <w:pStyle w:val="Odstavecseseznamem"/>
        <w:numPr>
          <w:ilvl w:val="0"/>
          <w:numId w:val="36"/>
        </w:numPr>
      </w:pPr>
      <w:r>
        <w:t>Atmosférický tlak v jednotkách hPa.</w:t>
      </w:r>
    </w:p>
    <w:p w14:paraId="45D68C41" w14:textId="71744E93" w:rsidR="003B686F" w:rsidRPr="005F0737" w:rsidRDefault="003B686F" w:rsidP="003B686F">
      <w:pPr>
        <w:pStyle w:val="Odstavecseseznamem"/>
        <w:numPr>
          <w:ilvl w:val="0"/>
          <w:numId w:val="35"/>
        </w:numPr>
      </w:pPr>
      <w:r>
        <w:rPr>
          <w:b/>
          <w:bCs/>
        </w:rPr>
        <w:t>vlhkost (FLOAT)</w:t>
      </w:r>
    </w:p>
    <w:p w14:paraId="266254B1" w14:textId="461C2AD4" w:rsidR="005F0737" w:rsidRPr="003B686F" w:rsidRDefault="005F0737" w:rsidP="005F0737">
      <w:pPr>
        <w:pStyle w:val="Odstavecseseznamem"/>
        <w:numPr>
          <w:ilvl w:val="0"/>
          <w:numId w:val="36"/>
        </w:numPr>
      </w:pPr>
      <w:r>
        <w:lastRenderedPageBreak/>
        <w:t>Relativní vlhkost vzduchu v procentech.</w:t>
      </w:r>
    </w:p>
    <w:p w14:paraId="4B33F30F" w14:textId="4A9E289E" w:rsidR="003B686F" w:rsidRPr="005F0737" w:rsidRDefault="003B686F" w:rsidP="003B686F">
      <w:pPr>
        <w:pStyle w:val="Odstavecseseznamem"/>
        <w:numPr>
          <w:ilvl w:val="0"/>
          <w:numId w:val="35"/>
        </w:numPr>
      </w:pPr>
      <w:proofErr w:type="spellStart"/>
      <w:r>
        <w:rPr>
          <w:b/>
          <w:bCs/>
        </w:rPr>
        <w:t>nadmorska_vyska</w:t>
      </w:r>
      <w:proofErr w:type="spellEnd"/>
      <w:r>
        <w:rPr>
          <w:b/>
          <w:bCs/>
        </w:rPr>
        <w:t xml:space="preserve"> (</w:t>
      </w:r>
      <w:r w:rsidR="005F0737">
        <w:rPr>
          <w:b/>
          <w:bCs/>
        </w:rPr>
        <w:t>SMALLINT)</w:t>
      </w:r>
    </w:p>
    <w:p w14:paraId="1EC5D347" w14:textId="4002C986" w:rsidR="007F318B" w:rsidRPr="002502BB" w:rsidRDefault="00C3133D" w:rsidP="007F318B">
      <w:pPr>
        <w:pStyle w:val="Odstavecseseznamem"/>
        <w:numPr>
          <w:ilvl w:val="0"/>
          <w:numId w:val="36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5152" behindDoc="0" locked="0" layoutInCell="1" allowOverlap="1" wp14:anchorId="3DB44F44" wp14:editId="2CEC7DC5">
                <wp:simplePos x="0" y="0"/>
                <wp:positionH relativeFrom="margin">
                  <wp:align>center</wp:align>
                </wp:positionH>
                <wp:positionV relativeFrom="paragraph">
                  <wp:posOffset>4779569</wp:posOffset>
                </wp:positionV>
                <wp:extent cx="1006475" cy="251460"/>
                <wp:effectExtent l="0" t="0" r="3175" b="0"/>
                <wp:wrapTopAndBottom/>
                <wp:docPr id="110617033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E3795" w14:textId="77777777" w:rsidR="00C3133D" w:rsidRDefault="00C3133D" w:rsidP="00C3133D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44F44" id="_x0000_s1054" type="#_x0000_t202" style="position:absolute;left:0;text-align:left;margin-left:0;margin-top:376.35pt;width:79.25pt;height:19.8pt;z-index:2518251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" stroked="f">
                <v:textbox>
                  <w:txbxContent>
                    <w:p w14:paraId="6AEE3795" w14:textId="77777777" w:rsidR="00C3133D" w:rsidRDefault="00C3133D" w:rsidP="00C3133D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6E136F4" wp14:editId="3D83234E">
                <wp:simplePos x="0" y="0"/>
                <wp:positionH relativeFrom="margin">
                  <wp:align>center</wp:align>
                </wp:positionH>
                <wp:positionV relativeFrom="paragraph">
                  <wp:posOffset>4552315</wp:posOffset>
                </wp:positionV>
                <wp:extent cx="2692400" cy="227330"/>
                <wp:effectExtent l="0" t="0" r="0" b="1270"/>
                <wp:wrapTopAndBottom/>
                <wp:docPr id="295463965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2273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BD505A" w14:textId="7197964D" w:rsidR="00C3133D" w:rsidRPr="008A3E18" w:rsidRDefault="00C3133D" w:rsidP="00C3133D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00" w:name="_Toc225535647"/>
                            <w:bookmarkStart w:id="101" w:name="_Toc225710995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 xml:space="preserve"> Obsah tabulky </w:t>
                            </w:r>
                            <w:proofErr w:type="spellStart"/>
                            <w:r>
                              <w:t>data_senzor_teploty</w:t>
                            </w:r>
                            <w:bookmarkEnd w:id="100"/>
                            <w:bookmarkEnd w:id="101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136F4" id="_x0000_s1055" type="#_x0000_t202" style="position:absolute;left:0;text-align:left;margin-left:0;margin-top:358.45pt;width:212pt;height:17.9pt;z-index:251823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" stroked="f">
                <v:textbox inset="0,0,0,0">
                  <w:txbxContent>
                    <w:p w14:paraId="32BD505A" w14:textId="7197964D" w:rsidR="00C3133D" w:rsidRPr="008A3E18" w:rsidRDefault="00C3133D" w:rsidP="00C3133D">
                      <w:pPr>
                        <w:pStyle w:val="Titulek"/>
                        <w:rPr>
                          <w:noProof/>
                        </w:rPr>
                      </w:pPr>
                      <w:bookmarkStart w:id="102" w:name="_Toc225535647"/>
                      <w:bookmarkStart w:id="103" w:name="_Toc225710995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 xml:space="preserve"> Obsah tabulky </w:t>
                      </w:r>
                      <w:proofErr w:type="spellStart"/>
                      <w:r>
                        <w:t>data_senzor_teploty</w:t>
                      </w:r>
                      <w:bookmarkEnd w:id="102"/>
                      <w:bookmarkEnd w:id="103"/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D5366">
        <w:rPr>
          <w:noProof/>
        </w:rPr>
        <w:drawing>
          <wp:anchor distT="0" distB="0" distL="114300" distR="114300" simplePos="0" relativeHeight="251744256" behindDoc="0" locked="0" layoutInCell="1" allowOverlap="1" wp14:anchorId="35D58CBB" wp14:editId="5CBB44A2">
            <wp:simplePos x="0" y="0"/>
            <wp:positionH relativeFrom="margin">
              <wp:align>left</wp:align>
            </wp:positionH>
            <wp:positionV relativeFrom="paragraph">
              <wp:posOffset>421640</wp:posOffset>
            </wp:positionV>
            <wp:extent cx="6120765" cy="4073525"/>
            <wp:effectExtent l="0" t="0" r="0" b="3175"/>
            <wp:wrapTopAndBottom/>
            <wp:docPr id="786083870" name="Obráze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F0737">
        <w:t>Vypočtená nadmořská výška z atmosférického tlaku v metrech.</w:t>
      </w:r>
    </w:p>
    <w:p w14:paraId="63444CD6" w14:textId="064EB53B" w:rsidR="00DD5366" w:rsidRDefault="00DD5366" w:rsidP="00DD5366"/>
    <w:p w14:paraId="3E52D89F" w14:textId="09E20C69" w:rsidR="005F0737" w:rsidRPr="007F318B" w:rsidRDefault="005F0737" w:rsidP="002502BB">
      <w:pPr>
        <w:pStyle w:val="Nadpisneslovan"/>
      </w:pPr>
      <w:proofErr w:type="spellStart"/>
      <w:r w:rsidRPr="007F318B">
        <w:t>Data_senzor_pohybu</w:t>
      </w:r>
      <w:proofErr w:type="spellEnd"/>
      <w:r w:rsidR="007F318B" w:rsidRPr="007F318B">
        <w:t>:</w:t>
      </w:r>
    </w:p>
    <w:p w14:paraId="60A5A3B4" w14:textId="09370B31" w:rsidR="005F0737" w:rsidRPr="005F0737" w:rsidRDefault="005F0737" w:rsidP="005F0737">
      <w:pPr>
        <w:pStyle w:val="Odstavecseseznamem"/>
        <w:numPr>
          <w:ilvl w:val="0"/>
          <w:numId w:val="35"/>
        </w:numPr>
      </w:pPr>
      <w:r>
        <w:rPr>
          <w:b/>
          <w:bCs/>
        </w:rPr>
        <w:t xml:space="preserve">id (INT, </w:t>
      </w:r>
      <w:proofErr w:type="spellStart"/>
      <w:r>
        <w:rPr>
          <w:b/>
          <w:bCs/>
        </w:rPr>
        <w:t>Primary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 xml:space="preserve">, Auto </w:t>
      </w:r>
      <w:proofErr w:type="spellStart"/>
      <w:r>
        <w:rPr>
          <w:b/>
          <w:bCs/>
        </w:rPr>
        <w:t>Increment</w:t>
      </w:r>
      <w:proofErr w:type="spellEnd"/>
      <w:r>
        <w:rPr>
          <w:b/>
          <w:bCs/>
        </w:rPr>
        <w:t>)</w:t>
      </w:r>
    </w:p>
    <w:p w14:paraId="7F3A7318" w14:textId="77777777" w:rsidR="005F0737" w:rsidRPr="005F0737" w:rsidRDefault="005F0737" w:rsidP="005F0737">
      <w:pPr>
        <w:pStyle w:val="Odstavecseseznamem"/>
        <w:numPr>
          <w:ilvl w:val="0"/>
          <w:numId w:val="35"/>
        </w:numPr>
      </w:pPr>
      <w:proofErr w:type="spellStart"/>
      <w:r>
        <w:rPr>
          <w:b/>
          <w:bCs/>
        </w:rPr>
        <w:t>cas_ulozeni</w:t>
      </w:r>
      <w:proofErr w:type="spellEnd"/>
      <w:r>
        <w:rPr>
          <w:b/>
          <w:bCs/>
        </w:rPr>
        <w:t xml:space="preserve"> (DATETIME)</w:t>
      </w:r>
    </w:p>
    <w:p w14:paraId="21D816A9" w14:textId="39C79877" w:rsidR="005F0737" w:rsidRPr="005F0737" w:rsidRDefault="005F0737" w:rsidP="005F0737">
      <w:pPr>
        <w:pStyle w:val="Odstavecseseznamem"/>
        <w:numPr>
          <w:ilvl w:val="0"/>
          <w:numId w:val="35"/>
        </w:numPr>
      </w:pPr>
      <w:r>
        <w:rPr>
          <w:b/>
          <w:bCs/>
        </w:rPr>
        <w:t>pohyb (</w:t>
      </w:r>
      <w:r w:rsidR="00810AAB">
        <w:rPr>
          <w:b/>
          <w:bCs/>
        </w:rPr>
        <w:t>BO</w:t>
      </w:r>
      <w:r w:rsidR="00B939A4">
        <w:rPr>
          <w:b/>
          <w:bCs/>
        </w:rPr>
        <w:t>O</w:t>
      </w:r>
      <w:r w:rsidR="00810AAB">
        <w:rPr>
          <w:b/>
          <w:bCs/>
        </w:rPr>
        <w:t>LEAN</w:t>
      </w:r>
      <w:r>
        <w:rPr>
          <w:b/>
          <w:bCs/>
        </w:rPr>
        <w:t>)</w:t>
      </w:r>
    </w:p>
    <w:p w14:paraId="31DFC36D" w14:textId="561E058C" w:rsidR="005F0737" w:rsidRDefault="00B939A4" w:rsidP="005F0737">
      <w:pPr>
        <w:pStyle w:val="Odstavecseseznamem"/>
        <w:numPr>
          <w:ilvl w:val="0"/>
          <w:numId w:val="36"/>
        </w:numPr>
      </w:pPr>
      <w:r>
        <w:t>Binární hodnota určující, zda byl detekován pohyb.</w:t>
      </w:r>
    </w:p>
    <w:p w14:paraId="7AEA664B" w14:textId="106CF32E" w:rsidR="00B939A4" w:rsidRPr="003B686F" w:rsidRDefault="00B939A4" w:rsidP="005F0737">
      <w:pPr>
        <w:pStyle w:val="Odstavecseseznamem"/>
        <w:numPr>
          <w:ilvl w:val="0"/>
          <w:numId w:val="36"/>
        </w:numPr>
      </w:pPr>
      <w:r>
        <w:t>Hodnota 1 znamená detekovaný pohyb, 0 znamená klid.</w:t>
      </w:r>
    </w:p>
    <w:p w14:paraId="16FA9742" w14:textId="0D9D359C" w:rsidR="005F0737" w:rsidRPr="005F0737" w:rsidRDefault="005F0737" w:rsidP="005F0737">
      <w:pPr>
        <w:pStyle w:val="Odstavecseseznamem"/>
        <w:numPr>
          <w:ilvl w:val="0"/>
          <w:numId w:val="35"/>
        </w:numPr>
      </w:pPr>
      <w:proofErr w:type="spellStart"/>
      <w:r>
        <w:rPr>
          <w:b/>
          <w:bCs/>
        </w:rPr>
        <w:t>pocet_osob</w:t>
      </w:r>
      <w:proofErr w:type="spellEnd"/>
      <w:r>
        <w:rPr>
          <w:b/>
          <w:bCs/>
        </w:rPr>
        <w:t xml:space="preserve"> (TINYINT)</w:t>
      </w:r>
    </w:p>
    <w:p w14:paraId="5FEBED65" w14:textId="01516142" w:rsidR="00A96D35" w:rsidRDefault="00B939A4" w:rsidP="00A96D35">
      <w:pPr>
        <w:pStyle w:val="Odstavecseseznamem"/>
        <w:numPr>
          <w:ilvl w:val="0"/>
          <w:numId w:val="36"/>
        </w:numPr>
      </w:pPr>
      <w:r>
        <w:t>Počet osob detekovaných radarovým senzorem.</w:t>
      </w:r>
    </w:p>
    <w:p w14:paraId="3DE5CCE2" w14:textId="0B29138B" w:rsidR="00711558" w:rsidRDefault="00711558" w:rsidP="00A96D35">
      <w:pPr>
        <w:ind w:left="360"/>
        <w:rPr>
          <w:noProof/>
        </w:rPr>
      </w:pPr>
    </w:p>
    <w:p w14:paraId="6D50C205" w14:textId="450C9414" w:rsidR="00A96D35" w:rsidRDefault="00C3133D" w:rsidP="00A96D35">
      <w:pPr>
        <w:ind w:left="360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29248" behindDoc="0" locked="0" layoutInCell="1" allowOverlap="1" wp14:anchorId="0CFDD14F" wp14:editId="7FA605EC">
                <wp:simplePos x="0" y="0"/>
                <wp:positionH relativeFrom="margin">
                  <wp:align>center</wp:align>
                </wp:positionH>
                <wp:positionV relativeFrom="paragraph">
                  <wp:posOffset>3969072</wp:posOffset>
                </wp:positionV>
                <wp:extent cx="1006475" cy="251460"/>
                <wp:effectExtent l="0" t="0" r="3175" b="0"/>
                <wp:wrapTopAndBottom/>
                <wp:docPr id="145670288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62389" w14:textId="77777777" w:rsidR="00C3133D" w:rsidRDefault="00C3133D" w:rsidP="00C3133D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DD14F" id="_x0000_s1056" type="#_x0000_t202" style="position:absolute;left:0;text-align:left;margin-left:0;margin-top:312.55pt;width:79.25pt;height:19.8pt;z-index:2518292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" stroked="f">
                <v:textbox>
                  <w:txbxContent>
                    <w:p w14:paraId="1C962389" w14:textId="77777777" w:rsidR="00C3133D" w:rsidRDefault="00C3133D" w:rsidP="00C3133D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E600DA4" wp14:editId="247AF859">
                <wp:simplePos x="0" y="0"/>
                <wp:positionH relativeFrom="margin">
                  <wp:align>center</wp:align>
                </wp:positionH>
                <wp:positionV relativeFrom="paragraph">
                  <wp:posOffset>3776980</wp:posOffset>
                </wp:positionV>
                <wp:extent cx="2667635" cy="193675"/>
                <wp:effectExtent l="0" t="0" r="0" b="0"/>
                <wp:wrapTopAndBottom/>
                <wp:docPr id="1308867790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635" cy="1936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FBE2C8" w14:textId="77AC96C6" w:rsidR="00C3133D" w:rsidRPr="00DE32F0" w:rsidRDefault="00C3133D" w:rsidP="00C3133D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04" w:name="_Toc225535648"/>
                            <w:bookmarkStart w:id="105" w:name="_Toc225710996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>
                              <w:t xml:space="preserve"> Obsah tabulky </w:t>
                            </w:r>
                            <w:proofErr w:type="spellStart"/>
                            <w:r>
                              <w:t>data_senzor_pohybu</w:t>
                            </w:r>
                            <w:bookmarkEnd w:id="104"/>
                            <w:bookmarkEnd w:id="105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00DA4" id="_x0000_s1057" type="#_x0000_t202" style="position:absolute;left:0;text-align:left;margin-left:0;margin-top:297.4pt;width:210.05pt;height:15.25pt;z-index:251827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" stroked="f">
                <v:textbox inset="0,0,0,0">
                  <w:txbxContent>
                    <w:p w14:paraId="07FBE2C8" w14:textId="77AC96C6" w:rsidR="00C3133D" w:rsidRPr="00DE32F0" w:rsidRDefault="00C3133D" w:rsidP="00C3133D">
                      <w:pPr>
                        <w:pStyle w:val="Titulek"/>
                        <w:rPr>
                          <w:noProof/>
                        </w:rPr>
                      </w:pPr>
                      <w:bookmarkStart w:id="106" w:name="_Toc225535648"/>
                      <w:bookmarkStart w:id="107" w:name="_Toc225710996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>
                        <w:t xml:space="preserve"> Obsah tabulky </w:t>
                      </w:r>
                      <w:proofErr w:type="spellStart"/>
                      <w:r>
                        <w:t>data_senzor_pohybu</w:t>
                      </w:r>
                      <w:bookmarkEnd w:id="106"/>
                      <w:bookmarkEnd w:id="107"/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11558">
        <w:rPr>
          <w:noProof/>
        </w:rPr>
        <w:drawing>
          <wp:anchor distT="0" distB="0" distL="114300" distR="114300" simplePos="0" relativeHeight="251749376" behindDoc="0" locked="0" layoutInCell="1" allowOverlap="1" wp14:anchorId="7C3FDB7D" wp14:editId="10A91168">
            <wp:simplePos x="0" y="0"/>
            <wp:positionH relativeFrom="margin">
              <wp:align>right</wp:align>
            </wp:positionH>
            <wp:positionV relativeFrom="paragraph">
              <wp:posOffset>157</wp:posOffset>
            </wp:positionV>
            <wp:extent cx="6118860" cy="3690620"/>
            <wp:effectExtent l="0" t="0" r="0" b="5080"/>
            <wp:wrapTopAndBottom/>
            <wp:docPr id="799325860" name="Obráze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41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691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4358702" w14:textId="2B21A6E6" w:rsidR="00B939A4" w:rsidRDefault="00885821" w:rsidP="007F318B">
      <w:pPr>
        <w:pStyle w:val="Nadpis3"/>
      </w:pPr>
      <w:bookmarkStart w:id="108" w:name="_Toc225535336"/>
      <w:r>
        <w:t xml:space="preserve">Architektura aplikace </w:t>
      </w:r>
      <w:proofErr w:type="spellStart"/>
      <w:r>
        <w:t>CodeIgniter</w:t>
      </w:r>
      <w:proofErr w:type="spellEnd"/>
      <w:r>
        <w:t xml:space="preserve"> 4</w:t>
      </w:r>
      <w:bookmarkEnd w:id="108"/>
      <w:r>
        <w:t xml:space="preserve"> </w:t>
      </w:r>
    </w:p>
    <w:p w14:paraId="3B4D0A06" w14:textId="0678E532" w:rsidR="007F318B" w:rsidRDefault="00885821" w:rsidP="005D24C8">
      <w:r>
        <w:t xml:space="preserve">Webová aplikace je vytvořena pomocí frameworku </w:t>
      </w:r>
      <w:proofErr w:type="spellStart"/>
      <w:r>
        <w:t>CodeIgniter</w:t>
      </w:r>
      <w:proofErr w:type="spellEnd"/>
      <w:r>
        <w:t xml:space="preserve"> 4, který využívá architekturu MVC</w:t>
      </w:r>
      <w:r w:rsidR="0048449D">
        <w:t xml:space="preserve">. </w:t>
      </w:r>
      <w:r>
        <w:t>Tato architektura rozděluje aplikaci do několika logických vrstev, čímž zajišťuje přehlednější strukturu kódu a jednodušší údržbu.</w:t>
      </w:r>
    </w:p>
    <w:p w14:paraId="0E34326A" w14:textId="26B04CCF" w:rsidR="00885821" w:rsidRPr="007F318B" w:rsidRDefault="00885821" w:rsidP="00D71861">
      <w:pPr>
        <w:pStyle w:val="Nadpisneslovan"/>
        <w:rPr>
          <w:bCs/>
        </w:rPr>
      </w:pPr>
      <w:r w:rsidRPr="007F318B">
        <w:rPr>
          <w:bCs/>
        </w:rPr>
        <w:t>Modely (</w:t>
      </w:r>
      <w:proofErr w:type="spellStart"/>
      <w:r w:rsidRPr="007F318B">
        <w:rPr>
          <w:bCs/>
        </w:rPr>
        <w:t>Models</w:t>
      </w:r>
      <w:proofErr w:type="spellEnd"/>
      <w:r w:rsidRPr="007F318B">
        <w:rPr>
          <w:bCs/>
        </w:rPr>
        <w:t>)</w:t>
      </w:r>
      <w:r w:rsidR="007F318B">
        <w:rPr>
          <w:bCs/>
        </w:rPr>
        <w:t>:</w:t>
      </w:r>
    </w:p>
    <w:p w14:paraId="7E2005F9" w14:textId="5385EC48" w:rsidR="00885821" w:rsidRDefault="00885821" w:rsidP="00885821">
      <w:r>
        <w:t>Modely slouží pro komunikaci s databází.</w:t>
      </w:r>
    </w:p>
    <w:p w14:paraId="7BFEAF93" w14:textId="68BDDA64" w:rsidR="00885821" w:rsidRDefault="00885821" w:rsidP="00885821">
      <w:r>
        <w:t xml:space="preserve">V projektu je využit například model </w:t>
      </w:r>
      <w:proofErr w:type="spellStart"/>
      <w:r>
        <w:t>DataSenzorTeplotyModel</w:t>
      </w:r>
      <w:proofErr w:type="spellEnd"/>
      <w:r>
        <w:t>, který zajišťuje:</w:t>
      </w:r>
    </w:p>
    <w:p w14:paraId="4F139757" w14:textId="537148C6" w:rsidR="00885821" w:rsidRDefault="00885821" w:rsidP="00885821">
      <w:pPr>
        <w:pStyle w:val="Odstavecseseznamem"/>
        <w:numPr>
          <w:ilvl w:val="0"/>
          <w:numId w:val="35"/>
        </w:numPr>
      </w:pPr>
      <w:r>
        <w:t>Načítání dat z databáze.</w:t>
      </w:r>
    </w:p>
    <w:p w14:paraId="1DA6ED9F" w14:textId="0AD61547" w:rsidR="00885821" w:rsidRDefault="00885821" w:rsidP="00885821">
      <w:pPr>
        <w:pStyle w:val="Odstavecseseznamem"/>
        <w:numPr>
          <w:ilvl w:val="0"/>
          <w:numId w:val="35"/>
        </w:numPr>
      </w:pPr>
      <w:r>
        <w:t>Ukládání nových měření.</w:t>
      </w:r>
    </w:p>
    <w:p w14:paraId="207A31C1" w14:textId="433CB41A" w:rsidR="00885821" w:rsidRDefault="00885821" w:rsidP="00885821">
      <w:pPr>
        <w:pStyle w:val="Odstavecseseznamem"/>
        <w:numPr>
          <w:ilvl w:val="0"/>
          <w:numId w:val="35"/>
        </w:numPr>
      </w:pPr>
      <w:r>
        <w:t>Výpočty průměrných hodnot.</w:t>
      </w:r>
    </w:p>
    <w:p w14:paraId="38E10751" w14:textId="2345A77C" w:rsidR="00885821" w:rsidRPr="00885821" w:rsidRDefault="00885821" w:rsidP="00885821">
      <w:pPr>
        <w:pStyle w:val="Odstavecseseznamem"/>
        <w:numPr>
          <w:ilvl w:val="0"/>
          <w:numId w:val="35"/>
        </w:numPr>
      </w:pPr>
      <w:r>
        <w:t>Filtrování dat podle časového období.</w:t>
      </w:r>
    </w:p>
    <w:p w14:paraId="11230853" w14:textId="61A8EF66" w:rsidR="007F318B" w:rsidRDefault="00885821" w:rsidP="00AB7B4C">
      <w:r>
        <w:t>Model</w:t>
      </w:r>
      <w:r w:rsidR="009C3CB4">
        <w:t xml:space="preserve"> využívá nástroj </w:t>
      </w:r>
      <w:proofErr w:type="spellStart"/>
      <w:r w:rsidR="009C3CB4">
        <w:t>Query</w:t>
      </w:r>
      <w:proofErr w:type="spellEnd"/>
      <w:r w:rsidR="009C3CB4">
        <w:t xml:space="preserve"> </w:t>
      </w:r>
      <w:proofErr w:type="spellStart"/>
      <w:r w:rsidR="009C3CB4">
        <w:t>Builder</w:t>
      </w:r>
      <w:proofErr w:type="spellEnd"/>
      <w:r w:rsidR="009C3CB4">
        <w:t xml:space="preserve">, který zajišťuje bezpečné vytváření SQL dotazů a chrání aplikaci před útoky typu SQL </w:t>
      </w:r>
      <w:proofErr w:type="spellStart"/>
      <w:r w:rsidR="009C3CB4">
        <w:t>Injection</w:t>
      </w:r>
      <w:proofErr w:type="spellEnd"/>
      <w:r w:rsidR="009C3CB4">
        <w:t>.</w:t>
      </w:r>
    </w:p>
    <w:p w14:paraId="758436FF" w14:textId="77777777" w:rsidR="00432F64" w:rsidRDefault="00432F64" w:rsidP="005D24C8">
      <w:pPr>
        <w:pStyle w:val="Nadpisneslovan"/>
      </w:pPr>
    </w:p>
    <w:p w14:paraId="1D7EE004" w14:textId="3C6B2556" w:rsidR="009C3CB4" w:rsidRPr="005D24C8" w:rsidRDefault="009C3CB4" w:rsidP="005D24C8">
      <w:pPr>
        <w:pStyle w:val="Nadpisneslovan"/>
      </w:pPr>
      <w:proofErr w:type="spellStart"/>
      <w:r w:rsidRPr="005D24C8">
        <w:lastRenderedPageBreak/>
        <w:t>Views</w:t>
      </w:r>
      <w:proofErr w:type="spellEnd"/>
      <w:r w:rsidR="007F318B" w:rsidRPr="005D24C8">
        <w:t>:</w:t>
      </w:r>
    </w:p>
    <w:p w14:paraId="4A9595B7" w14:textId="0A1A947C" w:rsidR="009C3CB4" w:rsidRDefault="009C3CB4" w:rsidP="009C3CB4">
      <w:proofErr w:type="spellStart"/>
      <w:r>
        <w:t>Views</w:t>
      </w:r>
      <w:proofErr w:type="spellEnd"/>
      <w:r>
        <w:t xml:space="preserve"> obsahují HTML, CSS a JavaScript, které tvoří samotné uživatelské rozhraní webové aplikace</w:t>
      </w:r>
    </w:p>
    <w:p w14:paraId="14F6FADB" w14:textId="77777777" w:rsidR="009C3CB4" w:rsidRDefault="009C3CB4" w:rsidP="009C3CB4"/>
    <w:p w14:paraId="0D6D55FB" w14:textId="11445EED" w:rsidR="009C3CB4" w:rsidRDefault="009C3CB4" w:rsidP="009C3CB4">
      <w:r>
        <w:t xml:space="preserve">Pro tvorbu moderního a responzivního rozhraní byl použit framework </w:t>
      </w:r>
      <w:proofErr w:type="spellStart"/>
      <w:r>
        <w:t>Bootstrap</w:t>
      </w:r>
      <w:proofErr w:type="spellEnd"/>
      <w:r>
        <w:t>, který zajišťuje správné zobrazení na počítačích, tabletech i mobilních telefonech.</w:t>
      </w:r>
    </w:p>
    <w:p w14:paraId="4CF8ECAE" w14:textId="77777777" w:rsidR="009C3CB4" w:rsidRDefault="009C3CB4" w:rsidP="009C3CB4"/>
    <w:p w14:paraId="797FA2C7" w14:textId="5E405AA3" w:rsidR="007F318B" w:rsidRDefault="009C3CB4" w:rsidP="009C3CB4">
      <w:r>
        <w:t xml:space="preserve">Pro ikony byla využita knihovna Font </w:t>
      </w:r>
      <w:proofErr w:type="spellStart"/>
      <w:r>
        <w:t>Awesome</w:t>
      </w:r>
      <w:proofErr w:type="spellEnd"/>
      <w:r>
        <w:t>, která poskytuje rozsáhlou sadu ikon. Tyto ikony jsou použity například v navigačním menu, tlačítkách a informačních panelech, čímž zlepšují přehlednost a vizuální orientaci uživatele v aplikaci.</w:t>
      </w:r>
    </w:p>
    <w:p w14:paraId="4D3A7ED7" w14:textId="371F85EF" w:rsidR="009C3CB4" w:rsidRPr="007F318B" w:rsidRDefault="004520B3" w:rsidP="009C440E">
      <w:pPr>
        <w:pStyle w:val="Nadpisneslovan"/>
      </w:pPr>
      <w:r w:rsidRPr="007F318B">
        <w:t>kontroléry (</w:t>
      </w:r>
      <w:proofErr w:type="spellStart"/>
      <w:r w:rsidRPr="007F318B">
        <w:t>Controllers</w:t>
      </w:r>
      <w:proofErr w:type="spellEnd"/>
      <w:r w:rsidRPr="007F318B">
        <w:t>)</w:t>
      </w:r>
      <w:r w:rsidR="007F318B">
        <w:t>:</w:t>
      </w:r>
    </w:p>
    <w:p w14:paraId="563018E0" w14:textId="1CE36865" w:rsidR="004520B3" w:rsidRDefault="004520B3" w:rsidP="004520B3">
      <w:r>
        <w:t>Kontroléry představují hlavní logiku aplikace.</w:t>
      </w:r>
    </w:p>
    <w:p w14:paraId="44B53657" w14:textId="5903E46D" w:rsidR="004520B3" w:rsidRDefault="004520B3" w:rsidP="004520B3">
      <w:r>
        <w:t>Zpracovávají požadavky od uživatelů nebo zařízení ESP32, komunikují s modely a následně předávají data do jednotlivých pohledů.</w:t>
      </w:r>
    </w:p>
    <w:p w14:paraId="2B415846" w14:textId="42AB0EE7" w:rsidR="004520B3" w:rsidRPr="000E430E" w:rsidRDefault="004520B3" w:rsidP="004520B3">
      <w:pPr>
        <w:rPr>
          <w:b/>
          <w:bCs/>
        </w:rPr>
      </w:pPr>
      <w:r w:rsidRPr="000E430E">
        <w:rPr>
          <w:b/>
          <w:bCs/>
        </w:rPr>
        <w:t xml:space="preserve">Například kontrolér </w:t>
      </w:r>
      <w:proofErr w:type="spellStart"/>
      <w:r w:rsidRPr="000E430E">
        <w:rPr>
          <w:b/>
          <w:bCs/>
        </w:rPr>
        <w:t>Prehled</w:t>
      </w:r>
      <w:proofErr w:type="spellEnd"/>
      <w:r w:rsidRPr="000E430E">
        <w:rPr>
          <w:b/>
          <w:bCs/>
        </w:rPr>
        <w:t>:</w:t>
      </w:r>
    </w:p>
    <w:p w14:paraId="18BC33EA" w14:textId="20D9E7F6" w:rsidR="004520B3" w:rsidRDefault="004520B3" w:rsidP="004520B3">
      <w:pPr>
        <w:pStyle w:val="Odstavecseseznamem"/>
        <w:numPr>
          <w:ilvl w:val="0"/>
          <w:numId w:val="37"/>
        </w:numPr>
      </w:pPr>
      <w:r>
        <w:t>Načítá poslední naměřené hodnoty ze senzorů.</w:t>
      </w:r>
    </w:p>
    <w:p w14:paraId="5B7A9BC7" w14:textId="5DEAC19A" w:rsidR="004520B3" w:rsidRDefault="004520B3" w:rsidP="004520B3">
      <w:pPr>
        <w:pStyle w:val="Odstavecseseznamem"/>
        <w:numPr>
          <w:ilvl w:val="0"/>
          <w:numId w:val="37"/>
        </w:numPr>
      </w:pPr>
      <w:r>
        <w:t>Získává průměrné hodnoty za určité časové období.</w:t>
      </w:r>
    </w:p>
    <w:p w14:paraId="66164B55" w14:textId="28C8B93E" w:rsidR="004520B3" w:rsidRDefault="004520B3" w:rsidP="004520B3">
      <w:pPr>
        <w:pStyle w:val="Odstavecseseznamem"/>
        <w:numPr>
          <w:ilvl w:val="0"/>
          <w:numId w:val="37"/>
        </w:numPr>
      </w:pPr>
      <w:r>
        <w:t>Předává tato data do uživatelského rozhraní.</w:t>
      </w:r>
    </w:p>
    <w:p w14:paraId="757E9B0E" w14:textId="53098D1F" w:rsidR="004520B3" w:rsidRDefault="00DD374A" w:rsidP="007F318B">
      <w:pPr>
        <w:pStyle w:val="Nadpis3"/>
      </w:pPr>
      <w:bookmarkStart w:id="109" w:name="_Toc225535337"/>
      <w:r>
        <w:t>Komunikační rozhraní mezi ESP32 a serverem</w:t>
      </w:r>
      <w:bookmarkEnd w:id="109"/>
    </w:p>
    <w:p w14:paraId="24E41FC0" w14:textId="7B47B8A4" w:rsidR="00643CB8" w:rsidRDefault="00B629AC" w:rsidP="00C82D21">
      <w:r w:rsidRPr="00B629AC">
        <w:t>Komunikace mezi mikrokontrolerem ESP32 a serverovou částí aplikace probíhá prostřednictvím HTTP protokolu přes Wi-Fi síť. Přenos dat je realizován pomocí HTTP metod GET a POST, které zajišťují obousměrnou výměnu informací mezi zařízením a serverem.</w:t>
      </w:r>
    </w:p>
    <w:p w14:paraId="28E177C8" w14:textId="42E924F5" w:rsidR="00643CB8" w:rsidRDefault="00966597" w:rsidP="00966597">
      <w:pPr>
        <w:pStyle w:val="Nadpisneslovan"/>
      </w:pPr>
      <w:r>
        <w:t>Systém rozděluje komunikaci na dvě samostatné části podle typu dat:</w:t>
      </w:r>
    </w:p>
    <w:p w14:paraId="7DC73F49" w14:textId="66782A9C" w:rsidR="00271C58" w:rsidRDefault="00966597" w:rsidP="00966597">
      <w:pPr>
        <w:pStyle w:val="Odstavecseseznamem"/>
        <w:numPr>
          <w:ilvl w:val="0"/>
          <w:numId w:val="44"/>
        </w:numPr>
      </w:pPr>
      <w:r>
        <w:t>Environmentální data</w:t>
      </w:r>
    </w:p>
    <w:p w14:paraId="4F9DBB6D" w14:textId="3BAA8D31" w:rsidR="00966597" w:rsidRDefault="00966597" w:rsidP="00966597">
      <w:pPr>
        <w:pStyle w:val="Odstavecseseznamem"/>
        <w:numPr>
          <w:ilvl w:val="0"/>
          <w:numId w:val="44"/>
        </w:numPr>
      </w:pPr>
      <w:r>
        <w:t>Data o pohybu</w:t>
      </w:r>
    </w:p>
    <w:p w14:paraId="7A771519" w14:textId="77777777" w:rsidR="00966597" w:rsidRDefault="00966597" w:rsidP="00966597"/>
    <w:p w14:paraId="2995BAB5" w14:textId="5E1432FF" w:rsidR="00966597" w:rsidRDefault="00F5187E" w:rsidP="00966597">
      <w:r>
        <w:t>Každá s těchto částí je odesílána na server zvlášť, pomocí samostatných HTTP POST požadavků.</w:t>
      </w:r>
    </w:p>
    <w:p w14:paraId="2906541A" w14:textId="6CC78FCA" w:rsidR="00B96AF9" w:rsidRDefault="00D35CDC" w:rsidP="006A4F1E">
      <w:pPr>
        <w:pStyle w:val="Nadpisneslovan"/>
      </w:pPr>
      <w:r>
        <w:t>Odesílání environmentálních dat</w:t>
      </w:r>
      <w:r w:rsidR="006A4F1E">
        <w:t>:</w:t>
      </w:r>
    </w:p>
    <w:p w14:paraId="5DBE4B88" w14:textId="3731D32A" w:rsidR="00BD65EA" w:rsidRDefault="006A4F1E" w:rsidP="006A4F1E">
      <w:r>
        <w:t>Při pravidelném měření zařízení odes</w:t>
      </w:r>
      <w:r w:rsidR="00493BBA">
        <w:t xml:space="preserve">ílá na </w:t>
      </w:r>
      <w:r w:rsidR="007A3405">
        <w:t xml:space="preserve">serverový </w:t>
      </w:r>
      <w:proofErr w:type="spellStart"/>
      <w:r w:rsidR="007A3405">
        <w:t>endpoint</w:t>
      </w:r>
      <w:proofErr w:type="spellEnd"/>
      <w:r w:rsidR="007A3405">
        <w:t xml:space="preserve"> (</w:t>
      </w:r>
      <w:proofErr w:type="spellStart"/>
      <w:r w:rsidR="007A3405">
        <w:t>uloz_data_teploty.php</w:t>
      </w:r>
      <w:proofErr w:type="spellEnd"/>
      <w:r w:rsidR="007A3405">
        <w:t>) data</w:t>
      </w:r>
      <w:r w:rsidR="00EE33B7">
        <w:t xml:space="preserve"> (teplota, vlhkost, atmosférický tlak, nadmořská výška). T</w:t>
      </w:r>
      <w:r w:rsidR="00835902">
        <w:t>ato data jsou následně na serveru zpracována a uložena do databázové tabulky určené pro environmentální veli</w:t>
      </w:r>
      <w:r w:rsidR="00EE33B7">
        <w:t>činy</w:t>
      </w:r>
    </w:p>
    <w:p w14:paraId="09CCFA26" w14:textId="2C176D4A" w:rsidR="00BD65EA" w:rsidRDefault="00BD65EA" w:rsidP="00BD65EA">
      <w:pPr>
        <w:pStyle w:val="Nadpisneslovan"/>
      </w:pPr>
      <w:r>
        <w:lastRenderedPageBreak/>
        <w:t>Odesílání dat o pohybu:</w:t>
      </w:r>
    </w:p>
    <w:p w14:paraId="3A6158CB" w14:textId="77777777" w:rsidR="00C53AA0" w:rsidRDefault="004F5798" w:rsidP="008F7CEF">
      <w:r>
        <w:t>Na rozdíl od environmentálních dat se informace o pohybu neodesílají v pravidelných intervalech, ale pouze při změně stavu</w:t>
      </w:r>
      <w:r w:rsidR="008F7CEF">
        <w:t xml:space="preserve"> počtu osob v místnosti.</w:t>
      </w:r>
      <w:r w:rsidR="000C34E0">
        <w:t xml:space="preserve"> </w:t>
      </w:r>
      <w:r w:rsidR="00CF4562">
        <w:t>Tato data jsou odes</w:t>
      </w:r>
      <w:r w:rsidR="002C4CF6">
        <w:t xml:space="preserve">ílána na samostatný </w:t>
      </w:r>
      <w:proofErr w:type="spellStart"/>
      <w:r w:rsidR="002C4CF6">
        <w:t>endpoint</w:t>
      </w:r>
      <w:proofErr w:type="spellEnd"/>
      <w:r w:rsidR="00C61C00">
        <w:t xml:space="preserve"> (</w:t>
      </w:r>
      <w:proofErr w:type="spellStart"/>
      <w:r w:rsidR="00B13AE4">
        <w:t>uloz_data_pohybu.php</w:t>
      </w:r>
      <w:proofErr w:type="spellEnd"/>
      <w:r w:rsidR="00B13AE4">
        <w:t xml:space="preserve">) a ukládána do tabulky </w:t>
      </w:r>
      <w:proofErr w:type="spellStart"/>
      <w:r w:rsidR="00B13AE4">
        <w:t>data_senzor_poh</w:t>
      </w:r>
      <w:r w:rsidR="00C53AA0">
        <w:t>ynu</w:t>
      </w:r>
      <w:proofErr w:type="spellEnd"/>
      <w:r w:rsidR="00C53AA0">
        <w:t xml:space="preserve">. </w:t>
      </w:r>
    </w:p>
    <w:p w14:paraId="56C3FB31" w14:textId="77777777" w:rsidR="00C53AA0" w:rsidRDefault="00C53AA0" w:rsidP="008F7CEF"/>
    <w:p w14:paraId="2D01C9EE" w14:textId="5C76AF94" w:rsidR="000D6E01" w:rsidRDefault="000C34E0" w:rsidP="008F7CEF">
      <w:r>
        <w:t>T</w:t>
      </w:r>
      <w:r w:rsidR="00C53AA0">
        <w:t>ímto</w:t>
      </w:r>
      <w:r>
        <w:t xml:space="preserve"> se výrazně snižuje množství přenášených dat a zároveň se zachovává přesná informace o průběhu aktivity v</w:t>
      </w:r>
      <w:r w:rsidR="000D6E01">
        <w:t> </w:t>
      </w:r>
      <w:r>
        <w:t>místnos</w:t>
      </w:r>
      <w:r w:rsidR="000D6E01">
        <w:t>ti.</w:t>
      </w:r>
    </w:p>
    <w:p w14:paraId="7E1D7540" w14:textId="228B1E62" w:rsidR="00DD374A" w:rsidRDefault="00DD374A" w:rsidP="007F318B">
      <w:pPr>
        <w:pStyle w:val="Nadpis3"/>
      </w:pPr>
      <w:bookmarkStart w:id="110" w:name="_Toc225535338"/>
      <w:r>
        <w:t>Vizualizace dat a uživatelské rozhraní</w:t>
      </w:r>
      <w:bookmarkEnd w:id="110"/>
    </w:p>
    <w:p w14:paraId="407ED79A" w14:textId="2D9AFDFB" w:rsidR="00DD374A" w:rsidRDefault="00DD374A" w:rsidP="00DD374A">
      <w:r>
        <w:t>Uživatelské rozhraní webové aplikace slouží k přehlednému zobrazení aktuálních i historických dat.</w:t>
      </w:r>
    </w:p>
    <w:p w14:paraId="77DFDF59" w14:textId="4A9BA7F2" w:rsidR="00DD374A" w:rsidRPr="000E430E" w:rsidRDefault="00DD374A" w:rsidP="00DD374A">
      <w:pPr>
        <w:rPr>
          <w:b/>
          <w:bCs/>
        </w:rPr>
      </w:pPr>
      <w:r w:rsidRPr="000E430E">
        <w:rPr>
          <w:b/>
          <w:bCs/>
        </w:rPr>
        <w:t>Webová stránka obsahuje:</w:t>
      </w:r>
    </w:p>
    <w:p w14:paraId="61D01749" w14:textId="0F6A5580" w:rsidR="004520B3" w:rsidRDefault="00DD374A" w:rsidP="00DD374A">
      <w:pPr>
        <w:pStyle w:val="Odstavecseseznamem"/>
        <w:numPr>
          <w:ilvl w:val="0"/>
          <w:numId w:val="38"/>
        </w:numPr>
      </w:pPr>
      <w:r>
        <w:t>Přehled aktuálních hodnot ze senzorů.</w:t>
      </w:r>
    </w:p>
    <w:p w14:paraId="2DF80CEF" w14:textId="14843EB6" w:rsidR="00D74F4A" w:rsidRDefault="00DD374A" w:rsidP="00D74F4A">
      <w:pPr>
        <w:pStyle w:val="Odstavecseseznamem"/>
        <w:numPr>
          <w:ilvl w:val="0"/>
          <w:numId w:val="38"/>
        </w:numPr>
      </w:pPr>
      <w:r>
        <w:t>Grafické zobrazení historie měření.</w:t>
      </w:r>
    </w:p>
    <w:p w14:paraId="6B3A7355" w14:textId="47993F13" w:rsidR="007F318B" w:rsidRPr="000E430E" w:rsidRDefault="00DD374A" w:rsidP="007F318B">
      <w:pPr>
        <w:pStyle w:val="Odstavecseseznamem"/>
        <w:numPr>
          <w:ilvl w:val="0"/>
          <w:numId w:val="38"/>
        </w:numPr>
      </w:pPr>
      <w:r>
        <w:t>Navigační menu pro přepínání jednotlivých částí aplikace.</w:t>
      </w:r>
    </w:p>
    <w:p w14:paraId="287957DD" w14:textId="1E07C3C1" w:rsidR="00DD374A" w:rsidRPr="007F318B" w:rsidRDefault="00DB2944" w:rsidP="000E430E">
      <w:pPr>
        <w:pStyle w:val="Nadpisneslovan"/>
      </w:pPr>
      <w:r w:rsidRPr="007F318B">
        <w:t>Grafy pomocí knihovny Chart.js</w:t>
      </w:r>
      <w:r w:rsidR="000E430E">
        <w:t>:</w:t>
      </w:r>
    </w:p>
    <w:p w14:paraId="21261DA6" w14:textId="5AF32537" w:rsidR="00DB2944" w:rsidRDefault="00DB2944" w:rsidP="00DB2944">
      <w:r>
        <w:t xml:space="preserve">Pro vizualizaci dat byla použita </w:t>
      </w:r>
      <w:proofErr w:type="spellStart"/>
      <w:r>
        <w:t>JavaScriptová</w:t>
      </w:r>
      <w:proofErr w:type="spellEnd"/>
      <w:r>
        <w:t xml:space="preserve"> kniho</w:t>
      </w:r>
      <w:r w:rsidR="00DA024C">
        <w:t>vna Chart.js, která umožnuje vytvářet interaktivní grafy přímo ve webovém prohlížeči.</w:t>
      </w:r>
    </w:p>
    <w:p w14:paraId="1B55DC7F" w14:textId="77777777" w:rsidR="00DA024C" w:rsidRDefault="00DA024C" w:rsidP="00DB2944"/>
    <w:p w14:paraId="141B7539" w14:textId="648B2886" w:rsidR="00DA024C" w:rsidRDefault="00DA024C" w:rsidP="00DB2944">
      <w:r>
        <w:t xml:space="preserve">V aplikaci jsou využity zejména spojnicové grafy (Line </w:t>
      </w:r>
      <w:proofErr w:type="spellStart"/>
      <w:r>
        <w:t>Charts</w:t>
      </w:r>
      <w:proofErr w:type="spellEnd"/>
      <w:r>
        <w:t>), které zobrazují změny jednotlivých veličin v čase.</w:t>
      </w:r>
    </w:p>
    <w:p w14:paraId="3B1E820D" w14:textId="7CC2DEBD" w:rsidR="00F06FED" w:rsidRPr="00A61F64" w:rsidRDefault="00DA024C" w:rsidP="00A61F64">
      <w:pPr>
        <w:rPr>
          <w:b/>
          <w:bCs/>
        </w:rPr>
      </w:pPr>
      <w:r w:rsidRPr="00A61F64">
        <w:rPr>
          <w:b/>
          <w:bCs/>
        </w:rPr>
        <w:t>Uživatel může pomocí ovládacích prvků přepínat mezi různými časovými obdobími:</w:t>
      </w:r>
    </w:p>
    <w:p w14:paraId="6F0CCA47" w14:textId="03316983" w:rsidR="00DA024C" w:rsidRDefault="00DA024C" w:rsidP="00DA024C">
      <w:pPr>
        <w:pStyle w:val="Odstavecseseznamem"/>
        <w:numPr>
          <w:ilvl w:val="0"/>
          <w:numId w:val="39"/>
        </w:numPr>
      </w:pPr>
      <w:r>
        <w:t>Poslední hodina</w:t>
      </w:r>
    </w:p>
    <w:p w14:paraId="163B2A2A" w14:textId="489C075E" w:rsidR="00DA024C" w:rsidRDefault="00DA024C" w:rsidP="00DA024C">
      <w:pPr>
        <w:pStyle w:val="Odstavecseseznamem"/>
        <w:numPr>
          <w:ilvl w:val="0"/>
          <w:numId w:val="39"/>
        </w:numPr>
      </w:pPr>
      <w:r>
        <w:t>Poslední den</w:t>
      </w:r>
    </w:p>
    <w:p w14:paraId="36849F9F" w14:textId="03FF907F" w:rsidR="00DA024C" w:rsidRDefault="00DA024C" w:rsidP="00DA024C">
      <w:pPr>
        <w:pStyle w:val="Odstavecseseznamem"/>
        <w:numPr>
          <w:ilvl w:val="0"/>
          <w:numId w:val="39"/>
        </w:numPr>
      </w:pPr>
      <w:r>
        <w:t>Poslední týden</w:t>
      </w:r>
    </w:p>
    <w:p w14:paraId="2BCC0117" w14:textId="26DD5279" w:rsidR="00DA024C" w:rsidRDefault="00DA024C" w:rsidP="00DA024C">
      <w:pPr>
        <w:pStyle w:val="Odstavecseseznamem"/>
        <w:numPr>
          <w:ilvl w:val="0"/>
          <w:numId w:val="39"/>
        </w:numPr>
      </w:pPr>
      <w:r>
        <w:t>Poslední měsíc</w:t>
      </w:r>
    </w:p>
    <w:p w14:paraId="636150F9" w14:textId="5B840860" w:rsidR="00DA024C" w:rsidRDefault="00DA024C" w:rsidP="00DA024C">
      <w:pPr>
        <w:pStyle w:val="Odstavecseseznamem"/>
        <w:numPr>
          <w:ilvl w:val="0"/>
          <w:numId w:val="39"/>
        </w:numPr>
      </w:pPr>
      <w:r>
        <w:t>Poslední rok</w:t>
      </w:r>
    </w:p>
    <w:p w14:paraId="1E4E7F44" w14:textId="2208FEC3" w:rsidR="00DA024C" w:rsidRDefault="00DA024C" w:rsidP="00DA024C"/>
    <w:p w14:paraId="26777DA2" w14:textId="2AC56904" w:rsidR="00DA024C" w:rsidRDefault="00DA024C" w:rsidP="00DA024C">
      <w:r>
        <w:t xml:space="preserve">Grafy obsahují také interaktivní </w:t>
      </w:r>
      <w:proofErr w:type="spellStart"/>
      <w:r>
        <w:t>tooltipy</w:t>
      </w:r>
      <w:proofErr w:type="spellEnd"/>
      <w:r>
        <w:t>, které po najetí myší zobrazují přesné hodnoty měření včetně jednotek.</w:t>
      </w:r>
    </w:p>
    <w:p w14:paraId="026457CC" w14:textId="2F6758C6" w:rsidR="00DA024C" w:rsidRDefault="00DA024C" w:rsidP="00DA024C"/>
    <w:p w14:paraId="61EACCC6" w14:textId="0D9DB376" w:rsidR="00436571" w:rsidRDefault="00DA024C" w:rsidP="00DA024C">
      <w:r>
        <w:t>Díky této vizualizaci může uživatel snadno sledovat vývoj naměřených hodnot a analyzovat dlouhodobé změny prostředí.</w:t>
      </w:r>
    </w:p>
    <w:p w14:paraId="3B4E5307" w14:textId="10FDBF25" w:rsidR="00610451" w:rsidRDefault="00610451">
      <w:pPr>
        <w:spacing w:line="240" w:lineRule="auto"/>
      </w:pPr>
      <w:r>
        <w:br w:type="page"/>
      </w:r>
    </w:p>
    <w:p w14:paraId="28975FBB" w14:textId="1C5E5DC1" w:rsidR="00436571" w:rsidRDefault="0055560E" w:rsidP="00DA024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B3F69EF" wp14:editId="2228B537">
                <wp:simplePos x="0" y="0"/>
                <wp:positionH relativeFrom="margin">
                  <wp:align>center</wp:align>
                </wp:positionH>
                <wp:positionV relativeFrom="paragraph">
                  <wp:posOffset>2207895</wp:posOffset>
                </wp:positionV>
                <wp:extent cx="2365375" cy="201295"/>
                <wp:effectExtent l="0" t="0" r="0" b="8255"/>
                <wp:wrapTopAndBottom/>
                <wp:docPr id="12702616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5375" cy="2012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50F89C" w14:textId="5BBDA9E1" w:rsidR="0055560E" w:rsidRPr="00064A29" w:rsidRDefault="0055560E" w:rsidP="0055560E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11" w:name="_Toc225535649"/>
                            <w:bookmarkStart w:id="112" w:name="_Toc225710997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17</w:t>
                            </w:r>
                            <w:r>
                              <w:fldChar w:fldCharType="end"/>
                            </w:r>
                            <w:r>
                              <w:t xml:space="preserve"> Graf teploty okolního vzduchu</w:t>
                            </w:r>
                            <w:bookmarkEnd w:id="111"/>
                            <w:bookmarkEnd w:id="1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F69EF" id="_x0000_s1058" type="#_x0000_t202" style="position:absolute;margin-left:0;margin-top:173.85pt;width:186.25pt;height:15.85pt;z-index:251863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" stroked="f">
                <v:textbox inset="0,0,0,0">
                  <w:txbxContent>
                    <w:p w14:paraId="6B50F89C" w14:textId="5BBDA9E1" w:rsidR="0055560E" w:rsidRPr="00064A29" w:rsidRDefault="0055560E" w:rsidP="0055560E">
                      <w:pPr>
                        <w:pStyle w:val="Titulek"/>
                        <w:rPr>
                          <w:noProof/>
                        </w:rPr>
                      </w:pPr>
                      <w:bookmarkStart w:id="113" w:name="_Toc225535649"/>
                      <w:bookmarkStart w:id="114" w:name="_Toc225710997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17</w:t>
                      </w:r>
                      <w:r>
                        <w:fldChar w:fldCharType="end"/>
                      </w:r>
                      <w:r>
                        <w:t xml:space="preserve"> Graf teploty okolního vzduchu</w:t>
                      </w:r>
                      <w:bookmarkEnd w:id="113"/>
                      <w:bookmarkEnd w:id="114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10451">
        <w:rPr>
          <w:noProof/>
        </w:rPr>
        <w:drawing>
          <wp:anchor distT="0" distB="0" distL="114300" distR="114300" simplePos="0" relativeHeight="251754496" behindDoc="0" locked="0" layoutInCell="1" allowOverlap="1" wp14:anchorId="55BAED1C" wp14:editId="2986A59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99405" cy="2148840"/>
            <wp:effectExtent l="0" t="0" r="0" b="3810"/>
            <wp:wrapTopAndBottom/>
            <wp:docPr id="992925873" name="Obráze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5CB7">
        <w:rPr>
          <w:noProof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6DF75AE2" wp14:editId="2A163BF7">
                <wp:simplePos x="0" y="0"/>
                <wp:positionH relativeFrom="margin">
                  <wp:posOffset>2555240</wp:posOffset>
                </wp:positionH>
                <wp:positionV relativeFrom="paragraph">
                  <wp:posOffset>5531485</wp:posOffset>
                </wp:positionV>
                <wp:extent cx="1006475" cy="251460"/>
                <wp:effectExtent l="0" t="0" r="3175" b="0"/>
                <wp:wrapTopAndBottom/>
                <wp:docPr id="80162890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72C8D" w14:textId="77777777" w:rsidR="00EE5BC9" w:rsidRDefault="00EE5BC9" w:rsidP="00EE5BC9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75AE2" id="_x0000_s1059" type="#_x0000_t202" style="position:absolute;margin-left:201.2pt;margin-top:435.55pt;width:79.25pt;height:19.8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" stroked="f">
                <v:textbox>
                  <w:txbxContent>
                    <w:p w14:paraId="25272C8D" w14:textId="77777777" w:rsidR="00EE5BC9" w:rsidRDefault="00EE5BC9" w:rsidP="00EE5BC9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25CB7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34F4078" wp14:editId="310F1144">
                <wp:simplePos x="0" y="0"/>
                <wp:positionH relativeFrom="margin">
                  <wp:posOffset>1850390</wp:posOffset>
                </wp:positionH>
                <wp:positionV relativeFrom="paragraph">
                  <wp:posOffset>5319395</wp:posOffset>
                </wp:positionV>
                <wp:extent cx="2415540" cy="209550"/>
                <wp:effectExtent l="0" t="0" r="3810" b="0"/>
                <wp:wrapTopAndBottom/>
                <wp:docPr id="1782129286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209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1B59EA" w14:textId="08DC84CF" w:rsidR="00EE5BC9" w:rsidRPr="00EE10C8" w:rsidRDefault="00EE5BC9" w:rsidP="00EE5BC9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15" w:name="_Toc225535650"/>
                            <w:bookmarkStart w:id="116" w:name="_Toc225710998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  <w:r>
                              <w:t xml:space="preserve"> Graf relativní vlhkosti vzduchu</w:t>
                            </w:r>
                            <w:bookmarkEnd w:id="115"/>
                            <w:bookmarkEnd w:id="1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F4078" id="_x0000_s1060" type="#_x0000_t202" style="position:absolute;margin-left:145.7pt;margin-top:418.85pt;width:190.2pt;height:16.5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" stroked="f">
                <v:textbox inset="0,0,0,0">
                  <w:txbxContent>
                    <w:p w14:paraId="471B59EA" w14:textId="08DC84CF" w:rsidR="00EE5BC9" w:rsidRPr="00EE10C8" w:rsidRDefault="00EE5BC9" w:rsidP="00EE5BC9">
                      <w:pPr>
                        <w:pStyle w:val="Titulek"/>
                        <w:rPr>
                          <w:noProof/>
                        </w:rPr>
                      </w:pPr>
                      <w:bookmarkStart w:id="117" w:name="_Toc225535650"/>
                      <w:bookmarkStart w:id="118" w:name="_Toc225710998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  <w:r>
                        <w:t xml:space="preserve"> Graf relativní vlhkosti vzduchu</w:t>
                      </w:r>
                      <w:bookmarkEnd w:id="117"/>
                      <w:bookmarkEnd w:id="11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25CB7">
        <w:rPr>
          <w:noProof/>
        </w:rPr>
        <w:drawing>
          <wp:anchor distT="0" distB="0" distL="114300" distR="114300" simplePos="0" relativeHeight="251763712" behindDoc="0" locked="0" layoutInCell="1" allowOverlap="1" wp14:anchorId="5A0285DF" wp14:editId="24661FAF">
            <wp:simplePos x="0" y="0"/>
            <wp:positionH relativeFrom="margin">
              <wp:posOffset>360680</wp:posOffset>
            </wp:positionH>
            <wp:positionV relativeFrom="paragraph">
              <wp:posOffset>3093423</wp:posOffset>
            </wp:positionV>
            <wp:extent cx="5399405" cy="2138045"/>
            <wp:effectExtent l="0" t="0" r="0" b="0"/>
            <wp:wrapTopAndBottom/>
            <wp:docPr id="1311034157" name="Obráze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5BC9">
        <w:rPr>
          <w:noProof/>
        </w:rPr>
        <mc:AlternateContent>
          <mc:Choice Requires="wps">
            <w:drawing>
              <wp:anchor distT="45720" distB="45720" distL="114300" distR="114300" simplePos="0" relativeHeight="251833344" behindDoc="0" locked="0" layoutInCell="1" allowOverlap="1" wp14:anchorId="58C1A505" wp14:editId="441D62EE">
                <wp:simplePos x="0" y="0"/>
                <wp:positionH relativeFrom="margin">
                  <wp:align>center</wp:align>
                </wp:positionH>
                <wp:positionV relativeFrom="paragraph">
                  <wp:posOffset>2390920</wp:posOffset>
                </wp:positionV>
                <wp:extent cx="1006475" cy="251460"/>
                <wp:effectExtent l="0" t="0" r="3175" b="0"/>
                <wp:wrapTopAndBottom/>
                <wp:docPr id="107477911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44806" w14:textId="77777777" w:rsidR="00EE5BC9" w:rsidRDefault="00EE5BC9" w:rsidP="00EE5BC9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1A505" id="_x0000_s1061" type="#_x0000_t202" style="position:absolute;margin-left:0;margin-top:188.25pt;width:79.25pt;height:19.8pt;z-index:2518333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" stroked="f">
                <v:textbox>
                  <w:txbxContent>
                    <w:p w14:paraId="73844806" w14:textId="77777777" w:rsidR="00EE5BC9" w:rsidRDefault="00EE5BC9" w:rsidP="00EE5BC9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A2FDDB5" w14:textId="7A33CAD1" w:rsidR="00436571" w:rsidRDefault="00610451" w:rsidP="00DA024C">
      <w:r>
        <w:rPr>
          <w:noProof/>
        </w:rPr>
        <w:drawing>
          <wp:anchor distT="0" distB="0" distL="114300" distR="114300" simplePos="0" relativeHeight="251838464" behindDoc="0" locked="0" layoutInCell="1" allowOverlap="1" wp14:anchorId="226E0A71" wp14:editId="64BEC5F0">
            <wp:simplePos x="0" y="0"/>
            <wp:positionH relativeFrom="margin">
              <wp:posOffset>360680</wp:posOffset>
            </wp:positionH>
            <wp:positionV relativeFrom="paragraph">
              <wp:posOffset>3237230</wp:posOffset>
            </wp:positionV>
            <wp:extent cx="5399405" cy="2155825"/>
            <wp:effectExtent l="0" t="0" r="0" b="0"/>
            <wp:wrapTopAndBottom/>
            <wp:docPr id="1062675780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182D77D" wp14:editId="284E7AB8">
                <wp:simplePos x="0" y="0"/>
                <wp:positionH relativeFrom="margin">
                  <wp:posOffset>1974215</wp:posOffset>
                </wp:positionH>
                <wp:positionV relativeFrom="paragraph">
                  <wp:posOffset>5445760</wp:posOffset>
                </wp:positionV>
                <wp:extent cx="2164080" cy="243840"/>
                <wp:effectExtent l="0" t="0" r="7620" b="3810"/>
                <wp:wrapTopAndBottom/>
                <wp:docPr id="28774143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80" cy="2438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E41114" w14:textId="745D1598" w:rsidR="00EB3886" w:rsidRPr="00A02701" w:rsidRDefault="00EB3886" w:rsidP="00EB3886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19" w:name="_Toc225535651"/>
                            <w:bookmarkStart w:id="120" w:name="_Toc225710999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19</w:t>
                            </w:r>
                            <w:r>
                              <w:fldChar w:fldCharType="end"/>
                            </w:r>
                            <w:r>
                              <w:t xml:space="preserve"> Graf atmosférického tlaku</w:t>
                            </w:r>
                            <w:bookmarkEnd w:id="119"/>
                            <w:bookmarkEnd w:id="1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2D77D" id="_x0000_s1062" type="#_x0000_t202" style="position:absolute;margin-left:155.45pt;margin-top:428.8pt;width:170.4pt;height:19.2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" stroked="f">
                <v:textbox inset="0,0,0,0">
                  <w:txbxContent>
                    <w:p w14:paraId="08E41114" w14:textId="745D1598" w:rsidR="00EB3886" w:rsidRPr="00A02701" w:rsidRDefault="00EB3886" w:rsidP="00EB3886">
                      <w:pPr>
                        <w:pStyle w:val="Titulek"/>
                        <w:rPr>
                          <w:noProof/>
                        </w:rPr>
                      </w:pPr>
                      <w:bookmarkStart w:id="121" w:name="_Toc225535651"/>
                      <w:bookmarkStart w:id="122" w:name="_Toc225710999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19</w:t>
                      </w:r>
                      <w:r>
                        <w:fldChar w:fldCharType="end"/>
                      </w:r>
                      <w:r>
                        <w:t xml:space="preserve"> Graf atmosférického tlaku</w:t>
                      </w:r>
                      <w:bookmarkEnd w:id="121"/>
                      <w:bookmarkEnd w:id="122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50703107" wp14:editId="377F4388">
                <wp:simplePos x="0" y="0"/>
                <wp:positionH relativeFrom="margin">
                  <wp:posOffset>2555240</wp:posOffset>
                </wp:positionH>
                <wp:positionV relativeFrom="paragraph">
                  <wp:posOffset>5675502</wp:posOffset>
                </wp:positionV>
                <wp:extent cx="1006475" cy="251460"/>
                <wp:effectExtent l="0" t="0" r="3175" b="0"/>
                <wp:wrapTopAndBottom/>
                <wp:docPr id="49863350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9ED3C" w14:textId="77777777" w:rsidR="00EB3886" w:rsidRDefault="00EB3886" w:rsidP="00EB3886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03107" id="_x0000_s1063" type="#_x0000_t202" style="position:absolute;margin-left:201.2pt;margin-top:446.9pt;width:79.25pt;height:19.8pt;z-index:251842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" stroked="f">
                <v:textbox>
                  <w:txbxContent>
                    <w:p w14:paraId="1399ED3C" w14:textId="77777777" w:rsidR="00EB3886" w:rsidRDefault="00EB3886" w:rsidP="00EB3886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6C89530" w14:textId="12985CFB" w:rsidR="00F2060A" w:rsidRDefault="00844EFA" w:rsidP="00DA024C">
      <w:r>
        <w:rPr>
          <w:noProof/>
        </w:rPr>
        <w:lastRenderedPageBreak/>
        <w:drawing>
          <wp:anchor distT="0" distB="0" distL="114300" distR="114300" simplePos="0" relativeHeight="251843584" behindDoc="0" locked="0" layoutInCell="1" allowOverlap="1" wp14:anchorId="51C20145" wp14:editId="73CF9FF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99405" cy="2202815"/>
            <wp:effectExtent l="0" t="0" r="0" b="6985"/>
            <wp:wrapTopAndBottom/>
            <wp:docPr id="1240138167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3FE3"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48F3AB8B" wp14:editId="7D99AB4F">
                <wp:simplePos x="0" y="0"/>
                <wp:positionH relativeFrom="margin">
                  <wp:align>center</wp:align>
                </wp:positionH>
                <wp:positionV relativeFrom="paragraph">
                  <wp:posOffset>2480036</wp:posOffset>
                </wp:positionV>
                <wp:extent cx="1006475" cy="251460"/>
                <wp:effectExtent l="0" t="0" r="3175" b="0"/>
                <wp:wrapTopAndBottom/>
                <wp:docPr id="193665316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A9FDE" w14:textId="77777777" w:rsidR="00793FE3" w:rsidRDefault="00793FE3" w:rsidP="00793FE3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3AB8B" id="_x0000_s1064" type="#_x0000_t202" style="position:absolute;margin-left:0;margin-top:195.3pt;width:79.25pt;height:19.8pt;z-index:2518476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" stroked="f">
                <v:textbox>
                  <w:txbxContent>
                    <w:p w14:paraId="26EA9FDE" w14:textId="77777777" w:rsidR="00793FE3" w:rsidRDefault="00793FE3" w:rsidP="00793FE3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93FE3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91A7E50" wp14:editId="25A31AF1">
                <wp:simplePos x="0" y="0"/>
                <wp:positionH relativeFrom="margin">
                  <wp:align>center</wp:align>
                </wp:positionH>
                <wp:positionV relativeFrom="paragraph">
                  <wp:posOffset>2300605</wp:posOffset>
                </wp:positionV>
                <wp:extent cx="1971040" cy="176530"/>
                <wp:effectExtent l="0" t="0" r="0" b="0"/>
                <wp:wrapTopAndBottom/>
                <wp:docPr id="152579656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1765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4D901F" w14:textId="3EE72FF8" w:rsidR="00793FE3" w:rsidRPr="0009291B" w:rsidRDefault="00793FE3" w:rsidP="00793FE3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23" w:name="_Toc225535652"/>
                            <w:bookmarkStart w:id="124" w:name="_Toc225711000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20</w:t>
                            </w:r>
                            <w:r>
                              <w:fldChar w:fldCharType="end"/>
                            </w:r>
                            <w:r>
                              <w:t xml:space="preserve"> Graf nadmořské výšky</w:t>
                            </w:r>
                            <w:bookmarkEnd w:id="123"/>
                            <w:bookmarkEnd w:id="1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A7E50" id="_x0000_s1065" type="#_x0000_t202" style="position:absolute;margin-left:0;margin-top:181.15pt;width:155.2pt;height:13.9pt;z-index:251845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" stroked="f">
                <v:textbox inset="0,0,0,0">
                  <w:txbxContent>
                    <w:p w14:paraId="4A4D901F" w14:textId="3EE72FF8" w:rsidR="00793FE3" w:rsidRPr="0009291B" w:rsidRDefault="00793FE3" w:rsidP="00793FE3">
                      <w:pPr>
                        <w:pStyle w:val="Titulek"/>
                        <w:rPr>
                          <w:noProof/>
                        </w:rPr>
                      </w:pPr>
                      <w:bookmarkStart w:id="125" w:name="_Toc225535652"/>
                      <w:bookmarkStart w:id="126" w:name="_Toc225711000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20</w:t>
                      </w:r>
                      <w:r>
                        <w:fldChar w:fldCharType="end"/>
                      </w:r>
                      <w:r>
                        <w:t xml:space="preserve"> Graf nadmořské výšky</w:t>
                      </w:r>
                      <w:bookmarkEnd w:id="125"/>
                      <w:bookmarkEnd w:id="126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307890B" w14:textId="0A9313EE" w:rsidR="00844EFA" w:rsidRPr="00844EFA" w:rsidRDefault="00844EFA" w:rsidP="00844EFA"/>
    <w:p w14:paraId="2D66DCD8" w14:textId="45B991E2" w:rsidR="00844EFA" w:rsidRPr="00844EFA" w:rsidRDefault="00610451" w:rsidP="007B7286">
      <w:pPr>
        <w:pStyle w:val="kod"/>
      </w:pPr>
      <w:r>
        <w:rPr>
          <w:noProof/>
        </w:rPr>
        <w:drawing>
          <wp:anchor distT="0" distB="0" distL="114300" distR="114300" simplePos="0" relativeHeight="251848704" behindDoc="0" locked="0" layoutInCell="1" allowOverlap="1" wp14:anchorId="243DA6F0" wp14:editId="23B7F92C">
            <wp:simplePos x="0" y="0"/>
            <wp:positionH relativeFrom="margin">
              <wp:posOffset>360680</wp:posOffset>
            </wp:positionH>
            <wp:positionV relativeFrom="paragraph">
              <wp:posOffset>374650</wp:posOffset>
            </wp:positionV>
            <wp:extent cx="5399405" cy="2109470"/>
            <wp:effectExtent l="0" t="0" r="0" b="5080"/>
            <wp:wrapTopAndBottom/>
            <wp:docPr id="654466720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462ED48" wp14:editId="7541C442">
                <wp:simplePos x="0" y="0"/>
                <wp:positionH relativeFrom="margin">
                  <wp:posOffset>1736090</wp:posOffset>
                </wp:positionH>
                <wp:positionV relativeFrom="paragraph">
                  <wp:posOffset>2557145</wp:posOffset>
                </wp:positionV>
                <wp:extent cx="2642235" cy="184150"/>
                <wp:effectExtent l="0" t="0" r="5715" b="6350"/>
                <wp:wrapTopAndBottom/>
                <wp:docPr id="119491783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235" cy="1841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422DD1" w14:textId="6333726A" w:rsidR="00844EFA" w:rsidRPr="00626D30" w:rsidRDefault="00844EFA" w:rsidP="00844EFA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27" w:name="_Toc225535653"/>
                            <w:bookmarkStart w:id="128" w:name="_Toc225711001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  <w:r>
                              <w:t xml:space="preserve"> Graf pohybové aktivity v místnosti</w:t>
                            </w:r>
                            <w:bookmarkEnd w:id="127"/>
                            <w:bookmarkEnd w:id="12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2ED48" id="_x0000_s1066" type="#_x0000_t202" style="position:absolute;margin-left:136.7pt;margin-top:201.35pt;width:208.05pt;height:14.5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" stroked="f">
                <v:textbox inset="0,0,0,0">
                  <w:txbxContent>
                    <w:p w14:paraId="4F422DD1" w14:textId="6333726A" w:rsidR="00844EFA" w:rsidRPr="00626D30" w:rsidRDefault="00844EFA" w:rsidP="00844EFA">
                      <w:pPr>
                        <w:pStyle w:val="Titulek"/>
                        <w:rPr>
                          <w:noProof/>
                        </w:rPr>
                      </w:pPr>
                      <w:bookmarkStart w:id="129" w:name="_Toc225535653"/>
                      <w:bookmarkStart w:id="130" w:name="_Toc225711001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  <w:r>
                        <w:t xml:space="preserve"> Graf pohybové aktivity v místnosti</w:t>
                      </w:r>
                      <w:bookmarkEnd w:id="129"/>
                      <w:bookmarkEnd w:id="130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4A4A149E" wp14:editId="57D1D7F0">
                <wp:simplePos x="0" y="0"/>
                <wp:positionH relativeFrom="margin">
                  <wp:posOffset>2555240</wp:posOffset>
                </wp:positionH>
                <wp:positionV relativeFrom="paragraph">
                  <wp:posOffset>2740572</wp:posOffset>
                </wp:positionV>
                <wp:extent cx="1006475" cy="251460"/>
                <wp:effectExtent l="0" t="0" r="3175" b="0"/>
                <wp:wrapTopAndBottom/>
                <wp:docPr id="132205550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FA349" w14:textId="77777777" w:rsidR="00844EFA" w:rsidRDefault="00844EFA" w:rsidP="00844EFA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A149E" id="_x0000_s1067" type="#_x0000_t202" style="position:absolute;margin-left:201.2pt;margin-top:215.8pt;width:79.25pt;height:19.8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" stroked="f">
                <v:textbox>
                  <w:txbxContent>
                    <w:p w14:paraId="2A2FA349" w14:textId="77777777" w:rsidR="00844EFA" w:rsidRDefault="00844EFA" w:rsidP="00844EFA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9C2CADA" w14:textId="714CACE8" w:rsidR="00844EFA" w:rsidRPr="00844EFA" w:rsidRDefault="00844EFA" w:rsidP="00844EFA"/>
    <w:p w14:paraId="5144926F" w14:textId="77234C3B" w:rsidR="00844EFA" w:rsidRDefault="00844EFA" w:rsidP="00844EFA"/>
    <w:p w14:paraId="3153509F" w14:textId="3F91A598" w:rsidR="00844EFA" w:rsidRPr="00844EFA" w:rsidRDefault="00610451" w:rsidP="00844EFA">
      <w:pPr>
        <w:tabs>
          <w:tab w:val="left" w:pos="7015"/>
        </w:tabs>
      </w:pPr>
      <w:r>
        <w:rPr>
          <w:noProof/>
        </w:rPr>
        <w:drawing>
          <wp:anchor distT="0" distB="0" distL="114300" distR="114300" simplePos="0" relativeHeight="251853824" behindDoc="0" locked="0" layoutInCell="1" allowOverlap="1" wp14:anchorId="2F6F7262" wp14:editId="0EF9E44C">
            <wp:simplePos x="0" y="0"/>
            <wp:positionH relativeFrom="margin">
              <wp:align>left</wp:align>
            </wp:positionH>
            <wp:positionV relativeFrom="paragraph">
              <wp:posOffset>529823</wp:posOffset>
            </wp:positionV>
            <wp:extent cx="6120765" cy="590550"/>
            <wp:effectExtent l="0" t="0" r="0" b="0"/>
            <wp:wrapTopAndBottom/>
            <wp:docPr id="1565156414" name="Obráze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96546C1" wp14:editId="3648230B">
                <wp:simplePos x="0" y="0"/>
                <wp:positionH relativeFrom="margin">
                  <wp:posOffset>1574165</wp:posOffset>
                </wp:positionH>
                <wp:positionV relativeFrom="paragraph">
                  <wp:posOffset>1235075</wp:posOffset>
                </wp:positionV>
                <wp:extent cx="2969260" cy="185420"/>
                <wp:effectExtent l="0" t="0" r="2540" b="5080"/>
                <wp:wrapTopAndBottom/>
                <wp:docPr id="265482826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9260" cy="1854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51DEF4" w14:textId="26A3FA79" w:rsidR="00610451" w:rsidRPr="000F59B2" w:rsidRDefault="00610451" w:rsidP="00610451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31" w:name="_Toc225535654"/>
                            <w:bookmarkStart w:id="132" w:name="_Toc225711002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22</w:t>
                            </w:r>
                            <w:r>
                              <w:fldChar w:fldCharType="end"/>
                            </w:r>
                            <w:r>
                              <w:t xml:space="preserve"> Zobrazení průměrné hodnoty pod grafem</w:t>
                            </w:r>
                            <w:bookmarkEnd w:id="131"/>
                            <w:bookmarkEnd w:id="1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546C1" id="_x0000_s1068" type="#_x0000_t202" style="position:absolute;margin-left:123.95pt;margin-top:97.25pt;width:233.8pt;height:14.6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" stroked="f">
                <v:textbox inset="0,0,0,0">
                  <w:txbxContent>
                    <w:p w14:paraId="0C51DEF4" w14:textId="26A3FA79" w:rsidR="00610451" w:rsidRPr="000F59B2" w:rsidRDefault="00610451" w:rsidP="00610451">
                      <w:pPr>
                        <w:pStyle w:val="Titulek"/>
                        <w:rPr>
                          <w:noProof/>
                        </w:rPr>
                      </w:pPr>
                      <w:bookmarkStart w:id="133" w:name="_Toc225535654"/>
                      <w:bookmarkStart w:id="134" w:name="_Toc225711002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22</w:t>
                      </w:r>
                      <w:r>
                        <w:fldChar w:fldCharType="end"/>
                      </w:r>
                      <w:r>
                        <w:t xml:space="preserve"> Zobrazení průměrné hodnoty pod grafem</w:t>
                      </w:r>
                      <w:bookmarkEnd w:id="133"/>
                      <w:bookmarkEnd w:id="134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7920" behindDoc="0" locked="0" layoutInCell="1" allowOverlap="1" wp14:anchorId="72F7418B" wp14:editId="08752EBF">
                <wp:simplePos x="0" y="0"/>
                <wp:positionH relativeFrom="margin">
                  <wp:posOffset>2555240</wp:posOffset>
                </wp:positionH>
                <wp:positionV relativeFrom="paragraph">
                  <wp:posOffset>1409228</wp:posOffset>
                </wp:positionV>
                <wp:extent cx="1006475" cy="251460"/>
                <wp:effectExtent l="0" t="0" r="3175" b="0"/>
                <wp:wrapTopAndBottom/>
                <wp:docPr id="170807035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ED944" w14:textId="77777777" w:rsidR="00610451" w:rsidRDefault="00610451" w:rsidP="00610451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7418B" id="_x0000_s1069" type="#_x0000_t202" style="position:absolute;margin-left:201.2pt;margin-top:110.95pt;width:79.25pt;height:19.8pt;z-index:251857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" stroked="f">
                <v:textbox>
                  <w:txbxContent>
                    <w:p w14:paraId="28AED944" w14:textId="77777777" w:rsidR="00610451" w:rsidRDefault="00610451" w:rsidP="00610451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44EFA">
        <w:tab/>
      </w:r>
    </w:p>
    <w:p w14:paraId="2F657A50" w14:textId="3167B276" w:rsidR="007F318B" w:rsidRDefault="007F318B" w:rsidP="007F318B">
      <w:pPr>
        <w:pStyle w:val="Nadpis1"/>
      </w:pPr>
      <w:bookmarkStart w:id="135" w:name="_Toc225535339"/>
      <w:r>
        <w:lastRenderedPageBreak/>
        <w:t>Uživatelská část</w:t>
      </w:r>
      <w:bookmarkEnd w:id="135"/>
    </w:p>
    <w:p w14:paraId="0D0401E8" w14:textId="7772D431" w:rsidR="00E66B0C" w:rsidRDefault="00E66B0C" w:rsidP="00E66B0C">
      <w:r>
        <w:t xml:space="preserve">Tato kapitola </w:t>
      </w:r>
      <w:r w:rsidR="00532006">
        <w:t>slouží jako praktický návod pro koncového uživatele zařízení. Obsahuje popis zapojení, ovládání a pou</w:t>
      </w:r>
      <w:r w:rsidR="00912BD5">
        <w:t>žívání systému, včetně práce s webovou aplikací a základního nastavení serverového prostředí.</w:t>
      </w:r>
    </w:p>
    <w:p w14:paraId="2F89E26E" w14:textId="77777777" w:rsidR="00912BD5" w:rsidRDefault="00912BD5" w:rsidP="00E66B0C"/>
    <w:p w14:paraId="72F575A5" w14:textId="023F4D37" w:rsidR="00912BD5" w:rsidRDefault="00912BD5" w:rsidP="00E66B0C">
      <w:r>
        <w:t>Cílem této části je umožnit i méně technicky zkušenému uživateli zařízení správně zapojit, spustit a efektivně využívat.</w:t>
      </w:r>
    </w:p>
    <w:p w14:paraId="127E885E" w14:textId="1A9A040C" w:rsidR="004F5399" w:rsidRDefault="00C276F0" w:rsidP="00014294">
      <w:pPr>
        <w:pStyle w:val="Nadpis2"/>
      </w:pPr>
      <w:bookmarkStart w:id="136" w:name="_Toc225535340"/>
      <w:r>
        <w:t>Sestavení a zprovoznění zařízení</w:t>
      </w:r>
      <w:bookmarkEnd w:id="136"/>
    </w:p>
    <w:p w14:paraId="5741C1BB" w14:textId="5183BEFA" w:rsidR="00C276F0" w:rsidRDefault="00C276F0" w:rsidP="00C276F0">
      <w:r>
        <w:t xml:space="preserve">Senzorová deska je navržena s důrazem na jednoduchost použití, a proto její uvedení do provozu </w:t>
      </w:r>
      <w:r w:rsidR="0037724E">
        <w:t>nevyžaduje žádnou složitou montáž ani odborné znalosti. Všechny komponenty jsou integrovány do jedné kompaktní jednotky</w:t>
      </w:r>
    </w:p>
    <w:p w14:paraId="45FF73FF" w14:textId="2428E370" w:rsidR="0015594D" w:rsidRDefault="00C813A7" w:rsidP="0015594D">
      <w:pPr>
        <w:pStyle w:val="Nadpis3"/>
      </w:pPr>
      <w:r>
        <w:t>Úprava firmwaru desky</w:t>
      </w:r>
    </w:p>
    <w:p w14:paraId="15E3FA49" w14:textId="347B67C4" w:rsidR="005D7152" w:rsidRDefault="004B2D23" w:rsidP="005D7152">
      <w:r>
        <w:t>Před samotným nahráním</w:t>
      </w:r>
      <w:r w:rsidR="00A66841">
        <w:t xml:space="preserve"> do desky ESP32 </w:t>
      </w:r>
      <w:r w:rsidR="00B044B5">
        <w:t>je nutné provést několik drobných úprav v projektu, aby vše správně fungovalo</w:t>
      </w:r>
      <w:r w:rsidR="005D5D40">
        <w:t>.</w:t>
      </w:r>
    </w:p>
    <w:p w14:paraId="63129679" w14:textId="13E59A95" w:rsidR="005D5D40" w:rsidRDefault="005D5D40" w:rsidP="005D5D40">
      <w:pPr>
        <w:pStyle w:val="Nadpisneslovan"/>
      </w:pPr>
      <w:r>
        <w:t xml:space="preserve">Vytvoření souboru s přihlašovacími údaji </w:t>
      </w:r>
      <w:r w:rsidR="002A6E03">
        <w:t>k Wi-Fi</w:t>
      </w:r>
    </w:p>
    <w:p w14:paraId="323B7CD8" w14:textId="1ADDDA38" w:rsidR="002A6E03" w:rsidRDefault="002A6E03" w:rsidP="002A6E03">
      <w:r>
        <w:t xml:space="preserve">Pokud v projektu neexistuje soubor </w:t>
      </w:r>
      <w:proofErr w:type="spellStart"/>
      <w:r>
        <w:t>tajnosti.h</w:t>
      </w:r>
      <w:proofErr w:type="spellEnd"/>
      <w:r>
        <w:t xml:space="preserve">, je nutné jej vytvořit ve složce </w:t>
      </w:r>
      <w:proofErr w:type="spellStart"/>
      <w:r>
        <w:t>include</w:t>
      </w:r>
      <w:proofErr w:type="spellEnd"/>
      <w:r w:rsidR="008F2F06">
        <w:t>. Tento soubor slouží pro uložení přihlašovacích údajů k Wi-Fi síti.</w:t>
      </w:r>
    </w:p>
    <w:p w14:paraId="5B55603F" w14:textId="77777777" w:rsidR="001D74D4" w:rsidRPr="007B7286" w:rsidRDefault="001D74D4" w:rsidP="002A6E03">
      <w:pPr>
        <w:rPr>
          <w:b/>
          <w:bCs/>
        </w:rPr>
      </w:pPr>
    </w:p>
    <w:p w14:paraId="3BD23E97" w14:textId="65394425" w:rsidR="007B7286" w:rsidRDefault="001D74D4" w:rsidP="002A6E03">
      <w:pPr>
        <w:rPr>
          <w:b/>
          <w:bCs/>
        </w:rPr>
      </w:pPr>
      <w:r w:rsidRPr="007B7286">
        <w:rPr>
          <w:b/>
          <w:bCs/>
        </w:rPr>
        <w:t xml:space="preserve">Do </w:t>
      </w:r>
      <w:r w:rsidR="004E71BE" w:rsidRPr="007B7286">
        <w:rPr>
          <w:b/>
          <w:bCs/>
        </w:rPr>
        <w:t xml:space="preserve">souboru je nutno následně vložit tento </w:t>
      </w:r>
      <w:r w:rsidR="007B7286" w:rsidRPr="007B7286">
        <w:rPr>
          <w:b/>
          <w:bCs/>
        </w:rPr>
        <w:t>kód:</w:t>
      </w:r>
    </w:p>
    <w:p w14:paraId="2AA95CEA" w14:textId="77777777" w:rsidR="007B7286" w:rsidRDefault="007B7286" w:rsidP="002A6E03">
      <w:pPr>
        <w:rPr>
          <w:b/>
          <w:bCs/>
        </w:rPr>
      </w:pPr>
    </w:p>
    <w:p w14:paraId="715A3395" w14:textId="77777777" w:rsidR="007B7286" w:rsidRPr="007B7286" w:rsidRDefault="007B7286" w:rsidP="007B7286">
      <w:pPr>
        <w:pStyle w:val="kod"/>
      </w:pPr>
      <w:r w:rsidRPr="007B7286">
        <w:t xml:space="preserve">#pragma </w:t>
      </w:r>
      <w:proofErr w:type="spellStart"/>
      <w:r w:rsidRPr="007B7286">
        <w:t>once</w:t>
      </w:r>
      <w:proofErr w:type="spellEnd"/>
    </w:p>
    <w:p w14:paraId="2C79BF62" w14:textId="77777777" w:rsidR="007B7286" w:rsidRPr="007B7286" w:rsidRDefault="007B7286" w:rsidP="007B7286">
      <w:pPr>
        <w:pStyle w:val="kod"/>
      </w:pPr>
    </w:p>
    <w:p w14:paraId="55AFEDF0" w14:textId="5ED1FC11" w:rsidR="007B7286" w:rsidRPr="007B7286" w:rsidRDefault="007B7286" w:rsidP="007B7286">
      <w:pPr>
        <w:pStyle w:val="kod"/>
      </w:pPr>
      <w:r w:rsidRPr="007B7286">
        <w:t>#define SSID "</w:t>
      </w:r>
      <w:proofErr w:type="spellStart"/>
      <w:r>
        <w:t>nazev</w:t>
      </w:r>
      <w:r w:rsidR="00C461E7">
        <w:t>_Wi-fi</w:t>
      </w:r>
      <w:proofErr w:type="spellEnd"/>
      <w:r w:rsidRPr="007B7286">
        <w:t>"</w:t>
      </w:r>
    </w:p>
    <w:p w14:paraId="09A8476C" w14:textId="44EF5145" w:rsidR="003C193B" w:rsidRDefault="007B7286" w:rsidP="007B7286">
      <w:pPr>
        <w:pStyle w:val="kod"/>
      </w:pPr>
      <w:r w:rsidRPr="007B7286">
        <w:t>#define HESLO "</w:t>
      </w:r>
      <w:proofErr w:type="spellStart"/>
      <w:r w:rsidR="00C461E7">
        <w:t>heslo</w:t>
      </w:r>
      <w:r w:rsidR="003C193B">
        <w:t>_k_Wi-Fi</w:t>
      </w:r>
      <w:proofErr w:type="spellEnd"/>
      <w:r w:rsidRPr="007B7286">
        <w:t>"</w:t>
      </w:r>
    </w:p>
    <w:p w14:paraId="2183BE0D" w14:textId="19DFFDA4" w:rsidR="0045030E" w:rsidRDefault="0045030E" w:rsidP="0045030E">
      <w:pPr>
        <w:pStyle w:val="Nadpisneslovan"/>
      </w:pPr>
      <w:r>
        <w:t xml:space="preserve">Úprava knihovny </w:t>
      </w:r>
      <w:proofErr w:type="spellStart"/>
      <w:r>
        <w:t>EasyButton</w:t>
      </w:r>
      <w:proofErr w:type="spellEnd"/>
    </w:p>
    <w:p w14:paraId="5742068E" w14:textId="731ACC90" w:rsidR="00217824" w:rsidRDefault="00217824" w:rsidP="00217824">
      <w:r>
        <w:t xml:space="preserve">V některých případech může dojít ke chybě při kompilaci projektu způsobené knihovnou </w:t>
      </w:r>
      <w:proofErr w:type="spellStart"/>
      <w:r>
        <w:t>EasyButton</w:t>
      </w:r>
      <w:proofErr w:type="spellEnd"/>
      <w:r>
        <w:t xml:space="preserve">. Pro </w:t>
      </w:r>
      <w:r w:rsidR="007A1DF9">
        <w:t>odstranění</w:t>
      </w:r>
      <w:r>
        <w:t xml:space="preserve"> té</w:t>
      </w:r>
      <w:r w:rsidR="007A1DF9">
        <w:t>to chyby je potřeba ručně upravit jeden z jejích souborů.</w:t>
      </w:r>
    </w:p>
    <w:p w14:paraId="71801577" w14:textId="77777777" w:rsidR="007A1DF9" w:rsidRDefault="007A1DF9" w:rsidP="00217824"/>
    <w:p w14:paraId="4A0560D5" w14:textId="77777777" w:rsidR="00D44C68" w:rsidRDefault="00D44C68" w:rsidP="00217824">
      <w:pPr>
        <w:rPr>
          <w:b/>
          <w:bCs/>
        </w:rPr>
      </w:pPr>
    </w:p>
    <w:p w14:paraId="578691CE" w14:textId="77777777" w:rsidR="00D44C68" w:rsidRDefault="00D44C68" w:rsidP="00217824">
      <w:pPr>
        <w:rPr>
          <w:b/>
          <w:bCs/>
        </w:rPr>
      </w:pPr>
    </w:p>
    <w:p w14:paraId="5D939997" w14:textId="4B60B181" w:rsidR="007A1DF9" w:rsidRDefault="007A1DF9" w:rsidP="00217824">
      <w:pPr>
        <w:rPr>
          <w:b/>
          <w:bCs/>
        </w:rPr>
      </w:pPr>
      <w:r w:rsidRPr="007A1DF9">
        <w:rPr>
          <w:b/>
          <w:bCs/>
        </w:rPr>
        <w:lastRenderedPageBreak/>
        <w:t>Postup:</w:t>
      </w:r>
    </w:p>
    <w:p w14:paraId="381FB655" w14:textId="2B21DC70" w:rsidR="007A1DF9" w:rsidRPr="00EF00C4" w:rsidRDefault="00B324A9" w:rsidP="00B324A9">
      <w:pPr>
        <w:pStyle w:val="Odstavecseseznamem"/>
        <w:numPr>
          <w:ilvl w:val="0"/>
          <w:numId w:val="64"/>
        </w:numPr>
        <w:rPr>
          <w:b/>
          <w:bCs/>
        </w:rPr>
      </w:pPr>
      <w:r>
        <w:t>Otevřít složku projektu: .</w:t>
      </w:r>
      <w:proofErr w:type="spellStart"/>
      <w:r>
        <w:t>pio</w:t>
      </w:r>
      <w:proofErr w:type="spellEnd"/>
      <w:r>
        <w:t>/</w:t>
      </w:r>
      <w:proofErr w:type="spellStart"/>
      <w:r>
        <w:t>libd</w:t>
      </w:r>
      <w:r w:rsidR="00EF00C4">
        <w:t>eps</w:t>
      </w:r>
      <w:proofErr w:type="spellEnd"/>
      <w:r w:rsidR="00EF00C4">
        <w:t>/esp32dev/</w:t>
      </w:r>
      <w:proofErr w:type="spellStart"/>
      <w:r w:rsidR="00EF00C4">
        <w:t>EasyButton</w:t>
      </w:r>
      <w:proofErr w:type="spellEnd"/>
      <w:r w:rsidR="00EF00C4">
        <w:t>/</w:t>
      </w:r>
      <w:proofErr w:type="spellStart"/>
      <w:r w:rsidR="00EF00C4">
        <w:t>src</w:t>
      </w:r>
      <w:proofErr w:type="spellEnd"/>
      <w:r w:rsidR="00EF00C4">
        <w:t>/</w:t>
      </w:r>
    </w:p>
    <w:p w14:paraId="578EB548" w14:textId="0032181F" w:rsidR="00EF00C4" w:rsidRPr="00FC211C" w:rsidRDefault="00EF00C4" w:rsidP="00B324A9">
      <w:pPr>
        <w:pStyle w:val="Odstavecseseznamem"/>
        <w:numPr>
          <w:ilvl w:val="0"/>
          <w:numId w:val="64"/>
        </w:numPr>
        <w:rPr>
          <w:b/>
          <w:bCs/>
        </w:rPr>
      </w:pPr>
      <w:r>
        <w:t xml:space="preserve">Najít soubor: </w:t>
      </w:r>
      <w:proofErr w:type="spellStart"/>
      <w:r w:rsidR="00FC211C">
        <w:t>EasyButtonTouch.h</w:t>
      </w:r>
      <w:proofErr w:type="spellEnd"/>
    </w:p>
    <w:p w14:paraId="264CBD11" w14:textId="77777777" w:rsidR="00C075A7" w:rsidRPr="00C075A7" w:rsidRDefault="00FC211C" w:rsidP="00B324A9">
      <w:pPr>
        <w:pStyle w:val="Odstavecseseznamem"/>
        <w:numPr>
          <w:ilvl w:val="0"/>
          <w:numId w:val="64"/>
        </w:numPr>
        <w:rPr>
          <w:b/>
          <w:bCs/>
        </w:rPr>
      </w:pPr>
      <w:r>
        <w:t>Na řádek 14 doplnit:</w:t>
      </w:r>
    </w:p>
    <w:p w14:paraId="0FD7C5B9" w14:textId="7256B111" w:rsidR="00FC211C" w:rsidRPr="00C075A7" w:rsidRDefault="00AE4E16" w:rsidP="00AE4E16">
      <w:pPr>
        <w:pStyle w:val="kod"/>
        <w:rPr>
          <w:b/>
          <w:bCs/>
        </w:rPr>
      </w:pPr>
      <w:r>
        <w:tab/>
      </w:r>
      <w:r w:rsidR="00FC211C">
        <w:t xml:space="preserve"> </w:t>
      </w:r>
      <w:r w:rsidR="00C075A7">
        <w:t>#include “../../</w:t>
      </w:r>
      <w:proofErr w:type="spellStart"/>
      <w:r w:rsidR="00C075A7">
        <w:t>MegunoLink</w:t>
      </w:r>
      <w:proofErr w:type="spellEnd"/>
      <w:r w:rsidR="00C075A7">
        <w:t>/</w:t>
      </w:r>
      <w:proofErr w:type="spellStart"/>
      <w:r w:rsidR="00C075A7">
        <w:t>src</w:t>
      </w:r>
      <w:proofErr w:type="spellEnd"/>
      <w:r w:rsidR="00C075A7">
        <w:t>/</w:t>
      </w:r>
      <w:proofErr w:type="spellStart"/>
      <w:r w:rsidR="00C075A7">
        <w:t>Filter.h</w:t>
      </w:r>
      <w:proofErr w:type="spellEnd"/>
      <w:r w:rsidR="00C075A7">
        <w:t>“</w:t>
      </w:r>
    </w:p>
    <w:p w14:paraId="07580100" w14:textId="57D2EE04" w:rsidR="00463737" w:rsidRDefault="00F95947" w:rsidP="00463737">
      <w:pPr>
        <w:pStyle w:val="Nadpis3"/>
      </w:pPr>
      <w:bookmarkStart w:id="137" w:name="_Toc225535341"/>
      <w:r>
        <w:t>Napájení</w:t>
      </w:r>
      <w:bookmarkEnd w:id="137"/>
    </w:p>
    <w:p w14:paraId="62E4F2EA" w14:textId="4E56BCC5" w:rsidR="00F95947" w:rsidRDefault="00F95947" w:rsidP="00F95947">
      <w:r>
        <w:t>Zařízení je napájeno pomocí</w:t>
      </w:r>
      <w:r w:rsidR="0034025D">
        <w:t xml:space="preserve"> standardního </w:t>
      </w:r>
      <w:r w:rsidR="00D21500">
        <w:t>kabelu s</w:t>
      </w:r>
      <w:r w:rsidR="00530FD1">
        <w:t> </w:t>
      </w:r>
      <w:r w:rsidR="00D21500">
        <w:t>USB</w:t>
      </w:r>
      <w:r w:rsidR="00530FD1">
        <w:t>-C a napětím 5 V. Tento kabel lze připojit k běžnému napájecímu adaptéru pro mobilní telefony, k USB portu počíta</w:t>
      </w:r>
      <w:r w:rsidR="008A5327">
        <w:t xml:space="preserve">če nebo například k powerbance. Díky tomu </w:t>
      </w:r>
      <w:r w:rsidR="00BD45B7">
        <w:t>je zařízení snadno přenosné a není omezeno na jedno konkrétní místo</w:t>
      </w:r>
    </w:p>
    <w:p w14:paraId="064C2959" w14:textId="0D2218D8" w:rsidR="00943B2F" w:rsidRDefault="00943B2F" w:rsidP="00943B2F">
      <w:pPr>
        <w:pStyle w:val="Nadpis3"/>
      </w:pPr>
      <w:bookmarkStart w:id="138" w:name="_Toc225535342"/>
      <w:r>
        <w:t>Umístění</w:t>
      </w:r>
      <w:bookmarkEnd w:id="138"/>
    </w:p>
    <w:p w14:paraId="0F3F92D4" w14:textId="741C59AA" w:rsidR="00943B2F" w:rsidRDefault="00BB18A9" w:rsidP="00943B2F">
      <w:r>
        <w:t>Pro správnou funkci radarového senzoru HLK-LD2450 je zá</w:t>
      </w:r>
      <w:r w:rsidR="00234EB8">
        <w:t xml:space="preserve">sadní vhodné umístění zařízení v prostoru. </w:t>
      </w:r>
    </w:p>
    <w:p w14:paraId="222D1A98" w14:textId="4674D249" w:rsidR="009134BE" w:rsidRDefault="009134BE" w:rsidP="009134BE">
      <w:pPr>
        <w:pStyle w:val="Nadpisneslovan"/>
      </w:pPr>
      <w:r>
        <w:t>Doporučuje se dodržet následující zásady:</w:t>
      </w:r>
    </w:p>
    <w:p w14:paraId="429626A6" w14:textId="479BAFD6" w:rsidR="00970C59" w:rsidRDefault="00D14BEA" w:rsidP="00764843">
      <w:pPr>
        <w:pStyle w:val="Odstavecseseznamem"/>
        <w:numPr>
          <w:ilvl w:val="0"/>
          <w:numId w:val="40"/>
        </w:numPr>
      </w:pPr>
      <w:r>
        <w:t>Zařízení umístit do výšky přibližně 1</w:t>
      </w:r>
      <w:r w:rsidR="00970C59">
        <w:t>,5 až 2 metry nad zemí, například na polici nebo skříň.</w:t>
      </w:r>
    </w:p>
    <w:p w14:paraId="0BD95630" w14:textId="1090B49B" w:rsidR="00970C59" w:rsidRDefault="00764843" w:rsidP="00764843">
      <w:pPr>
        <w:pStyle w:val="Odstavecseseznamem"/>
        <w:numPr>
          <w:ilvl w:val="0"/>
          <w:numId w:val="40"/>
        </w:numPr>
      </w:pPr>
      <w:r>
        <w:t>Čelní str</w:t>
      </w:r>
      <w:r w:rsidR="00E06201">
        <w:t>a</w:t>
      </w:r>
      <w:r>
        <w:t>nu zařízení nasměrovat do prosto</w:t>
      </w:r>
      <w:r w:rsidR="003638AE">
        <w:t>ru</w:t>
      </w:r>
      <w:r w:rsidR="00D705B4">
        <w:t>, který má být monitorován, aby byl zajištěn co nejlepší dosah senzoru.</w:t>
      </w:r>
    </w:p>
    <w:p w14:paraId="6F46396C" w14:textId="0081BD8A" w:rsidR="00D705B4" w:rsidRDefault="009C3DCE" w:rsidP="00764843">
      <w:pPr>
        <w:pStyle w:val="Odstavecseseznamem"/>
        <w:numPr>
          <w:ilvl w:val="0"/>
          <w:numId w:val="40"/>
        </w:numPr>
      </w:pPr>
      <w:r>
        <w:t>Neumísťovat zařízení na přímé sluneční světlo nebo do blízkosti zd</w:t>
      </w:r>
      <w:r w:rsidR="0031697A">
        <w:t>rojů tepla (např. radiátorů), protože by mohlo dojít ke zkreslení hodnot měřených senzorem BME</w:t>
      </w:r>
      <w:r w:rsidR="005116EA">
        <w:t>280.</w:t>
      </w:r>
    </w:p>
    <w:p w14:paraId="672D9CB1" w14:textId="166894B3" w:rsidR="00EE6B57" w:rsidRPr="00943B2F" w:rsidRDefault="00FD164D" w:rsidP="00EE6B57">
      <w:pPr>
        <w:pStyle w:val="Odstavecseseznamem"/>
        <w:numPr>
          <w:ilvl w:val="0"/>
          <w:numId w:val="40"/>
        </w:numPr>
      </w:pPr>
      <w:r>
        <w:t>Zajistit dostatečně silný signál lokální Wi-Fi sítě, aby bylo možné spolehlivě odesílat data na server.</w:t>
      </w:r>
    </w:p>
    <w:p w14:paraId="4D5503DE" w14:textId="77777777" w:rsidR="009702E1" w:rsidRDefault="009702E1" w:rsidP="00E66B0C"/>
    <w:p w14:paraId="13C51A3D" w14:textId="7B295F89" w:rsidR="00EE6B57" w:rsidRDefault="00EE6B57" w:rsidP="00E66B0C">
      <w:r>
        <w:t xml:space="preserve">Po </w:t>
      </w:r>
      <w:r w:rsidR="00892595">
        <w:t xml:space="preserve">připojení napájení </w:t>
      </w:r>
      <w:r w:rsidR="004E15A4">
        <w:t>se</w:t>
      </w:r>
      <w:r>
        <w:t xml:space="preserve"> zařízení</w:t>
      </w:r>
      <w:r w:rsidR="00892595">
        <w:t xml:space="preserve"> automaticky</w:t>
      </w:r>
      <w:r w:rsidR="004E15A4">
        <w:t xml:space="preserve"> </w:t>
      </w:r>
      <w:r>
        <w:t>spustí</w:t>
      </w:r>
      <w:r w:rsidR="00892595">
        <w:t xml:space="preserve">, </w:t>
      </w:r>
      <w:r>
        <w:t xml:space="preserve">začne měřit </w:t>
      </w:r>
      <w:r w:rsidR="009021ED">
        <w:t>okolní podmínky a detekovat pohyb. Naměřená data jsou následně odesílána na server, kde jsou ukládána a zobrazována ve webové aplikaci</w:t>
      </w:r>
      <w:r w:rsidR="00810E55">
        <w:t>.</w:t>
      </w:r>
    </w:p>
    <w:p w14:paraId="147C5E34" w14:textId="74EFC464" w:rsidR="00EB52E1" w:rsidRDefault="00F56270" w:rsidP="00F56270">
      <w:pPr>
        <w:pStyle w:val="Nadpis2"/>
      </w:pPr>
      <w:bookmarkStart w:id="139" w:name="_Toc225535343"/>
      <w:r>
        <w:lastRenderedPageBreak/>
        <w:t>Ovládání senzorové desky</w:t>
      </w:r>
      <w:bookmarkEnd w:id="139"/>
    </w:p>
    <w:p w14:paraId="7C93D4BF" w14:textId="6BBB7B38" w:rsidR="008F77EA" w:rsidRDefault="00452609" w:rsidP="006A3E4F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76AEEDDB" wp14:editId="7D29CFD6">
                <wp:simplePos x="0" y="0"/>
                <wp:positionH relativeFrom="margin">
                  <wp:posOffset>2555240</wp:posOffset>
                </wp:positionH>
                <wp:positionV relativeFrom="paragraph">
                  <wp:posOffset>2839720</wp:posOffset>
                </wp:positionV>
                <wp:extent cx="1006475" cy="251460"/>
                <wp:effectExtent l="0" t="0" r="3175" b="0"/>
                <wp:wrapTopAndBottom/>
                <wp:docPr id="37013428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5916E" w14:textId="77777777" w:rsidR="0055560E" w:rsidRDefault="0055560E" w:rsidP="0055560E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EEDDB" id="_x0000_s1070" type="#_x0000_t202" style="position:absolute;margin-left:201.2pt;margin-top:223.6pt;width:79.25pt;height:19.8pt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" stroked="f">
                <v:textbox>
                  <w:txbxContent>
                    <w:p w14:paraId="4955916E" w14:textId="77777777" w:rsidR="0055560E" w:rsidRDefault="0055560E" w:rsidP="0055560E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1FC469F8" wp14:editId="0656D255">
                <wp:simplePos x="0" y="0"/>
                <wp:positionH relativeFrom="margin">
                  <wp:posOffset>1269365</wp:posOffset>
                </wp:positionH>
                <wp:positionV relativeFrom="paragraph">
                  <wp:posOffset>2620313</wp:posOffset>
                </wp:positionV>
                <wp:extent cx="3582035" cy="635"/>
                <wp:effectExtent l="0" t="0" r="0" b="9525"/>
                <wp:wrapTopAndBottom/>
                <wp:docPr id="1372852407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439AB8" w14:textId="634A07CF" w:rsidR="0055560E" w:rsidRPr="00435E14" w:rsidRDefault="0055560E" w:rsidP="0055560E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40" w:name="_Toc225535655"/>
                            <w:bookmarkStart w:id="141" w:name="_Toc225711003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23</w:t>
                            </w:r>
                            <w:r>
                              <w:fldChar w:fldCharType="end"/>
                            </w:r>
                            <w:r>
                              <w:t xml:space="preserve"> Vnitřní uspořádání komponent ve vytištěné krabičce</w:t>
                            </w:r>
                            <w:bookmarkEnd w:id="140"/>
                            <w:bookmarkEnd w:id="1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C469F8" id="_x0000_s1071" type="#_x0000_t202" style="position:absolute;margin-left:99.95pt;margin-top:206.3pt;width:282.05pt;height:.05pt;z-index:2518609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" stroked="f">
                <v:textbox style="mso-fit-shape-to-text:t" inset="0,0,0,0">
                  <w:txbxContent>
                    <w:p w14:paraId="22439AB8" w14:textId="634A07CF" w:rsidR="0055560E" w:rsidRPr="00435E14" w:rsidRDefault="0055560E" w:rsidP="0055560E">
                      <w:pPr>
                        <w:pStyle w:val="Titulek"/>
                        <w:rPr>
                          <w:noProof/>
                        </w:rPr>
                      </w:pPr>
                      <w:bookmarkStart w:id="142" w:name="_Toc225535655"/>
                      <w:bookmarkStart w:id="143" w:name="_Toc225711003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23</w:t>
                      </w:r>
                      <w:r>
                        <w:fldChar w:fldCharType="end"/>
                      </w:r>
                      <w:r>
                        <w:t xml:space="preserve"> Vnitřní uspořádání komponent ve vytištěné krabičce</w:t>
                      </w:r>
                      <w:bookmarkEnd w:id="142"/>
                      <w:bookmarkEnd w:id="143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5560E">
        <w:rPr>
          <w:noProof/>
        </w:rPr>
        <w:drawing>
          <wp:anchor distT="0" distB="0" distL="114300" distR="114300" simplePos="0" relativeHeight="251858944" behindDoc="0" locked="0" layoutInCell="1" allowOverlap="1" wp14:anchorId="25639678" wp14:editId="0B59A1E9">
            <wp:simplePos x="0" y="0"/>
            <wp:positionH relativeFrom="margin">
              <wp:align>center</wp:align>
            </wp:positionH>
            <wp:positionV relativeFrom="paragraph">
              <wp:posOffset>842645</wp:posOffset>
            </wp:positionV>
            <wp:extent cx="2160000" cy="1645200"/>
            <wp:effectExtent l="0" t="0" r="0" b="0"/>
            <wp:wrapTopAndBottom/>
            <wp:docPr id="1790672796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33" r="27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2837">
        <w:t>Zařízení je navrženo tak, aby jej bylo možné pohodlně používat bez</w:t>
      </w:r>
      <w:r w:rsidR="003E79E7">
        <w:t xml:space="preserve"> přístupu k webové aplikaci. Veškeré základní ovládání a přehled o stavu systému je dostupný přímo na zařízení pomocí OLED displeje, tlačítek a indikačních LED diod.</w:t>
      </w:r>
    </w:p>
    <w:p w14:paraId="5D41DDB2" w14:textId="773846C0" w:rsidR="00F12BE0" w:rsidRDefault="00035CE2" w:rsidP="00035CE2">
      <w:pPr>
        <w:pStyle w:val="Nadpis3"/>
      </w:pPr>
      <w:bookmarkStart w:id="144" w:name="_Toc225535344"/>
      <w:r>
        <w:t>Přední strana krabičky</w:t>
      </w:r>
      <w:bookmarkEnd w:id="144"/>
    </w:p>
    <w:p w14:paraId="37CE40F7" w14:textId="2966D023" w:rsidR="00EC5EFC" w:rsidRDefault="00035CE2" w:rsidP="00035CE2">
      <w:r>
        <w:t>Na přední straně zařízení se nachází OLED displej, trojice ovládacích tlačítek a napájecí konektor USB-C.</w:t>
      </w:r>
    </w:p>
    <w:p w14:paraId="2D2258FF" w14:textId="707514AB" w:rsidR="003B150A" w:rsidRDefault="00452609" w:rsidP="00035CE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0095CFC" wp14:editId="74B901F0">
                <wp:simplePos x="0" y="0"/>
                <wp:positionH relativeFrom="margin">
                  <wp:posOffset>1812290</wp:posOffset>
                </wp:positionH>
                <wp:positionV relativeFrom="paragraph">
                  <wp:posOffset>2116455</wp:posOffset>
                </wp:positionV>
                <wp:extent cx="2491105" cy="635"/>
                <wp:effectExtent l="0" t="0" r="4445" b="9525"/>
                <wp:wrapTopAndBottom/>
                <wp:docPr id="513920907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29537F" w14:textId="7AA411B8" w:rsidR="003B150A" w:rsidRPr="004228D6" w:rsidRDefault="003B150A" w:rsidP="003B150A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45" w:name="_Toc225535656"/>
                            <w:bookmarkStart w:id="146" w:name="_Toc225711004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24</w:t>
                            </w:r>
                            <w:r>
                              <w:fldChar w:fldCharType="end"/>
                            </w:r>
                            <w:r>
                              <w:t xml:space="preserve"> Přední strana ochranné krabičky</w:t>
                            </w:r>
                            <w:bookmarkEnd w:id="145"/>
                            <w:bookmarkEnd w:id="1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095CFC" id="_x0000_s1072" type="#_x0000_t202" style="position:absolute;margin-left:142.7pt;margin-top:166.65pt;width:196.15pt;height:.05pt;z-index:2518784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ECQHAIAAEAEAAAOAAAAZHJzL2Uyb0RvYy54bWysU8Fu2zAMvQ/YPwi6L06yNl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" stroked="f">
                <v:textbox style="mso-fit-shape-to-text:t" inset="0,0,0,0">
                  <w:txbxContent>
                    <w:p w14:paraId="2B29537F" w14:textId="7AA411B8" w:rsidR="003B150A" w:rsidRPr="004228D6" w:rsidRDefault="003B150A" w:rsidP="003B150A">
                      <w:pPr>
                        <w:pStyle w:val="Titulek"/>
                        <w:rPr>
                          <w:noProof/>
                        </w:rPr>
                      </w:pPr>
                      <w:bookmarkStart w:id="147" w:name="_Toc225535656"/>
                      <w:bookmarkStart w:id="148" w:name="_Toc225711004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24</w:t>
                      </w:r>
                      <w:r>
                        <w:fldChar w:fldCharType="end"/>
                      </w:r>
                      <w:r>
                        <w:t xml:space="preserve"> Přední strana ochranné krabičky</w:t>
                      </w:r>
                      <w:bookmarkEnd w:id="147"/>
                      <w:bookmarkEnd w:id="14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5BFA6142" wp14:editId="72EC77B3">
                <wp:simplePos x="0" y="0"/>
                <wp:positionH relativeFrom="margin">
                  <wp:posOffset>2555240</wp:posOffset>
                </wp:positionH>
                <wp:positionV relativeFrom="paragraph">
                  <wp:posOffset>2332926</wp:posOffset>
                </wp:positionV>
                <wp:extent cx="1006475" cy="251460"/>
                <wp:effectExtent l="0" t="0" r="3175" b="0"/>
                <wp:wrapTopAndBottom/>
                <wp:docPr id="8373237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61C79" w14:textId="77777777" w:rsidR="003B150A" w:rsidRDefault="003B150A" w:rsidP="003B150A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A6142" id="_x0000_s1073" type="#_x0000_t202" style="position:absolute;margin-left:201.2pt;margin-top:183.7pt;width:79.25pt;height:19.8pt;z-index:251880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" stroked="f">
                <v:textbox>
                  <w:txbxContent>
                    <w:p w14:paraId="5EE61C79" w14:textId="77777777" w:rsidR="003B150A" w:rsidRDefault="003B150A" w:rsidP="003B150A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4723609" w14:textId="110953E6" w:rsidR="00C86757" w:rsidRDefault="003B150A" w:rsidP="00035CE2">
      <w:r>
        <w:rPr>
          <w:noProof/>
        </w:rPr>
        <w:drawing>
          <wp:anchor distT="0" distB="0" distL="114300" distR="114300" simplePos="0" relativeHeight="251876352" behindDoc="0" locked="0" layoutInCell="1" allowOverlap="1" wp14:anchorId="64AB6EBB" wp14:editId="2B7DAA45">
            <wp:simplePos x="0" y="0"/>
            <wp:positionH relativeFrom="margin">
              <wp:align>center</wp:align>
            </wp:positionH>
            <wp:positionV relativeFrom="paragraph">
              <wp:posOffset>280</wp:posOffset>
            </wp:positionV>
            <wp:extent cx="2160000" cy="1724400"/>
            <wp:effectExtent l="0" t="0" r="0" b="9525"/>
            <wp:wrapTopAndBottom/>
            <wp:docPr id="1148360930" name="Obráze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81" r="27085" b="1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DC59F76" w14:textId="61A5BF77" w:rsidR="00035CE2" w:rsidRDefault="00035CE2" w:rsidP="00035CE2">
      <w:pPr>
        <w:pStyle w:val="Nadpisneslovan"/>
      </w:pPr>
      <w:r>
        <w:t>OLED displej:</w:t>
      </w:r>
    </w:p>
    <w:p w14:paraId="50EFF96B" w14:textId="570ED469" w:rsidR="00F06FED" w:rsidRDefault="00035CE2" w:rsidP="00035CE2">
      <w:r>
        <w:t>OLED displej slouží k zobrazování informa</w:t>
      </w:r>
      <w:r w:rsidR="00B76EDC">
        <w:t>cí o aktuálním stavu zařízení a naměřených hodnotách. Uživatel si může pomocí tlačítek přepínat mezi čtyřmi různými obrazovkami:</w:t>
      </w:r>
    </w:p>
    <w:p w14:paraId="29F2DA2F" w14:textId="4039DD31" w:rsidR="00B76EDC" w:rsidRDefault="003E4016" w:rsidP="003E4016">
      <w:pPr>
        <w:pStyle w:val="Odstavecseseznamem"/>
        <w:numPr>
          <w:ilvl w:val="0"/>
          <w:numId w:val="46"/>
        </w:numPr>
        <w:rPr>
          <w:b/>
          <w:bCs/>
        </w:rPr>
      </w:pPr>
      <w:r w:rsidRPr="00882D71">
        <w:rPr>
          <w:b/>
          <w:bCs/>
        </w:rPr>
        <w:t>Úvodní obrazovka</w:t>
      </w:r>
    </w:p>
    <w:p w14:paraId="45B07C7D" w14:textId="77777777" w:rsidR="003C6536" w:rsidRPr="003C6536" w:rsidRDefault="00B41576" w:rsidP="003C6536">
      <w:pPr>
        <w:pStyle w:val="Odstavecseseznamem"/>
        <w:numPr>
          <w:ilvl w:val="0"/>
          <w:numId w:val="47"/>
        </w:numPr>
        <w:rPr>
          <w:b/>
          <w:bCs/>
        </w:rPr>
      </w:pPr>
      <w:r>
        <w:t>Zobrazuje logo školy</w:t>
      </w:r>
      <w:r w:rsidR="001F2150">
        <w:t>.</w:t>
      </w:r>
    </w:p>
    <w:p w14:paraId="2C26FAA1" w14:textId="10D135E1" w:rsidR="004C3A84" w:rsidRPr="004C3A84" w:rsidRDefault="003C6536" w:rsidP="004C3A84">
      <w:pPr>
        <w:ind w:left="1080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871232" behindDoc="0" locked="0" layoutInCell="1" allowOverlap="1" wp14:anchorId="3974EC39" wp14:editId="54A4BD6F">
            <wp:simplePos x="0" y="0"/>
            <wp:positionH relativeFrom="margin">
              <wp:align>center</wp:align>
            </wp:positionH>
            <wp:positionV relativeFrom="paragraph">
              <wp:posOffset>168910</wp:posOffset>
            </wp:positionV>
            <wp:extent cx="1440000" cy="828000"/>
            <wp:effectExtent l="0" t="0" r="8255" b="0"/>
            <wp:wrapTopAndBottom/>
            <wp:docPr id="2119027593" name="Obráze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30" t="35408" r="34322" b="48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8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3A84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367089E2" wp14:editId="277CA503">
                <wp:simplePos x="0" y="0"/>
                <wp:positionH relativeFrom="margin">
                  <wp:align>center</wp:align>
                </wp:positionH>
                <wp:positionV relativeFrom="paragraph">
                  <wp:posOffset>1083945</wp:posOffset>
                </wp:positionV>
                <wp:extent cx="2164080" cy="635"/>
                <wp:effectExtent l="0" t="0" r="7620" b="9525"/>
                <wp:wrapTopAndBottom/>
                <wp:docPr id="142468372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CF0CD8" w14:textId="7A0EBCCA" w:rsidR="004C3A84" w:rsidRPr="000371E5" w:rsidRDefault="004C3A84" w:rsidP="004C3A84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49" w:name="_Toc225535657"/>
                            <w:bookmarkStart w:id="150" w:name="_Toc225711005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25</w:t>
                            </w:r>
                            <w:r>
                              <w:fldChar w:fldCharType="end"/>
                            </w:r>
                            <w:r>
                              <w:t xml:space="preserve"> Úvodní </w:t>
                            </w:r>
                            <w:r w:rsidR="003B150A">
                              <w:t>obrazovka</w:t>
                            </w:r>
                            <w:r>
                              <w:t xml:space="preserve"> displeje</w:t>
                            </w:r>
                            <w:bookmarkEnd w:id="149"/>
                            <w:bookmarkEnd w:id="1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7089E2" id="_x0000_s1074" type="#_x0000_t202" style="position:absolute;left:0;text-align:left;margin-left:0;margin-top:85.35pt;width:170.4pt;height:.05pt;z-index:2518732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" stroked="f">
                <v:textbox style="mso-fit-shape-to-text:t" inset="0,0,0,0">
                  <w:txbxContent>
                    <w:p w14:paraId="19CF0CD8" w14:textId="7A0EBCCA" w:rsidR="004C3A84" w:rsidRPr="000371E5" w:rsidRDefault="004C3A84" w:rsidP="004C3A84">
                      <w:pPr>
                        <w:pStyle w:val="Titulek"/>
                        <w:rPr>
                          <w:noProof/>
                        </w:rPr>
                      </w:pPr>
                      <w:bookmarkStart w:id="151" w:name="_Toc225535657"/>
                      <w:bookmarkStart w:id="152" w:name="_Toc225711005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25</w:t>
                      </w:r>
                      <w:r>
                        <w:fldChar w:fldCharType="end"/>
                      </w:r>
                      <w:r>
                        <w:t xml:space="preserve"> Úvodní </w:t>
                      </w:r>
                      <w:r w:rsidR="003B150A">
                        <w:t>obrazovka</w:t>
                      </w:r>
                      <w:r>
                        <w:t xml:space="preserve"> displeje</w:t>
                      </w:r>
                      <w:bookmarkEnd w:id="151"/>
                      <w:bookmarkEnd w:id="152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C3A84">
        <w:rPr>
          <w:noProof/>
        </w:rPr>
        <mc:AlternateContent>
          <mc:Choice Requires="wps">
            <w:drawing>
              <wp:anchor distT="45720" distB="45720" distL="114300" distR="114300" simplePos="0" relativeHeight="251875328" behindDoc="0" locked="0" layoutInCell="1" allowOverlap="1" wp14:anchorId="3ED2B65D" wp14:editId="11A595E7">
                <wp:simplePos x="0" y="0"/>
                <wp:positionH relativeFrom="margin">
                  <wp:posOffset>2555240</wp:posOffset>
                </wp:positionH>
                <wp:positionV relativeFrom="paragraph">
                  <wp:posOffset>1302286</wp:posOffset>
                </wp:positionV>
                <wp:extent cx="1006475" cy="251460"/>
                <wp:effectExtent l="0" t="0" r="3175" b="0"/>
                <wp:wrapTopAndBottom/>
                <wp:docPr id="178710613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86A56" w14:textId="77777777" w:rsidR="004C3A84" w:rsidRDefault="004C3A84" w:rsidP="004C3A84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2B65D" id="_x0000_s1075" type="#_x0000_t202" style="position:absolute;left:0;text-align:left;margin-left:201.2pt;margin-top:102.55pt;width:79.25pt;height:19.8pt;z-index:251875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" stroked="f">
                <v:textbox>
                  <w:txbxContent>
                    <w:p w14:paraId="6CA86A56" w14:textId="77777777" w:rsidR="004C3A84" w:rsidRDefault="004C3A84" w:rsidP="004C3A84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EBF218D" w14:textId="69129C59" w:rsidR="003C6536" w:rsidRPr="003C6536" w:rsidRDefault="00A628E2" w:rsidP="003C6536">
      <w:pPr>
        <w:pStyle w:val="Odstavecseseznamem"/>
        <w:numPr>
          <w:ilvl w:val="0"/>
          <w:numId w:val="46"/>
        </w:numPr>
        <w:rPr>
          <w:b/>
          <w:bCs/>
        </w:rPr>
      </w:pPr>
      <w:r>
        <w:rPr>
          <w:b/>
          <w:bCs/>
        </w:rPr>
        <w:t>Čas a datum</w:t>
      </w:r>
    </w:p>
    <w:p w14:paraId="72AA35D4" w14:textId="645F73AB" w:rsidR="001F2150" w:rsidRPr="0009593A" w:rsidRDefault="00452609" w:rsidP="001F2150">
      <w:pPr>
        <w:pStyle w:val="Odstavecseseznamem"/>
        <w:numPr>
          <w:ilvl w:val="0"/>
          <w:numId w:val="47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E81AB78" wp14:editId="54A62836">
                <wp:simplePos x="0" y="0"/>
                <wp:positionH relativeFrom="margin">
                  <wp:posOffset>1848485</wp:posOffset>
                </wp:positionH>
                <wp:positionV relativeFrom="paragraph">
                  <wp:posOffset>1400175</wp:posOffset>
                </wp:positionV>
                <wp:extent cx="2423795" cy="635"/>
                <wp:effectExtent l="0" t="0" r="0" b="9525"/>
                <wp:wrapTopAndBottom/>
                <wp:docPr id="3874207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7984CB" w14:textId="178F4DD4" w:rsidR="009504E9" w:rsidRPr="00500F3C" w:rsidRDefault="009504E9" w:rsidP="009504E9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53" w:name="_Toc225535658"/>
                            <w:bookmarkStart w:id="154" w:name="_Toc225711006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26</w:t>
                            </w:r>
                            <w:r>
                              <w:fldChar w:fldCharType="end"/>
                            </w:r>
                            <w:r>
                              <w:t xml:space="preserve"> Obrazovka s časem a datumem</w:t>
                            </w:r>
                            <w:bookmarkEnd w:id="153"/>
                            <w:bookmarkEnd w:id="1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81AB78" id="_x0000_s1076" type="#_x0000_t202" style="position:absolute;left:0;text-align:left;margin-left:145.55pt;margin-top:110.25pt;width:190.85pt;height:.05pt;z-index:2518835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" stroked="f">
                <v:textbox style="mso-fit-shape-to-text:t" inset="0,0,0,0">
                  <w:txbxContent>
                    <w:p w14:paraId="5B7984CB" w14:textId="178F4DD4" w:rsidR="009504E9" w:rsidRPr="00500F3C" w:rsidRDefault="009504E9" w:rsidP="009504E9">
                      <w:pPr>
                        <w:pStyle w:val="Titulek"/>
                        <w:rPr>
                          <w:noProof/>
                        </w:rPr>
                      </w:pPr>
                      <w:bookmarkStart w:id="155" w:name="_Toc225535658"/>
                      <w:bookmarkStart w:id="156" w:name="_Toc225711006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26</w:t>
                      </w:r>
                      <w:r>
                        <w:fldChar w:fldCharType="end"/>
                      </w:r>
                      <w:r>
                        <w:t xml:space="preserve"> Obrazovka s časem a datumem</w:t>
                      </w:r>
                      <w:bookmarkEnd w:id="155"/>
                      <w:bookmarkEnd w:id="156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5568" behindDoc="0" locked="0" layoutInCell="1" allowOverlap="1" wp14:anchorId="49D7DB68" wp14:editId="560ED0EC">
                <wp:simplePos x="0" y="0"/>
                <wp:positionH relativeFrom="margin">
                  <wp:posOffset>2555240</wp:posOffset>
                </wp:positionH>
                <wp:positionV relativeFrom="paragraph">
                  <wp:posOffset>1622728</wp:posOffset>
                </wp:positionV>
                <wp:extent cx="1006475" cy="251460"/>
                <wp:effectExtent l="0" t="0" r="3175" b="0"/>
                <wp:wrapTopAndBottom/>
                <wp:docPr id="115952104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036376" w14:textId="77777777" w:rsidR="009504E9" w:rsidRDefault="009504E9" w:rsidP="009504E9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7DB68" id="_x0000_s1077" type="#_x0000_t202" style="position:absolute;left:0;text-align:left;margin-left:201.2pt;margin-top:127.75pt;width:79.25pt;height:19.8pt;z-index:251885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" stroked="f">
                <v:textbox>
                  <w:txbxContent>
                    <w:p w14:paraId="78036376" w14:textId="77777777" w:rsidR="009504E9" w:rsidRDefault="009504E9" w:rsidP="009504E9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C6536">
        <w:rPr>
          <w:noProof/>
        </w:rPr>
        <w:drawing>
          <wp:anchor distT="0" distB="0" distL="114300" distR="114300" simplePos="0" relativeHeight="251881472" behindDoc="0" locked="0" layoutInCell="1" allowOverlap="1" wp14:anchorId="7092E0DF" wp14:editId="7BCF23FE">
            <wp:simplePos x="0" y="0"/>
            <wp:positionH relativeFrom="margin">
              <wp:align>center</wp:align>
            </wp:positionH>
            <wp:positionV relativeFrom="paragraph">
              <wp:posOffset>403225</wp:posOffset>
            </wp:positionV>
            <wp:extent cx="1440000" cy="885600"/>
            <wp:effectExtent l="0" t="0" r="8255" b="0"/>
            <wp:wrapTopAndBottom/>
            <wp:docPr id="836562554" name="Obráze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77" t="36283" r="34486" b="44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8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28E2">
        <w:t xml:space="preserve">V horní části displeje je zobrazen aktuální čas a ve spodní části </w:t>
      </w:r>
      <w:r w:rsidR="001F2150">
        <w:t>aktuální datum.</w:t>
      </w:r>
    </w:p>
    <w:p w14:paraId="55FC4FD5" w14:textId="04251C78" w:rsidR="0009593A" w:rsidRPr="0009593A" w:rsidRDefault="0009593A" w:rsidP="0009593A">
      <w:pPr>
        <w:ind w:left="1080"/>
        <w:rPr>
          <w:b/>
          <w:bCs/>
        </w:rPr>
      </w:pPr>
    </w:p>
    <w:p w14:paraId="269E7B0B" w14:textId="652DB68C" w:rsidR="0009593A" w:rsidRPr="003C6536" w:rsidRDefault="00F06FED" w:rsidP="003C6536">
      <w:pPr>
        <w:pStyle w:val="Odstavecseseznamem"/>
        <w:numPr>
          <w:ilvl w:val="0"/>
          <w:numId w:val="46"/>
        </w:numPr>
        <w:rPr>
          <w:b/>
          <w:bCs/>
        </w:rPr>
      </w:pPr>
      <w:r w:rsidRPr="00691021">
        <w:rPr>
          <w:b/>
          <w:bCs/>
        </w:rPr>
        <w:t>Základní environmentální data</w:t>
      </w:r>
    </w:p>
    <w:p w14:paraId="68C83351" w14:textId="62D85AA0" w:rsidR="00691021" w:rsidRPr="00691021" w:rsidRDefault="00691021" w:rsidP="00691021">
      <w:pPr>
        <w:pStyle w:val="Odstavecseseznamem"/>
        <w:numPr>
          <w:ilvl w:val="0"/>
          <w:numId w:val="47"/>
        </w:numPr>
        <w:rPr>
          <w:b/>
          <w:bCs/>
        </w:rPr>
      </w:pPr>
      <w:r w:rsidRPr="00CD444E">
        <w:rPr>
          <w:b/>
          <w:bCs/>
        </w:rPr>
        <w:t>Vlevo nahoře</w:t>
      </w:r>
      <w:r>
        <w:t xml:space="preserve"> – aktuální teplota</w:t>
      </w:r>
    </w:p>
    <w:p w14:paraId="05430A63" w14:textId="78115D65" w:rsidR="00691021" w:rsidRPr="005B1A8A" w:rsidRDefault="00691021" w:rsidP="00691021">
      <w:pPr>
        <w:pStyle w:val="Odstavecseseznamem"/>
        <w:numPr>
          <w:ilvl w:val="0"/>
          <w:numId w:val="47"/>
        </w:numPr>
        <w:rPr>
          <w:b/>
          <w:bCs/>
        </w:rPr>
      </w:pPr>
      <w:r w:rsidRPr="00CD444E">
        <w:rPr>
          <w:b/>
          <w:bCs/>
        </w:rPr>
        <w:t>Vpravo nahoře</w:t>
      </w:r>
      <w:r>
        <w:t xml:space="preserve"> – aktuální </w:t>
      </w:r>
      <w:r w:rsidR="005B1A8A">
        <w:t>vlhkost</w:t>
      </w:r>
    </w:p>
    <w:p w14:paraId="18070CAC" w14:textId="5EE4BF32" w:rsidR="005B1A8A" w:rsidRPr="007A7200" w:rsidRDefault="005B1A8A" w:rsidP="00691021">
      <w:pPr>
        <w:pStyle w:val="Odstavecseseznamem"/>
        <w:numPr>
          <w:ilvl w:val="0"/>
          <w:numId w:val="47"/>
        </w:numPr>
        <w:rPr>
          <w:b/>
          <w:bCs/>
        </w:rPr>
      </w:pPr>
      <w:r w:rsidRPr="00CD444E">
        <w:rPr>
          <w:b/>
          <w:bCs/>
        </w:rPr>
        <w:t>Dole uprostřed</w:t>
      </w:r>
      <w:r>
        <w:t xml:space="preserve"> – počet osob v</w:t>
      </w:r>
      <w:r w:rsidR="007A7200">
        <w:t> </w:t>
      </w:r>
      <w:r>
        <w:t>místnosti</w:t>
      </w:r>
    </w:p>
    <w:p w14:paraId="41185AC7" w14:textId="0441C7E7" w:rsidR="00333D02" w:rsidRDefault="00171C04" w:rsidP="007A7200">
      <w:pPr>
        <w:ind w:left="1080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0688" behindDoc="0" locked="0" layoutInCell="1" allowOverlap="1" wp14:anchorId="0B7324C9" wp14:editId="2A6C8B1F">
                <wp:simplePos x="0" y="0"/>
                <wp:positionH relativeFrom="margin">
                  <wp:posOffset>2555240</wp:posOffset>
                </wp:positionH>
                <wp:positionV relativeFrom="paragraph">
                  <wp:posOffset>1517015</wp:posOffset>
                </wp:positionV>
                <wp:extent cx="1006475" cy="251460"/>
                <wp:effectExtent l="0" t="0" r="3175" b="0"/>
                <wp:wrapTopAndBottom/>
                <wp:docPr id="128128624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AC8F9" w14:textId="77777777" w:rsidR="00333D02" w:rsidRDefault="00333D02" w:rsidP="00333D02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324C9" id="_x0000_s1078" type="#_x0000_t202" style="position:absolute;left:0;text-align:left;margin-left:201.2pt;margin-top:119.45pt;width:79.25pt;height:19.8pt;z-index:251890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" stroked="f">
                <v:textbox>
                  <w:txbxContent>
                    <w:p w14:paraId="491AC8F9" w14:textId="77777777" w:rsidR="00333D02" w:rsidRDefault="00333D02" w:rsidP="00333D02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123C54A6" wp14:editId="38BC49EB">
                <wp:simplePos x="0" y="0"/>
                <wp:positionH relativeFrom="margin">
                  <wp:posOffset>1324610</wp:posOffset>
                </wp:positionH>
                <wp:positionV relativeFrom="paragraph">
                  <wp:posOffset>1296435</wp:posOffset>
                </wp:positionV>
                <wp:extent cx="3470910" cy="635"/>
                <wp:effectExtent l="0" t="0" r="0" b="9525"/>
                <wp:wrapTopAndBottom/>
                <wp:docPr id="208296757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0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15C8D4" w14:textId="5F116295" w:rsidR="00333D02" w:rsidRPr="00662215" w:rsidRDefault="00333D02" w:rsidP="00333D02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57" w:name="_Toc225535659"/>
                            <w:bookmarkStart w:id="158" w:name="_Toc225711007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27</w:t>
                            </w:r>
                            <w:r>
                              <w:fldChar w:fldCharType="end"/>
                            </w:r>
                            <w:r>
                              <w:t xml:space="preserve"> Obrazovka se základními environmentálními daty</w:t>
                            </w:r>
                            <w:bookmarkEnd w:id="157"/>
                            <w:bookmarkEnd w:id="15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3C54A6" id="_x0000_s1079" type="#_x0000_t202" style="position:absolute;left:0;text-align:left;margin-left:104.3pt;margin-top:102.1pt;width:273.3pt;height:.05pt;z-index:2518886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" stroked="f">
                <v:textbox style="mso-fit-shape-to-text:t" inset="0,0,0,0">
                  <w:txbxContent>
                    <w:p w14:paraId="1C15C8D4" w14:textId="5F116295" w:rsidR="00333D02" w:rsidRPr="00662215" w:rsidRDefault="00333D02" w:rsidP="00333D02">
                      <w:pPr>
                        <w:pStyle w:val="Titulek"/>
                        <w:rPr>
                          <w:noProof/>
                        </w:rPr>
                      </w:pPr>
                      <w:bookmarkStart w:id="159" w:name="_Toc225535659"/>
                      <w:bookmarkStart w:id="160" w:name="_Toc225711007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27</w:t>
                      </w:r>
                      <w:r>
                        <w:fldChar w:fldCharType="end"/>
                      </w:r>
                      <w:r>
                        <w:t xml:space="preserve"> Obrazovka se základními environmentálními daty</w:t>
                      </w:r>
                      <w:bookmarkEnd w:id="159"/>
                      <w:bookmarkEnd w:id="160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C09796F" w14:textId="61559B3F" w:rsidR="007A7200" w:rsidRPr="00CC7E08" w:rsidRDefault="00333D02" w:rsidP="007A7200">
      <w:pPr>
        <w:ind w:left="1080"/>
        <w:rPr>
          <w:noProof/>
        </w:rPr>
      </w:pPr>
      <w:r>
        <w:rPr>
          <w:noProof/>
        </w:rPr>
        <w:drawing>
          <wp:anchor distT="0" distB="0" distL="114300" distR="114300" simplePos="0" relativeHeight="251886592" behindDoc="0" locked="0" layoutInCell="1" allowOverlap="1" wp14:anchorId="437336A0" wp14:editId="0CC802C2">
            <wp:simplePos x="0" y="0"/>
            <wp:positionH relativeFrom="margin">
              <wp:align>center</wp:align>
            </wp:positionH>
            <wp:positionV relativeFrom="paragraph">
              <wp:posOffset>-1395</wp:posOffset>
            </wp:positionV>
            <wp:extent cx="1440000" cy="914400"/>
            <wp:effectExtent l="0" t="0" r="8255" b="0"/>
            <wp:wrapTopAndBottom/>
            <wp:docPr id="475144367" name="Obráze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48" t="39015" r="29109" b="40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7B8D4" w14:textId="7F12CA0E" w:rsidR="009B475E" w:rsidRDefault="009B475E" w:rsidP="009B475E">
      <w:pPr>
        <w:pStyle w:val="Odstavecseseznamem"/>
        <w:numPr>
          <w:ilvl w:val="0"/>
          <w:numId w:val="46"/>
        </w:numPr>
        <w:rPr>
          <w:b/>
          <w:bCs/>
        </w:rPr>
      </w:pPr>
      <w:r>
        <w:rPr>
          <w:b/>
          <w:bCs/>
        </w:rPr>
        <w:t>Doplňující údaje</w:t>
      </w:r>
    </w:p>
    <w:p w14:paraId="0595A767" w14:textId="428E9E1A" w:rsidR="008813C5" w:rsidRPr="008813C5" w:rsidRDefault="008813C5" w:rsidP="008813C5">
      <w:pPr>
        <w:pStyle w:val="Odstavecseseznamem"/>
        <w:numPr>
          <w:ilvl w:val="0"/>
          <w:numId w:val="48"/>
        </w:numPr>
        <w:rPr>
          <w:b/>
          <w:bCs/>
        </w:rPr>
      </w:pPr>
      <w:r w:rsidRPr="00CD444E">
        <w:rPr>
          <w:b/>
          <w:bCs/>
        </w:rPr>
        <w:t xml:space="preserve">Nahoře </w:t>
      </w:r>
      <w:r w:rsidR="00CD444E" w:rsidRPr="00CD444E">
        <w:rPr>
          <w:b/>
          <w:bCs/>
        </w:rPr>
        <w:t>uprostřed</w:t>
      </w:r>
      <w:r w:rsidR="00CD444E">
        <w:t xml:space="preserve"> – atmosférický</w:t>
      </w:r>
      <w:r>
        <w:t xml:space="preserve"> tlak</w:t>
      </w:r>
    </w:p>
    <w:p w14:paraId="011C53BB" w14:textId="0257F6F3" w:rsidR="008813C5" w:rsidRPr="00585A0A" w:rsidRDefault="008813C5" w:rsidP="008813C5">
      <w:pPr>
        <w:pStyle w:val="Odstavecseseznamem"/>
        <w:numPr>
          <w:ilvl w:val="0"/>
          <w:numId w:val="48"/>
        </w:numPr>
        <w:rPr>
          <w:b/>
          <w:bCs/>
        </w:rPr>
      </w:pPr>
      <w:r w:rsidRPr="00CD444E">
        <w:rPr>
          <w:b/>
          <w:bCs/>
        </w:rPr>
        <w:t xml:space="preserve">Dole </w:t>
      </w:r>
      <w:r w:rsidR="00CD444E" w:rsidRPr="00CD444E">
        <w:rPr>
          <w:b/>
          <w:bCs/>
        </w:rPr>
        <w:t>uprostřed</w:t>
      </w:r>
      <w:r w:rsidR="00CD444E">
        <w:t xml:space="preserve"> – nadmořská</w:t>
      </w:r>
      <w:r>
        <w:t xml:space="preserve"> výška</w:t>
      </w:r>
    </w:p>
    <w:p w14:paraId="289F7D8D" w14:textId="77777777" w:rsidR="00585A0A" w:rsidRDefault="00585A0A" w:rsidP="00585A0A">
      <w:pPr>
        <w:ind w:left="1080"/>
        <w:rPr>
          <w:noProof/>
        </w:rPr>
      </w:pPr>
    </w:p>
    <w:p w14:paraId="32F4CBD8" w14:textId="04F16C79" w:rsidR="00FB5F5D" w:rsidRPr="0041495F" w:rsidRDefault="00171C04" w:rsidP="0041495F">
      <w:pPr>
        <w:ind w:left="1080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CBCDCAB" wp14:editId="28471457">
                <wp:simplePos x="0" y="0"/>
                <wp:positionH relativeFrom="margin">
                  <wp:posOffset>1094740</wp:posOffset>
                </wp:positionH>
                <wp:positionV relativeFrom="paragraph">
                  <wp:posOffset>980440</wp:posOffset>
                </wp:positionV>
                <wp:extent cx="3931285" cy="635"/>
                <wp:effectExtent l="0" t="0" r="0" b="9525"/>
                <wp:wrapTopAndBottom/>
                <wp:docPr id="24829284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C65253" w14:textId="69A65E93" w:rsidR="0041495F" w:rsidRPr="00C1035C" w:rsidRDefault="0041495F" w:rsidP="0041495F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61" w:name="_Toc225535660"/>
                            <w:bookmarkStart w:id="162" w:name="_Toc225711008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28</w:t>
                            </w:r>
                            <w:r>
                              <w:fldChar w:fldCharType="end"/>
                            </w:r>
                            <w:r>
                              <w:t xml:space="preserve"> Obrazovka s atmosférickým tlakem a nadmořskou výškou</w:t>
                            </w:r>
                            <w:bookmarkEnd w:id="161"/>
                            <w:bookmarkEnd w:id="16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BCDCAB" id="_x0000_s1080" type="#_x0000_t202" style="position:absolute;left:0;text-align:left;margin-left:86.2pt;margin-top:77.2pt;width:309.55pt;height:.05pt;z-index:2518937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" stroked="f">
                <v:textbox style="mso-fit-shape-to-text:t" inset="0,0,0,0">
                  <w:txbxContent>
                    <w:p w14:paraId="07C65253" w14:textId="69A65E93" w:rsidR="0041495F" w:rsidRPr="00C1035C" w:rsidRDefault="0041495F" w:rsidP="0041495F">
                      <w:pPr>
                        <w:pStyle w:val="Titulek"/>
                        <w:rPr>
                          <w:noProof/>
                        </w:rPr>
                      </w:pPr>
                      <w:bookmarkStart w:id="163" w:name="_Toc225535660"/>
                      <w:bookmarkStart w:id="164" w:name="_Toc225711008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28</w:t>
                      </w:r>
                      <w:r>
                        <w:fldChar w:fldCharType="end"/>
                      </w:r>
                      <w:r>
                        <w:t xml:space="preserve"> Obrazovka s atmosférickým tlakem a nadmořskou výškou</w:t>
                      </w:r>
                      <w:bookmarkEnd w:id="163"/>
                      <w:bookmarkEnd w:id="164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5808" behindDoc="0" locked="0" layoutInCell="1" allowOverlap="1" wp14:anchorId="1A50F4E1" wp14:editId="5392229F">
                <wp:simplePos x="0" y="0"/>
                <wp:positionH relativeFrom="margin">
                  <wp:posOffset>2555240</wp:posOffset>
                </wp:positionH>
                <wp:positionV relativeFrom="paragraph">
                  <wp:posOffset>1185136</wp:posOffset>
                </wp:positionV>
                <wp:extent cx="1006475" cy="251460"/>
                <wp:effectExtent l="0" t="0" r="3175" b="0"/>
                <wp:wrapTopAndBottom/>
                <wp:docPr id="196579280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00FA8" w14:textId="77777777" w:rsidR="0041495F" w:rsidRDefault="0041495F" w:rsidP="0041495F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0F4E1" id="_x0000_s1081" type="#_x0000_t202" style="position:absolute;left:0;text-align:left;margin-left:201.2pt;margin-top:93.3pt;width:79.25pt;height:19.8pt;z-index:251895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" stroked="f">
                <v:textbox>
                  <w:txbxContent>
                    <w:p w14:paraId="68800FA8" w14:textId="77777777" w:rsidR="0041495F" w:rsidRDefault="0041495F" w:rsidP="0041495F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85A0A">
        <w:rPr>
          <w:noProof/>
        </w:rPr>
        <w:drawing>
          <wp:anchor distT="0" distB="0" distL="114300" distR="114300" simplePos="0" relativeHeight="251891712" behindDoc="0" locked="0" layoutInCell="1" allowOverlap="1" wp14:anchorId="0BAED885" wp14:editId="35085B50">
            <wp:simplePos x="0" y="0"/>
            <wp:positionH relativeFrom="margin">
              <wp:align>center</wp:align>
            </wp:positionH>
            <wp:positionV relativeFrom="paragraph">
              <wp:posOffset>263</wp:posOffset>
            </wp:positionV>
            <wp:extent cx="1440000" cy="849600"/>
            <wp:effectExtent l="0" t="0" r="8255" b="8255"/>
            <wp:wrapTopAndBottom/>
            <wp:docPr id="247037983" name="Obráze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21" t="37892" r="33011" b="43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8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968268" w14:textId="0C7A4EF7" w:rsidR="00251470" w:rsidRDefault="00FB5F5D" w:rsidP="00FB5F5D">
      <w:r>
        <w:t xml:space="preserve">Displej </w:t>
      </w:r>
      <w:r w:rsidR="00251470">
        <w:t>je možné kdykoliv zapnout nebo vypnout pomocí prostředního tlačítka.</w:t>
      </w:r>
    </w:p>
    <w:p w14:paraId="5C68CCCF" w14:textId="67245E4B" w:rsidR="008C0A0E" w:rsidRDefault="008C0A0E" w:rsidP="004739EF">
      <w:pPr>
        <w:pStyle w:val="Nadpisneslovan"/>
      </w:pPr>
      <w:r>
        <w:t>Ovládací tlačítka:</w:t>
      </w:r>
    </w:p>
    <w:p w14:paraId="6253B9F2" w14:textId="258831EB" w:rsidR="00393DC5" w:rsidRDefault="00BF08B3" w:rsidP="004739EF">
      <w:r>
        <w:t>Pod displejem se nachází tři mechanická tlačítka:</w:t>
      </w:r>
    </w:p>
    <w:p w14:paraId="2B270B55" w14:textId="17DAA1B9" w:rsidR="00BF08B3" w:rsidRDefault="00BF08B3" w:rsidP="00BF08B3">
      <w:pPr>
        <w:pStyle w:val="Odstavecseseznamem"/>
        <w:numPr>
          <w:ilvl w:val="0"/>
          <w:numId w:val="49"/>
        </w:numPr>
      </w:pPr>
      <w:r w:rsidRPr="00CD444E">
        <w:rPr>
          <w:b/>
          <w:bCs/>
        </w:rPr>
        <w:t>Levé tlačítko</w:t>
      </w:r>
      <w:r>
        <w:t xml:space="preserve"> – slouží k přepínání obrazovek zpět</w:t>
      </w:r>
    </w:p>
    <w:p w14:paraId="0923DEA9" w14:textId="0C1B087C" w:rsidR="00CD444E" w:rsidRDefault="00CD444E" w:rsidP="00BF08B3">
      <w:pPr>
        <w:pStyle w:val="Odstavecseseznamem"/>
        <w:numPr>
          <w:ilvl w:val="0"/>
          <w:numId w:val="49"/>
        </w:numPr>
      </w:pPr>
      <w:r w:rsidRPr="00CD444E">
        <w:rPr>
          <w:b/>
          <w:bCs/>
        </w:rPr>
        <w:t>Prostřední tlačítko</w:t>
      </w:r>
      <w:r>
        <w:t xml:space="preserve"> – zapnutí a vypnutí OLED displeje</w:t>
      </w:r>
    </w:p>
    <w:p w14:paraId="0AB0BAF0" w14:textId="7598BB18" w:rsidR="00CD444E" w:rsidRDefault="00CD444E" w:rsidP="00BF08B3">
      <w:pPr>
        <w:pStyle w:val="Odstavecseseznamem"/>
        <w:numPr>
          <w:ilvl w:val="0"/>
          <w:numId w:val="49"/>
        </w:numPr>
      </w:pPr>
      <w:r w:rsidRPr="00CD444E">
        <w:rPr>
          <w:b/>
          <w:bCs/>
        </w:rPr>
        <w:t>Pravé tlačítko</w:t>
      </w:r>
      <w:r>
        <w:t xml:space="preserve"> – slouží k přepínání obrazovek vpřed</w:t>
      </w:r>
    </w:p>
    <w:p w14:paraId="3E72140F" w14:textId="77777777" w:rsidR="00CD444E" w:rsidRDefault="00CD444E" w:rsidP="00CD444E"/>
    <w:p w14:paraId="2D054ADD" w14:textId="0FB53907" w:rsidR="00CD444E" w:rsidRDefault="00CD444E" w:rsidP="00CD444E">
      <w:r>
        <w:t xml:space="preserve">Vedle tlačítek se nachází </w:t>
      </w:r>
      <w:r w:rsidR="00CE7A09">
        <w:t>USB-C konektor, který slouží k napájení zařízení</w:t>
      </w:r>
      <w:r w:rsidR="00E93E31">
        <w:t>.</w:t>
      </w:r>
    </w:p>
    <w:p w14:paraId="24AB274C" w14:textId="7B5185FF" w:rsidR="00E93E31" w:rsidRDefault="00E93E31" w:rsidP="00E93E31">
      <w:pPr>
        <w:pStyle w:val="Nadpis3"/>
      </w:pPr>
      <w:bookmarkStart w:id="165" w:name="_Toc225535345"/>
      <w:r>
        <w:t>Pravá strana krabičky</w:t>
      </w:r>
      <w:bookmarkEnd w:id="165"/>
    </w:p>
    <w:p w14:paraId="17C2F11E" w14:textId="32F6F770" w:rsidR="00BE4FF0" w:rsidRDefault="00E93E31" w:rsidP="00E93E31">
      <w:r>
        <w:t>Na pravé straně zařízení se nachází pět otvorů, za kterými jsou umístěny indikační LED diody</w:t>
      </w:r>
      <w:r w:rsidR="00B31C2F">
        <w:t>. Nad každým otvorem je označení, které vysvětluje význam dané ledky</w:t>
      </w:r>
      <w:r w:rsidR="00BE4FF0">
        <w:t>. Všechny LED diody svítí pouze červeně</w:t>
      </w:r>
      <w:r w:rsidR="00D55D4C">
        <w:t>, nebo nesvítí vůbec</w:t>
      </w:r>
      <w:r w:rsidR="00BE4FF0">
        <w:t>.</w:t>
      </w:r>
    </w:p>
    <w:p w14:paraId="7B90321A" w14:textId="5C0353CB" w:rsidR="00D55D4C" w:rsidRDefault="00171C04" w:rsidP="00E93E3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0928" behindDoc="0" locked="0" layoutInCell="1" allowOverlap="1" wp14:anchorId="2335B654" wp14:editId="54872C11">
                <wp:simplePos x="0" y="0"/>
                <wp:positionH relativeFrom="margin">
                  <wp:posOffset>2555240</wp:posOffset>
                </wp:positionH>
                <wp:positionV relativeFrom="paragraph">
                  <wp:posOffset>1360170</wp:posOffset>
                </wp:positionV>
                <wp:extent cx="1006475" cy="251460"/>
                <wp:effectExtent l="0" t="0" r="3175" b="0"/>
                <wp:wrapTopAndBottom/>
                <wp:docPr id="122371112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EFA47" w14:textId="77777777" w:rsidR="00D55D4C" w:rsidRDefault="00D55D4C" w:rsidP="00D55D4C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5B654" id="_x0000_s1082" type="#_x0000_t202" style="position:absolute;margin-left:201.2pt;margin-top:107.1pt;width:79.25pt;height:19.8pt;z-index:251900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" stroked="f">
                <v:textbox>
                  <w:txbxContent>
                    <w:p w14:paraId="498EFA47" w14:textId="77777777" w:rsidR="00D55D4C" w:rsidRDefault="00D55D4C" w:rsidP="00D55D4C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EE5785D" wp14:editId="7B0B8348">
                <wp:simplePos x="0" y="0"/>
                <wp:positionH relativeFrom="margin">
                  <wp:posOffset>2078990</wp:posOffset>
                </wp:positionH>
                <wp:positionV relativeFrom="paragraph">
                  <wp:posOffset>1172149</wp:posOffset>
                </wp:positionV>
                <wp:extent cx="1953895" cy="635"/>
                <wp:effectExtent l="0" t="0" r="8255" b="9525"/>
                <wp:wrapTopAndBottom/>
                <wp:docPr id="1455636953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38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C7FF6A" w14:textId="2028E699" w:rsidR="00D55D4C" w:rsidRPr="008F0E84" w:rsidRDefault="00D55D4C" w:rsidP="00D55D4C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66" w:name="_Toc225535661"/>
                            <w:bookmarkStart w:id="167" w:name="_Toc225711009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29</w:t>
                            </w:r>
                            <w:r>
                              <w:fldChar w:fldCharType="end"/>
                            </w:r>
                            <w:r>
                              <w:t xml:space="preserve"> Otvory pro LED diody</w:t>
                            </w:r>
                            <w:bookmarkEnd w:id="166"/>
                            <w:bookmarkEnd w:id="16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E5785D" id="_x0000_s1083" type="#_x0000_t202" style="position:absolute;margin-left:163.7pt;margin-top:92.3pt;width:153.85pt;height:.05pt;z-index:2518988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" stroked="f">
                <v:textbox style="mso-fit-shape-to-text:t" inset="0,0,0,0">
                  <w:txbxContent>
                    <w:p w14:paraId="2CC7FF6A" w14:textId="2028E699" w:rsidR="00D55D4C" w:rsidRPr="008F0E84" w:rsidRDefault="00D55D4C" w:rsidP="00D55D4C">
                      <w:pPr>
                        <w:pStyle w:val="Titulek"/>
                        <w:rPr>
                          <w:noProof/>
                        </w:rPr>
                      </w:pPr>
                      <w:bookmarkStart w:id="168" w:name="_Toc225535661"/>
                      <w:bookmarkStart w:id="169" w:name="_Toc225711009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29</w:t>
                      </w:r>
                      <w:r>
                        <w:fldChar w:fldCharType="end"/>
                      </w:r>
                      <w:r>
                        <w:t xml:space="preserve"> Otvory pro LED diody</w:t>
                      </w:r>
                      <w:bookmarkEnd w:id="168"/>
                      <w:bookmarkEnd w:id="169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0BED1F0" w14:textId="321137F4" w:rsidR="00D55D4C" w:rsidRDefault="00D55D4C" w:rsidP="00E93E31">
      <w:r>
        <w:rPr>
          <w:noProof/>
        </w:rPr>
        <w:drawing>
          <wp:anchor distT="0" distB="0" distL="114300" distR="114300" simplePos="0" relativeHeight="251896832" behindDoc="0" locked="0" layoutInCell="1" allowOverlap="1" wp14:anchorId="6F220071" wp14:editId="2A7D7EFE">
            <wp:simplePos x="0" y="0"/>
            <wp:positionH relativeFrom="margin">
              <wp:align>center</wp:align>
            </wp:positionH>
            <wp:positionV relativeFrom="paragraph">
              <wp:posOffset>-4976</wp:posOffset>
            </wp:positionV>
            <wp:extent cx="1440000" cy="806400"/>
            <wp:effectExtent l="0" t="0" r="8255" b="0"/>
            <wp:wrapTopAndBottom/>
            <wp:docPr id="1397871810" name="Obráze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23" t="68789" r="43715" b="6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8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038808" w14:textId="7D1007FE" w:rsidR="00215CEA" w:rsidRDefault="004B2FB8" w:rsidP="00215CEA">
      <w:pPr>
        <w:pStyle w:val="Nadpisneslovan"/>
      </w:pPr>
      <w:r>
        <w:t>Jednotlivé LED diody signalizují:</w:t>
      </w:r>
    </w:p>
    <w:p w14:paraId="18A5C313" w14:textId="4C13B0C8" w:rsidR="00215CEA" w:rsidRPr="00101574" w:rsidRDefault="00101574" w:rsidP="00F4017F">
      <w:pPr>
        <w:pStyle w:val="Odstavecseseznamem"/>
        <w:numPr>
          <w:ilvl w:val="0"/>
          <w:numId w:val="50"/>
        </w:numPr>
      </w:pPr>
      <w:r>
        <w:rPr>
          <w:b/>
          <w:bCs/>
        </w:rPr>
        <w:t xml:space="preserve">Vysoká </w:t>
      </w:r>
      <w:r w:rsidR="00955DFF">
        <w:rPr>
          <w:b/>
          <w:bCs/>
        </w:rPr>
        <w:t xml:space="preserve">teplota – </w:t>
      </w:r>
      <w:r w:rsidR="00955DFF" w:rsidRPr="00955DFF">
        <w:t>LED</w:t>
      </w:r>
      <w:r w:rsidR="00955DFF">
        <w:t xml:space="preserve"> se rozsvítí, pokud teplota překročí nastavenou mez</w:t>
      </w:r>
    </w:p>
    <w:p w14:paraId="4B662ADC" w14:textId="53225F70" w:rsidR="00101574" w:rsidRPr="00101574" w:rsidRDefault="00101574" w:rsidP="00F4017F">
      <w:pPr>
        <w:pStyle w:val="Odstavecseseznamem"/>
        <w:numPr>
          <w:ilvl w:val="0"/>
          <w:numId w:val="50"/>
        </w:numPr>
      </w:pPr>
      <w:r>
        <w:rPr>
          <w:b/>
          <w:bCs/>
        </w:rPr>
        <w:t>Nízká teplota</w:t>
      </w:r>
      <w:r w:rsidR="00955DFF">
        <w:rPr>
          <w:b/>
          <w:bCs/>
        </w:rPr>
        <w:t xml:space="preserve"> </w:t>
      </w:r>
      <w:r w:rsidR="00E0085E">
        <w:rPr>
          <w:b/>
          <w:bCs/>
        </w:rPr>
        <w:t>–</w:t>
      </w:r>
      <w:r w:rsidR="002B150C">
        <w:rPr>
          <w:b/>
          <w:bCs/>
        </w:rPr>
        <w:t xml:space="preserve"> </w:t>
      </w:r>
      <w:r w:rsidR="00E0085E">
        <w:t>LED se rozsvítí při poklesu teploty pod stanovenou hodnotu</w:t>
      </w:r>
    </w:p>
    <w:p w14:paraId="2C79CE3A" w14:textId="6C475574" w:rsidR="00101574" w:rsidRPr="00101574" w:rsidRDefault="00101574" w:rsidP="00F4017F">
      <w:pPr>
        <w:pStyle w:val="Odstavecseseznamem"/>
        <w:numPr>
          <w:ilvl w:val="0"/>
          <w:numId w:val="50"/>
        </w:numPr>
      </w:pPr>
      <w:r>
        <w:rPr>
          <w:b/>
          <w:bCs/>
        </w:rPr>
        <w:t>Vysoká vlhkost</w:t>
      </w:r>
      <w:r w:rsidR="00E0085E">
        <w:rPr>
          <w:b/>
          <w:bCs/>
        </w:rPr>
        <w:t xml:space="preserve"> – </w:t>
      </w:r>
      <w:r w:rsidR="00E0085E">
        <w:t>Signalizace zvýšené vlhkosti vzduchu</w:t>
      </w:r>
    </w:p>
    <w:p w14:paraId="316E03C9" w14:textId="445076A0" w:rsidR="00101574" w:rsidRPr="00101574" w:rsidRDefault="00101574" w:rsidP="00F4017F">
      <w:pPr>
        <w:pStyle w:val="Odstavecseseznamem"/>
        <w:numPr>
          <w:ilvl w:val="0"/>
          <w:numId w:val="50"/>
        </w:numPr>
      </w:pPr>
      <w:r>
        <w:rPr>
          <w:b/>
          <w:bCs/>
        </w:rPr>
        <w:t>Detekce pohybu</w:t>
      </w:r>
      <w:r w:rsidR="00065604">
        <w:rPr>
          <w:b/>
          <w:bCs/>
        </w:rPr>
        <w:t xml:space="preserve"> – </w:t>
      </w:r>
      <w:r w:rsidR="00065604">
        <w:t>Rozsvítí se při přítomnosti osoby v místnosti</w:t>
      </w:r>
    </w:p>
    <w:p w14:paraId="615D5971" w14:textId="70878952" w:rsidR="0095090D" w:rsidRPr="00E93E31" w:rsidRDefault="00101574" w:rsidP="0095090D">
      <w:pPr>
        <w:pStyle w:val="Odstavecseseznamem"/>
        <w:numPr>
          <w:ilvl w:val="0"/>
          <w:numId w:val="50"/>
        </w:numPr>
      </w:pPr>
      <w:r>
        <w:rPr>
          <w:b/>
          <w:bCs/>
        </w:rPr>
        <w:t>Připojení k Wi-Fi</w:t>
      </w:r>
      <w:r w:rsidR="00065604">
        <w:rPr>
          <w:b/>
          <w:bCs/>
        </w:rPr>
        <w:t xml:space="preserve"> – </w:t>
      </w:r>
      <w:r w:rsidR="00065604">
        <w:t>Indikuje aktivní připojení zařízení k síti</w:t>
      </w:r>
    </w:p>
    <w:p w14:paraId="63964ADF" w14:textId="77777777" w:rsidR="0095090D" w:rsidRDefault="0095090D" w:rsidP="0095090D"/>
    <w:p w14:paraId="028AD7E0" w14:textId="4D7059BC" w:rsidR="00981523" w:rsidRDefault="00981523" w:rsidP="0095090D">
      <w:r>
        <w:t>Tento systém umožnuje rychlou orientaci ve stavu prostředí i bez nutnosti sledovat displej nebo webovou aplikac</w:t>
      </w:r>
      <w:r w:rsidR="0048449D">
        <w:t>i</w:t>
      </w:r>
      <w:r>
        <w:t>.</w:t>
      </w:r>
    </w:p>
    <w:p w14:paraId="4D93EC50" w14:textId="0F2D8300" w:rsidR="00480BEA" w:rsidRDefault="0096592E" w:rsidP="00EB5241">
      <w:pPr>
        <w:pStyle w:val="Nadpis3"/>
      </w:pPr>
      <w:bookmarkStart w:id="170" w:name="_Toc225535346"/>
      <w:r>
        <w:t>Vrchní</w:t>
      </w:r>
      <w:r w:rsidR="006459F1">
        <w:t xml:space="preserve"> strana krabičky</w:t>
      </w:r>
      <w:bookmarkEnd w:id="170"/>
    </w:p>
    <w:p w14:paraId="3AE66D08" w14:textId="77777777" w:rsidR="00D42BDA" w:rsidRDefault="00D42BDA" w:rsidP="00D42BDA">
      <w:r>
        <w:t>Vrchní strana zařízení je opatřena pěti podélnými větracími otvory. Jejich hlavním účelem je zajištění přirozené cirkulace vzduchu uvnitř krabičky.</w:t>
      </w:r>
    </w:p>
    <w:p w14:paraId="36377E1E" w14:textId="345DD828" w:rsidR="003E015B" w:rsidRDefault="003E015B" w:rsidP="00D42BD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4050E8F5" wp14:editId="4B273E50">
                <wp:simplePos x="0" y="0"/>
                <wp:positionH relativeFrom="margin">
                  <wp:posOffset>2555240</wp:posOffset>
                </wp:positionH>
                <wp:positionV relativeFrom="paragraph">
                  <wp:posOffset>2042160</wp:posOffset>
                </wp:positionV>
                <wp:extent cx="1006475" cy="251460"/>
                <wp:effectExtent l="0" t="0" r="3175" b="0"/>
                <wp:wrapTopAndBottom/>
                <wp:docPr id="36982530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B4D89" w14:textId="77777777" w:rsidR="003E015B" w:rsidRDefault="003E015B" w:rsidP="003E015B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0E8F5" id="_x0000_s1084" type="#_x0000_t202" style="position:absolute;margin-left:201.2pt;margin-top:160.8pt;width:79.25pt;height:19.8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" stroked="f">
                <v:textbox>
                  <w:txbxContent>
                    <w:p w14:paraId="567B4D89" w14:textId="77777777" w:rsidR="003E015B" w:rsidRDefault="003E015B" w:rsidP="003E015B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6A050D44" wp14:editId="3BE17840">
                <wp:simplePos x="0" y="0"/>
                <wp:positionH relativeFrom="margin">
                  <wp:posOffset>1770380</wp:posOffset>
                </wp:positionH>
                <wp:positionV relativeFrom="paragraph">
                  <wp:posOffset>1823311</wp:posOffset>
                </wp:positionV>
                <wp:extent cx="2580005" cy="635"/>
                <wp:effectExtent l="0" t="0" r="0" b="9525"/>
                <wp:wrapTopAndBottom/>
                <wp:docPr id="134860180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0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2358E5" w14:textId="61750294" w:rsidR="003E015B" w:rsidRPr="00422E54" w:rsidRDefault="003E015B" w:rsidP="003E015B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71" w:name="_Toc225535662"/>
                            <w:bookmarkStart w:id="172" w:name="_Toc225711010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30</w:t>
                            </w:r>
                            <w:r>
                              <w:fldChar w:fldCharType="end"/>
                            </w:r>
                            <w:r>
                              <w:t xml:space="preserve"> Vrchní strana ochranné krabičky</w:t>
                            </w:r>
                            <w:bookmarkEnd w:id="171"/>
                            <w:bookmarkEnd w:id="17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050D44" id="_x0000_s1085" type="#_x0000_t202" style="position:absolute;margin-left:139.4pt;margin-top:143.55pt;width:203.15pt;height:.05pt;z-index:2519040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" stroked="f">
                <v:textbox style="mso-fit-shape-to-text:t" inset="0,0,0,0">
                  <w:txbxContent>
                    <w:p w14:paraId="022358E5" w14:textId="61750294" w:rsidR="003E015B" w:rsidRPr="00422E54" w:rsidRDefault="003E015B" w:rsidP="003E015B">
                      <w:pPr>
                        <w:pStyle w:val="Titulek"/>
                        <w:rPr>
                          <w:noProof/>
                        </w:rPr>
                      </w:pPr>
                      <w:bookmarkStart w:id="173" w:name="_Toc225535662"/>
                      <w:bookmarkStart w:id="174" w:name="_Toc225711010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30</w:t>
                      </w:r>
                      <w:r>
                        <w:fldChar w:fldCharType="end"/>
                      </w:r>
                      <w:r>
                        <w:t xml:space="preserve"> Vrchní strana ochranné krabičky</w:t>
                      </w:r>
                      <w:bookmarkEnd w:id="173"/>
                      <w:bookmarkEnd w:id="174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4F1A526" w14:textId="04FA4198" w:rsidR="00D42BDA" w:rsidRDefault="003E015B" w:rsidP="00D42BDA">
      <w:r>
        <w:rPr>
          <w:noProof/>
        </w:rPr>
        <w:drawing>
          <wp:anchor distT="0" distB="0" distL="114300" distR="114300" simplePos="0" relativeHeight="251901952" behindDoc="0" locked="0" layoutInCell="1" allowOverlap="1" wp14:anchorId="092BAB31" wp14:editId="20952E6B">
            <wp:simplePos x="0" y="0"/>
            <wp:positionH relativeFrom="margin">
              <wp:align>center</wp:align>
            </wp:positionH>
            <wp:positionV relativeFrom="paragraph">
              <wp:posOffset>-4932</wp:posOffset>
            </wp:positionV>
            <wp:extent cx="2160000" cy="1429200"/>
            <wp:effectExtent l="0" t="0" r="0" b="0"/>
            <wp:wrapTopAndBottom/>
            <wp:docPr id="606963682" name="Obráze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96" t="4553" r="23462" b="8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4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872790" w14:textId="10353E96" w:rsidR="0096592E" w:rsidRDefault="00D42BDA" w:rsidP="00D42BDA">
      <w:r>
        <w:t>Tento prvek je naprosto klíčový pro správnou a přesnou funkci senzoru okolního prostředí (BME280). Průduchy umožňují přístup okolního vzduchu k senzoru a zároveň pomáhají odvádět zbytkové teplo generované mikrokontrolerem ESP32 a dalšími elektronickými komponenty. Tím se efektivně zabraňuje nežádoucímu hromadění tepla uvnitř obalu a zkreslení naměřených hodnot teploty a vlhkosti.</w:t>
      </w:r>
    </w:p>
    <w:p w14:paraId="35569628" w14:textId="7824608A" w:rsidR="00D42BDA" w:rsidRDefault="00D42BDA" w:rsidP="00D42BDA">
      <w:pPr>
        <w:pStyle w:val="Nadpis3"/>
      </w:pPr>
      <w:bookmarkStart w:id="175" w:name="_Toc225535347"/>
      <w:r>
        <w:t>Zadní strana krabičky</w:t>
      </w:r>
      <w:bookmarkEnd w:id="175"/>
    </w:p>
    <w:p w14:paraId="4DB04C05" w14:textId="6D92ACA3" w:rsidR="00312880" w:rsidRDefault="0057565C" w:rsidP="002C69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911168" behindDoc="0" locked="0" layoutInCell="1" allowOverlap="1" wp14:anchorId="381E33B0" wp14:editId="14950920">
                <wp:simplePos x="0" y="0"/>
                <wp:positionH relativeFrom="margin">
                  <wp:align>center</wp:align>
                </wp:positionH>
                <wp:positionV relativeFrom="paragraph">
                  <wp:posOffset>2424865</wp:posOffset>
                </wp:positionV>
                <wp:extent cx="1006475" cy="251460"/>
                <wp:effectExtent l="0" t="0" r="3175" b="0"/>
                <wp:wrapTopAndBottom/>
                <wp:docPr id="107817867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B8699" w14:textId="77777777" w:rsidR="0057565C" w:rsidRDefault="0057565C" w:rsidP="0057565C">
                            <w:pPr>
                              <w:pStyle w:val="Titulek"/>
                            </w:pPr>
                            <w:r>
                              <w:t>Zdroj: Vlastní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E33B0" id="_x0000_s1086" type="#_x0000_t202" style="position:absolute;margin-left:0;margin-top:190.95pt;width:79.25pt;height:19.8pt;z-index:2519111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" stroked="f">
                <v:textbox>
                  <w:txbxContent>
                    <w:p w14:paraId="300B8699" w14:textId="77777777" w:rsidR="0057565C" w:rsidRDefault="0057565C" w:rsidP="0057565C">
                      <w:pPr>
                        <w:pStyle w:val="Titulek"/>
                      </w:pPr>
                      <w:r>
                        <w:t>Zdroj: Vlastní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8937AEB" wp14:editId="04CBC038">
                <wp:simplePos x="0" y="0"/>
                <wp:positionH relativeFrom="margin">
                  <wp:align>center</wp:align>
                </wp:positionH>
                <wp:positionV relativeFrom="paragraph">
                  <wp:posOffset>2208530</wp:posOffset>
                </wp:positionV>
                <wp:extent cx="2492375" cy="635"/>
                <wp:effectExtent l="0" t="0" r="3175" b="9525"/>
                <wp:wrapTopAndBottom/>
                <wp:docPr id="30804076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1A0632" w14:textId="4D9F8D1A" w:rsidR="0057565C" w:rsidRPr="004B5B94" w:rsidRDefault="0057565C" w:rsidP="0057565C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76" w:name="_Toc225535663"/>
                            <w:bookmarkStart w:id="177" w:name="_Toc225711011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54E19">
                              <w:rPr>
                                <w:noProof/>
                              </w:rPr>
                              <w:t>31</w:t>
                            </w:r>
                            <w:r>
                              <w:fldChar w:fldCharType="end"/>
                            </w:r>
                            <w:r>
                              <w:t xml:space="preserve"> Zadní strana ochranné krabičky</w:t>
                            </w:r>
                            <w:bookmarkEnd w:id="176"/>
                            <w:bookmarkEnd w:id="17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937AEB" id="_x0000_s1087" type="#_x0000_t202" style="position:absolute;margin-left:0;margin-top:173.9pt;width:196.25pt;height:.05pt;z-index:2519091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" stroked="f">
                <v:textbox style="mso-fit-shape-to-text:t" inset="0,0,0,0">
                  <w:txbxContent>
                    <w:p w14:paraId="051A0632" w14:textId="4D9F8D1A" w:rsidR="0057565C" w:rsidRPr="004B5B94" w:rsidRDefault="0057565C" w:rsidP="0057565C">
                      <w:pPr>
                        <w:pStyle w:val="Titulek"/>
                        <w:rPr>
                          <w:noProof/>
                        </w:rPr>
                      </w:pPr>
                      <w:bookmarkStart w:id="178" w:name="_Toc225535663"/>
                      <w:bookmarkStart w:id="179" w:name="_Toc225711011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54E19">
                        <w:rPr>
                          <w:noProof/>
                        </w:rPr>
                        <w:t>31</w:t>
                      </w:r>
                      <w:r>
                        <w:fldChar w:fldCharType="end"/>
                      </w:r>
                      <w:r>
                        <w:t xml:space="preserve"> Zadní strana ochranné krabičky</w:t>
                      </w:r>
                      <w:bookmarkEnd w:id="178"/>
                      <w:bookmarkEnd w:id="179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07072" behindDoc="0" locked="0" layoutInCell="1" allowOverlap="1" wp14:anchorId="503286D5" wp14:editId="348BD389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2159635" cy="1687830"/>
            <wp:effectExtent l="0" t="0" r="0" b="7620"/>
            <wp:wrapTopAndBottom/>
            <wp:docPr id="828303394" name="Obráze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7" t="7740" r="27349" b="7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6900">
        <w:t>Na zadní straně krabičky se nachází dva speciálně tvarované montážní otvory.</w:t>
      </w:r>
    </w:p>
    <w:p w14:paraId="7A8E614B" w14:textId="7E42A592" w:rsidR="00D42BDA" w:rsidRPr="00D42BDA" w:rsidRDefault="002C6900" w:rsidP="002C6900">
      <w:r>
        <w:lastRenderedPageBreak/>
        <w:t xml:space="preserve">Tyto otvory slouží ke snadnému a bezpečnému zavěšení celého zařízení na zeď pomocí šroubů nebo hřebíků. Díky tomuto řešení lze senzorovou desku pevně umístit do ideální výšky, což je důležité pro maximalizaci dosahu a spolehlivosti radarového </w:t>
      </w:r>
      <w:proofErr w:type="spellStart"/>
      <w:r>
        <w:t>mmWave</w:t>
      </w:r>
      <w:proofErr w:type="spellEnd"/>
      <w:r>
        <w:t xml:space="preserve"> senzoru při detekci osob.</w:t>
      </w:r>
    </w:p>
    <w:p w14:paraId="5E60BFFB" w14:textId="544DB278" w:rsidR="002D3BBA" w:rsidRDefault="002D3BBA" w:rsidP="002D3BBA">
      <w:pPr>
        <w:pStyle w:val="Nadpis2"/>
      </w:pPr>
      <w:bookmarkStart w:id="180" w:name="_Toc225535348"/>
      <w:r>
        <w:t>Tisk ochranné 3D krabičky</w:t>
      </w:r>
      <w:bookmarkEnd w:id="180"/>
    </w:p>
    <w:p w14:paraId="464341BA" w14:textId="6CAF8DF9" w:rsidR="004B58E7" w:rsidRDefault="004B58E7" w:rsidP="004B58E7">
      <w:r>
        <w:t xml:space="preserve">Pro ochranu elektroniky byla navržena vlastní plastová krabička, která slouží nejen jako ochranný obal, ale zároveň i jako </w:t>
      </w:r>
      <w:r w:rsidR="00300DB7">
        <w:t xml:space="preserve">estetické řešení celého zařízení. Model krabičky byl vytvořen v programu </w:t>
      </w:r>
      <w:proofErr w:type="spellStart"/>
      <w:r w:rsidR="00300DB7">
        <w:t>FreeCAD</w:t>
      </w:r>
      <w:proofErr w:type="spellEnd"/>
      <w:r w:rsidR="00300DB7">
        <w:t>.</w:t>
      </w:r>
    </w:p>
    <w:p w14:paraId="0B4676D7" w14:textId="5D7D777A" w:rsidR="007C40C7" w:rsidRDefault="007C40C7" w:rsidP="004B58E7"/>
    <w:p w14:paraId="11CF47E3" w14:textId="5321DE20" w:rsidR="007C40C7" w:rsidRDefault="007C40C7" w:rsidP="004B58E7">
      <w:r>
        <w:t>Krabička je navržena tak, aby přesně odpovídala rozměrům desky plošných spojů a zároveň</w:t>
      </w:r>
      <w:r w:rsidR="007F4ED9">
        <w:t xml:space="preserve"> umožňovala přístup ke všem</w:t>
      </w:r>
      <w:r w:rsidR="00B77BFE">
        <w:t xml:space="preserve"> důležitým prvkům. Obsahuje otvory pro napájecí konektor, OLED displej, tlačítka</w:t>
      </w:r>
      <w:r w:rsidR="00396CE0">
        <w:t xml:space="preserve"> a LED diody. Zároveň jsou v konstrukci vytvořeny větrací otvory</w:t>
      </w:r>
      <w:r w:rsidR="00D40139">
        <w:t>, které zajišťují správné proudění vzduchu k senzoru BME280 aby nedocházelo k výraznému zkreslení měření.</w:t>
      </w:r>
    </w:p>
    <w:p w14:paraId="796B259E" w14:textId="4D28A41D" w:rsidR="00F93AF2" w:rsidRDefault="00F93AF2" w:rsidP="004B58E7"/>
    <w:p w14:paraId="70AD4D1C" w14:textId="673EEF63" w:rsidR="00F93AF2" w:rsidRDefault="00F93AF2" w:rsidP="004B58E7">
      <w:r>
        <w:t xml:space="preserve">Pro samotný tisk byl použit program </w:t>
      </w:r>
      <w:proofErr w:type="spellStart"/>
      <w:r>
        <w:t>PrusaSlicer</w:t>
      </w:r>
      <w:proofErr w:type="spellEnd"/>
    </w:p>
    <w:p w14:paraId="3B38240F" w14:textId="1851B413" w:rsidR="00310A20" w:rsidRDefault="00635037" w:rsidP="00AB2935">
      <w:pPr>
        <w:pStyle w:val="Nadpis3"/>
      </w:pPr>
      <w:bookmarkStart w:id="181" w:name="_Toc225535349"/>
      <w:r>
        <w:t>Doporučené nastavení tisku</w:t>
      </w:r>
      <w:bookmarkEnd w:id="181"/>
    </w:p>
    <w:p w14:paraId="6B56096F" w14:textId="6A888F9C" w:rsidR="00635037" w:rsidRDefault="00635037" w:rsidP="00573180">
      <w:pPr>
        <w:pStyle w:val="Nadpisneslovan"/>
      </w:pPr>
      <w:r>
        <w:t>Materiál:</w:t>
      </w:r>
    </w:p>
    <w:p w14:paraId="7CD88BF2" w14:textId="1BF8F304" w:rsidR="00573180" w:rsidRDefault="00BB651B" w:rsidP="00573180">
      <w:r>
        <w:t xml:space="preserve">Pro tisk byl zvolen materiál PETG, který má vyšší teplotní odolnost než běžné PLA. </w:t>
      </w:r>
      <w:r w:rsidR="00951055">
        <w:t>Díky tomu je krabička vhodná i pro použití v prostředí, kde může do</w:t>
      </w:r>
      <w:r w:rsidR="004F51A4">
        <w:t xml:space="preserve"> docházet k vyšším teplotám (například p</w:t>
      </w:r>
      <w:r w:rsidR="00F10F54">
        <w:t>ři umístění na přímém slunci).</w:t>
      </w:r>
    </w:p>
    <w:p w14:paraId="4FB08982" w14:textId="005DEDDA" w:rsidR="00D11DEE" w:rsidRDefault="00D11DEE" w:rsidP="00573180">
      <w:pPr>
        <w:pStyle w:val="Nadpisneslovan"/>
      </w:pPr>
      <w:r>
        <w:t>Výška vrstvý:</w:t>
      </w:r>
    </w:p>
    <w:p w14:paraId="76D7C213" w14:textId="5E89F211" w:rsidR="00F10F54" w:rsidRDefault="00F10F54" w:rsidP="00F10F54">
      <w:r>
        <w:t>Doporučená výška vrstvy je 0,2</w:t>
      </w:r>
      <w:r w:rsidR="00E711D0">
        <w:t xml:space="preserve"> mm, což představuje dobrý kompromis mezi kvalitou tisku a časem potřebným k</w:t>
      </w:r>
      <w:r w:rsidR="00BA45F8">
        <w:t> </w:t>
      </w:r>
      <w:r w:rsidR="00E711D0">
        <w:t>výrobě</w:t>
      </w:r>
      <w:r w:rsidR="00BA45F8">
        <w:t>.</w:t>
      </w:r>
    </w:p>
    <w:p w14:paraId="7106C87A" w14:textId="45B12329" w:rsidR="00D11DEE" w:rsidRDefault="006D48AE" w:rsidP="00573180">
      <w:pPr>
        <w:pStyle w:val="Nadpisneslovan"/>
      </w:pPr>
      <w:r>
        <w:t>Výplň:</w:t>
      </w:r>
    </w:p>
    <w:p w14:paraId="7B644414" w14:textId="15E1E402" w:rsidR="00637141" w:rsidRDefault="00BA45F8" w:rsidP="00BA45F8">
      <w:r>
        <w:t>Byla použita výplň o hustotě 15</w:t>
      </w:r>
      <w:r w:rsidR="00637141">
        <w:t xml:space="preserve"> </w:t>
      </w:r>
      <w:r w:rsidR="00112B01">
        <w:t>%, která zajišťuje dostatečnou pevnost při zachování nízké spotřeby materiálu.</w:t>
      </w:r>
    </w:p>
    <w:p w14:paraId="6B193115" w14:textId="4439D662" w:rsidR="006D48AE" w:rsidRDefault="006D48AE" w:rsidP="00573180">
      <w:pPr>
        <w:pStyle w:val="Nadpisneslovan"/>
      </w:pPr>
      <w:r>
        <w:t>Podpěry</w:t>
      </w:r>
      <w:r w:rsidR="00573180">
        <w:t>:</w:t>
      </w:r>
    </w:p>
    <w:p w14:paraId="7012974E" w14:textId="5061925B" w:rsidR="00637141" w:rsidRDefault="00637141" w:rsidP="00637141">
      <w:r>
        <w:t>Podpěry jsou potřeba pouze v místech otvorů, konkrétně pro OLED displej a napájecí</w:t>
      </w:r>
      <w:r w:rsidR="00E73AEC">
        <w:t xml:space="preserve"> konektor. Zbytek modelu lze tisknout bez podpěr.</w:t>
      </w:r>
    </w:p>
    <w:p w14:paraId="278D67B6" w14:textId="77777777" w:rsidR="008A7589" w:rsidRDefault="008A7589" w:rsidP="00573180">
      <w:pPr>
        <w:pStyle w:val="Nadpisneslovan"/>
      </w:pPr>
    </w:p>
    <w:p w14:paraId="28EF7AE2" w14:textId="2EF5D231" w:rsidR="00D11DEE" w:rsidRDefault="00573180" w:rsidP="00573180">
      <w:pPr>
        <w:pStyle w:val="Nadpisneslovan"/>
      </w:pPr>
      <w:r>
        <w:lastRenderedPageBreak/>
        <w:t>Orientace při tisku:</w:t>
      </w:r>
    </w:p>
    <w:p w14:paraId="7493831F" w14:textId="11E3F7DF" w:rsidR="00E73AEC" w:rsidRPr="00635037" w:rsidRDefault="00B85C40" w:rsidP="00E73AEC">
      <w:r>
        <w:t>Jednotlivé části krabičky</w:t>
      </w:r>
      <w:r w:rsidR="0045681D">
        <w:t xml:space="preserve"> (Hlavní díl </w:t>
      </w:r>
      <w:r w:rsidR="00D80B13">
        <w:t>a boční kryt) se tisknou položené na tiskové podložce největší plochou dolů</w:t>
      </w:r>
      <w:r w:rsidR="004015EE">
        <w:t xml:space="preserve">. Tím se zajistí stabilita během tisku a lepší kvalita výsledného </w:t>
      </w:r>
      <w:r w:rsidR="004754E1">
        <w:t>povrchu.</w:t>
      </w:r>
    </w:p>
    <w:p w14:paraId="6E52D209" w14:textId="665651E7" w:rsidR="002D3BBA" w:rsidRDefault="0014755F" w:rsidP="002D3BBA">
      <w:pPr>
        <w:pStyle w:val="Nadpis2"/>
      </w:pPr>
      <w:bookmarkStart w:id="182" w:name="_Toc225535350"/>
      <w:r>
        <w:t>Nasazení serveru a databáze</w:t>
      </w:r>
      <w:bookmarkEnd w:id="182"/>
    </w:p>
    <w:p w14:paraId="0F170BFD" w14:textId="47A0E8E4" w:rsidR="000D6E81" w:rsidRDefault="000D6E81" w:rsidP="000D6E81">
      <w:r>
        <w:t xml:space="preserve">Pro správnou funkci </w:t>
      </w:r>
      <w:r w:rsidR="00F066F5">
        <w:t>systému je nutné připravit serverové prostředí, které zajišťuje</w:t>
      </w:r>
      <w:r w:rsidR="00544F50">
        <w:t xml:space="preserve"> příjem dat z mikrokontroleru ESP32, jejich ukládání do databáze a následnou pre</w:t>
      </w:r>
      <w:r w:rsidR="004A74FC">
        <w:t>zentaci ve webové aplikaci.</w:t>
      </w:r>
    </w:p>
    <w:p w14:paraId="3F1ACE1E" w14:textId="77777777" w:rsidR="004A74FC" w:rsidRDefault="004A74FC" w:rsidP="000D6E81"/>
    <w:p w14:paraId="09F2EDFE" w14:textId="5964E079" w:rsidR="004A74FC" w:rsidRDefault="004A74FC" w:rsidP="000D6E81">
      <w:r>
        <w:t xml:space="preserve">Serverová část systému byla testována na operačním systému </w:t>
      </w:r>
      <w:proofErr w:type="spellStart"/>
      <w:r>
        <w:t>Debian</w:t>
      </w:r>
      <w:proofErr w:type="spellEnd"/>
      <w:r>
        <w:t xml:space="preserve"> 13, kde běží webový server prostřednictvím balíčku XAMPP. Tento balíček obsahuje všechny potřebné komponenty, zejm</w:t>
      </w:r>
      <w:r w:rsidR="00295CF9">
        <w:t xml:space="preserve">éna </w:t>
      </w:r>
      <w:proofErr w:type="spellStart"/>
      <w:r w:rsidR="00295CF9">
        <w:t>Apache</w:t>
      </w:r>
      <w:proofErr w:type="spellEnd"/>
      <w:r w:rsidR="00295CF9">
        <w:t xml:space="preserve"> (webový server) a</w:t>
      </w:r>
      <w:r w:rsidR="00BB1D85">
        <w:t xml:space="preserve"> </w:t>
      </w:r>
      <w:proofErr w:type="spellStart"/>
      <w:r w:rsidR="00BB1D85">
        <w:t>MySQL</w:t>
      </w:r>
      <w:proofErr w:type="spellEnd"/>
      <w:r w:rsidR="00BB1D85">
        <w:t xml:space="preserve"> (databázový systém)</w:t>
      </w:r>
    </w:p>
    <w:p w14:paraId="5BE5C8E1" w14:textId="035E1190" w:rsidR="00BB1D85" w:rsidRDefault="00131C1E" w:rsidP="00131C1E">
      <w:pPr>
        <w:pStyle w:val="Nadpis3"/>
      </w:pPr>
      <w:bookmarkStart w:id="183" w:name="_Toc225535351"/>
      <w:r>
        <w:t>In</w:t>
      </w:r>
      <w:r w:rsidR="00B55A2F">
        <w:t>s</w:t>
      </w:r>
      <w:r>
        <w:t>talace serverového prostředí</w:t>
      </w:r>
      <w:bookmarkEnd w:id="183"/>
    </w:p>
    <w:p w14:paraId="77E6A7B4" w14:textId="3FC09A87" w:rsidR="00131C1E" w:rsidRDefault="00131C1E" w:rsidP="00131C1E">
      <w:r>
        <w:t xml:space="preserve">Na cílovém zařízení je nutné nainstalovat XAMPP a spustit služby </w:t>
      </w:r>
      <w:proofErr w:type="spellStart"/>
      <w:r>
        <w:t>Apache</w:t>
      </w:r>
      <w:proofErr w:type="spellEnd"/>
      <w:r>
        <w:t xml:space="preserve"> a </w:t>
      </w:r>
      <w:proofErr w:type="spellStart"/>
      <w:r>
        <w:t>MySQL</w:t>
      </w:r>
      <w:proofErr w:type="spellEnd"/>
      <w:r>
        <w:t xml:space="preserve">. Po jejich </w:t>
      </w:r>
      <w:r w:rsidR="00B55A2F">
        <w:t>spuštění je server připraven přijímat požadavky a pracovat s databází</w:t>
      </w:r>
    </w:p>
    <w:p w14:paraId="11E582DC" w14:textId="3106C469" w:rsidR="00B55A2F" w:rsidRDefault="00222BFE" w:rsidP="00222BFE">
      <w:pPr>
        <w:pStyle w:val="Nadpis3"/>
      </w:pPr>
      <w:bookmarkStart w:id="184" w:name="_Toc225535352"/>
      <w:r>
        <w:t>Vytvoření databáze a tabulek</w:t>
      </w:r>
      <w:bookmarkEnd w:id="184"/>
    </w:p>
    <w:p w14:paraId="69F34E85" w14:textId="41DBB9A3" w:rsidR="00222BFE" w:rsidRDefault="00747F1D" w:rsidP="00222BFE">
      <w:r>
        <w:t xml:space="preserve">Pro správnou funkci aplikace je nutné vytvořit databázi, která bude sloužit k ukládání naměřených dat. To lze provést </w:t>
      </w:r>
      <w:r w:rsidR="00BE0C78">
        <w:t xml:space="preserve">pomocí nástroje </w:t>
      </w:r>
      <w:proofErr w:type="spellStart"/>
      <w:r w:rsidR="00BE0C78">
        <w:t>phpMyAdmin</w:t>
      </w:r>
      <w:proofErr w:type="spellEnd"/>
      <w:r w:rsidR="00BE0C78">
        <w:t>, který je součástí XAMPP (obvykle dostupný na adrese</w:t>
      </w:r>
      <w:r w:rsidR="0046573D">
        <w:t xml:space="preserve"> </w:t>
      </w:r>
      <w:r w:rsidR="00B310F5" w:rsidRPr="00B310F5">
        <w:t>http://localhost/phpmyadmin</w:t>
      </w:r>
      <w:r w:rsidR="008B2C09">
        <w:t>).</w:t>
      </w:r>
    </w:p>
    <w:p w14:paraId="6163846A" w14:textId="77777777" w:rsidR="003F4148" w:rsidRDefault="003F4148" w:rsidP="00222BFE"/>
    <w:p w14:paraId="040A205C" w14:textId="1ED2A02E" w:rsidR="008B2C09" w:rsidRDefault="003F4148" w:rsidP="003C193B">
      <w:pPr>
        <w:pStyle w:val="Nadpisneslovan"/>
      </w:pPr>
      <w:r>
        <w:t>Po</w:t>
      </w:r>
      <w:r w:rsidR="00186B0E">
        <w:t xml:space="preserve"> vytvoření </w:t>
      </w:r>
      <w:r w:rsidR="005D0CF6">
        <w:t>databáze s názvem „</w:t>
      </w:r>
      <w:proofErr w:type="spellStart"/>
      <w:r w:rsidR="005D0CF6">
        <w:t>zaverecka</w:t>
      </w:r>
      <w:proofErr w:type="spellEnd"/>
      <w:r w:rsidR="005D0CF6">
        <w:t>“ je potřeba spustit následující SQL skript, který vytvoří požadovanou strukturu</w:t>
      </w:r>
      <w:r w:rsidR="00B717FA">
        <w:t xml:space="preserve"> tabulek:</w:t>
      </w:r>
    </w:p>
    <w:p w14:paraId="713B6D53" w14:textId="77777777" w:rsidR="00B717FA" w:rsidRDefault="00B717FA" w:rsidP="00222BFE"/>
    <w:p w14:paraId="53E03C64" w14:textId="7CD538DA" w:rsidR="00B717FA" w:rsidRDefault="00B717FA" w:rsidP="00B717FA">
      <w:pPr>
        <w:pStyle w:val="kod"/>
      </w:pPr>
      <w:r w:rsidRPr="00B717FA">
        <w:t xml:space="preserve">CREATE TABLE </w:t>
      </w:r>
      <w:proofErr w:type="spellStart"/>
      <w:r w:rsidRPr="00B717FA">
        <w:t>data_senzor_teploty</w:t>
      </w:r>
      <w:proofErr w:type="spellEnd"/>
      <w:r w:rsidRPr="00B717FA">
        <w:t xml:space="preserve"> (</w:t>
      </w:r>
      <w:r w:rsidRPr="00B717FA">
        <w:br/>
        <w:t>id INT AUTO_INCREMENT PRIMARY KEY,</w:t>
      </w:r>
      <w:r w:rsidRPr="00B717FA">
        <w:br/>
      </w:r>
      <w:proofErr w:type="spellStart"/>
      <w:r w:rsidRPr="00B717FA">
        <w:t>cas_ulozeni</w:t>
      </w:r>
      <w:proofErr w:type="spellEnd"/>
      <w:r w:rsidRPr="00B717FA">
        <w:t xml:space="preserve"> DATETIME NOT NULL,</w:t>
      </w:r>
      <w:r w:rsidRPr="00B717FA">
        <w:br/>
        <w:t>teplota FLOAT NOT NULL,</w:t>
      </w:r>
      <w:r w:rsidRPr="00B717FA">
        <w:br/>
        <w:t>vlhkost FLOAT NOT NULL,</w:t>
      </w:r>
      <w:r w:rsidRPr="00B717FA">
        <w:br/>
        <w:t>tlak FLOAT NOT NULL,</w:t>
      </w:r>
      <w:r w:rsidRPr="00B717FA">
        <w:br/>
      </w:r>
      <w:proofErr w:type="spellStart"/>
      <w:r w:rsidRPr="00B717FA">
        <w:t>nadmorska_vyska</w:t>
      </w:r>
      <w:proofErr w:type="spellEnd"/>
      <w:r w:rsidRPr="00B717FA">
        <w:t xml:space="preserve"> SMALLINT NOT NULL</w:t>
      </w:r>
      <w:r w:rsidRPr="00B717FA">
        <w:br/>
        <w:t>);</w:t>
      </w:r>
      <w:r w:rsidRPr="00B717FA">
        <w:br/>
      </w:r>
      <w:r w:rsidRPr="00B717FA">
        <w:br/>
      </w:r>
      <w:r w:rsidRPr="00B717FA">
        <w:lastRenderedPageBreak/>
        <w:t xml:space="preserve">CREATE TABLE </w:t>
      </w:r>
      <w:proofErr w:type="spellStart"/>
      <w:r w:rsidRPr="00B717FA">
        <w:t>data_senzor_pohybu</w:t>
      </w:r>
      <w:proofErr w:type="spellEnd"/>
      <w:r w:rsidRPr="00B717FA">
        <w:t xml:space="preserve"> (</w:t>
      </w:r>
      <w:r w:rsidRPr="00B717FA">
        <w:br/>
        <w:t>id INT AUTO_INCREMENT PRIMARY KEY,</w:t>
      </w:r>
      <w:r w:rsidRPr="00B717FA">
        <w:br/>
      </w:r>
      <w:proofErr w:type="spellStart"/>
      <w:r w:rsidRPr="00B717FA">
        <w:t>cas_ulozeni</w:t>
      </w:r>
      <w:proofErr w:type="spellEnd"/>
      <w:r w:rsidRPr="00B717FA">
        <w:t xml:space="preserve"> DATETIME NOT NULL,</w:t>
      </w:r>
      <w:r w:rsidRPr="00B717FA">
        <w:br/>
        <w:t>pohyb BOOLEAN NOT NULL,</w:t>
      </w:r>
      <w:r w:rsidRPr="00B717FA">
        <w:br/>
      </w:r>
      <w:proofErr w:type="spellStart"/>
      <w:r w:rsidRPr="00B717FA">
        <w:t>pocet_osob</w:t>
      </w:r>
      <w:proofErr w:type="spellEnd"/>
      <w:r w:rsidRPr="00B717FA">
        <w:t xml:space="preserve"> TINYINT NOT NULL</w:t>
      </w:r>
      <w:r w:rsidRPr="00B717FA">
        <w:br/>
        <w:t>);</w:t>
      </w:r>
    </w:p>
    <w:p w14:paraId="1E083922" w14:textId="446E5E3F" w:rsidR="00DD4A15" w:rsidRDefault="00DD4A15" w:rsidP="00DD4A15"/>
    <w:p w14:paraId="4B3D89B5" w14:textId="6CD0F293" w:rsidR="00DD4A15" w:rsidRDefault="00DD4A15" w:rsidP="00DD4A15">
      <w:r>
        <w:t>Tabulka</w:t>
      </w:r>
      <w:r w:rsidR="00442577">
        <w:t xml:space="preserve"> </w:t>
      </w:r>
      <w:proofErr w:type="spellStart"/>
      <w:r w:rsidR="00442577">
        <w:t>data_senzor_teploty</w:t>
      </w:r>
      <w:proofErr w:type="spellEnd"/>
      <w:r w:rsidR="00442577">
        <w:t xml:space="preserve"> slouží k ukládání environmentálních dat (teplota, vlhkost</w:t>
      </w:r>
      <w:r w:rsidR="004F64EF">
        <w:t>, tlak</w:t>
      </w:r>
      <w:r w:rsidR="0081790C">
        <w:t xml:space="preserve">, a nadmořská výška), zatímco tabulka </w:t>
      </w:r>
      <w:proofErr w:type="spellStart"/>
      <w:r w:rsidR="0081790C">
        <w:t>data_senzor_pohybu</w:t>
      </w:r>
      <w:proofErr w:type="spellEnd"/>
      <w:r w:rsidR="0081790C">
        <w:t xml:space="preserve"> uchovává informace o detekovaném pohybu a počtu osob.</w:t>
      </w:r>
    </w:p>
    <w:p w14:paraId="67A01B82" w14:textId="562AE778" w:rsidR="0081790C" w:rsidRDefault="0081790C" w:rsidP="0081790C">
      <w:pPr>
        <w:pStyle w:val="Nadpis3"/>
      </w:pPr>
      <w:bookmarkStart w:id="185" w:name="_Toc225535353"/>
      <w:r>
        <w:t>Nasazení webové aplikace</w:t>
      </w:r>
      <w:bookmarkEnd w:id="185"/>
    </w:p>
    <w:p w14:paraId="364032F6" w14:textId="33411A03" w:rsidR="0081790C" w:rsidRDefault="0081790C" w:rsidP="0081790C">
      <w:r>
        <w:t xml:space="preserve">Webová aplikace je vytvořena pomocí frameworku </w:t>
      </w:r>
      <w:proofErr w:type="spellStart"/>
      <w:r>
        <w:t>CodeIgniter</w:t>
      </w:r>
      <w:proofErr w:type="spellEnd"/>
      <w:r>
        <w:t xml:space="preserve"> 4. Pro její </w:t>
      </w:r>
      <w:r w:rsidR="000C1EB3">
        <w:t>spuštění je nutné zkopírovat projekt do kořenového adresáře webového serveru (v případě XAMPP se jedná o složku „</w:t>
      </w:r>
      <w:proofErr w:type="spellStart"/>
      <w:r w:rsidR="000C1EB3">
        <w:t>htdoscs</w:t>
      </w:r>
      <w:proofErr w:type="spellEnd"/>
      <w:r w:rsidR="000C1EB3">
        <w:t>“)</w:t>
      </w:r>
      <w:r w:rsidR="0095326D">
        <w:t>.</w:t>
      </w:r>
    </w:p>
    <w:p w14:paraId="18AB8F87" w14:textId="77777777" w:rsidR="0095326D" w:rsidRDefault="0095326D" w:rsidP="0081790C"/>
    <w:p w14:paraId="07FB8CDE" w14:textId="77777777" w:rsidR="005F74F6" w:rsidRDefault="0095326D" w:rsidP="0081790C">
      <w:r>
        <w:t xml:space="preserve">V konfiguračním souboru </w:t>
      </w:r>
      <w:r w:rsidR="002647CF">
        <w:t>aplikace (</w:t>
      </w:r>
      <w:proofErr w:type="spellStart"/>
      <w:r w:rsidR="002647CF">
        <w:t>app</w:t>
      </w:r>
      <w:proofErr w:type="spellEnd"/>
      <w:r w:rsidR="002647CF">
        <w:t>/</w:t>
      </w:r>
      <w:proofErr w:type="spellStart"/>
      <w:r w:rsidR="002647CF">
        <w:t>Config</w:t>
      </w:r>
      <w:proofErr w:type="spellEnd"/>
      <w:r w:rsidR="002647CF">
        <w:t>/</w:t>
      </w:r>
      <w:proofErr w:type="spellStart"/>
      <w:r w:rsidR="002647CF">
        <w:t>Database.php</w:t>
      </w:r>
      <w:proofErr w:type="spellEnd"/>
      <w:r w:rsidR="002647CF">
        <w:t xml:space="preserve">) je následně nutné nastavit přístupové </w:t>
      </w:r>
      <w:r w:rsidR="008E672E">
        <w:t>údaje k databázi, zejména uživatelské jméno a heslo (</w:t>
      </w:r>
      <w:proofErr w:type="spellStart"/>
      <w:r w:rsidR="008E672E">
        <w:t>username</w:t>
      </w:r>
      <w:proofErr w:type="spellEnd"/>
      <w:r w:rsidR="008E672E">
        <w:t xml:space="preserve">, </w:t>
      </w:r>
      <w:proofErr w:type="spellStart"/>
      <w:r w:rsidR="008E672E">
        <w:t>passwo</w:t>
      </w:r>
      <w:r w:rsidR="00900C5B">
        <w:t>rd</w:t>
      </w:r>
      <w:proofErr w:type="spellEnd"/>
      <w:r w:rsidR="00900C5B">
        <w:t xml:space="preserve">). </w:t>
      </w:r>
      <w:r w:rsidR="005F74F6" w:rsidRPr="005F74F6">
        <w:t xml:space="preserve">Alternativně lze využít také konfigurační </w:t>
      </w:r>
      <w:proofErr w:type="gramStart"/>
      <w:r w:rsidR="005F74F6" w:rsidRPr="005F74F6">
        <w:t>soubor .</w:t>
      </w:r>
      <w:proofErr w:type="spellStart"/>
      <w:r w:rsidR="005F74F6" w:rsidRPr="005F74F6">
        <w:t>env</w:t>
      </w:r>
      <w:proofErr w:type="spellEnd"/>
      <w:proofErr w:type="gramEnd"/>
      <w:r w:rsidR="005F74F6" w:rsidRPr="005F74F6">
        <w:t>, který umožňuje oddělit citlivé údaje od zdrojového kódu aplikace</w:t>
      </w:r>
      <w:r w:rsidR="005F74F6">
        <w:t xml:space="preserve">. </w:t>
      </w:r>
    </w:p>
    <w:p w14:paraId="39EADE65" w14:textId="77777777" w:rsidR="005F74F6" w:rsidRDefault="005F74F6" w:rsidP="0081790C"/>
    <w:p w14:paraId="15ADEF15" w14:textId="2C425675" w:rsidR="0095326D" w:rsidRDefault="006E4472" w:rsidP="0081790C">
      <w:r>
        <w:t>Po správném nastavení je aplikace připravena</w:t>
      </w:r>
      <w:r w:rsidR="006A44B8">
        <w:t xml:space="preserve"> </w:t>
      </w:r>
      <w:r w:rsidR="00900C5B">
        <w:t>přijímat</w:t>
      </w:r>
      <w:r w:rsidR="006A44B8">
        <w:t xml:space="preserve"> data ze zařízení a zobrazovat je uživateli prostřednictvím webového rozhraní.</w:t>
      </w:r>
    </w:p>
    <w:p w14:paraId="1828EC7D" w14:textId="77777777" w:rsidR="006A44B8" w:rsidRDefault="006A44B8" w:rsidP="0081790C"/>
    <w:p w14:paraId="6627EBA6" w14:textId="760C78BB" w:rsidR="006A44B8" w:rsidRPr="0081790C" w:rsidRDefault="006A44B8" w:rsidP="0081790C">
      <w:r>
        <w:t>Po dokončení těchto kroků je server plně funkční a systém je připraven k provozu.</w:t>
      </w:r>
    </w:p>
    <w:p w14:paraId="40785566" w14:textId="072C5756" w:rsidR="00856AFD" w:rsidRDefault="00856AFD" w:rsidP="00856AFD">
      <w:pPr>
        <w:pStyle w:val="Nadpis2"/>
      </w:pPr>
      <w:bookmarkStart w:id="186" w:name="_Toc225535354"/>
      <w:r>
        <w:t>Průvodce webovou aplikací</w:t>
      </w:r>
      <w:bookmarkEnd w:id="186"/>
    </w:p>
    <w:p w14:paraId="6990BF4F" w14:textId="388DB826" w:rsidR="00B84D0E" w:rsidRDefault="00B84D0E" w:rsidP="00B84D0E">
      <w:r>
        <w:t>Webová aplikace slouží jako hlavní rozhraní pro sledování naměřených. Je navržena tak, aby byla přehledná a snadno použitelná jak na počítači, tak i na mobilním zařízení.</w:t>
      </w:r>
    </w:p>
    <w:p w14:paraId="03117210" w14:textId="20BCD8AD" w:rsidR="0032084F" w:rsidRDefault="0032084F" w:rsidP="0032084F">
      <w:pPr>
        <w:pStyle w:val="Nadpis3"/>
      </w:pPr>
      <w:bookmarkStart w:id="187" w:name="_Toc225535355"/>
      <w:r>
        <w:t>Úvodní stránka</w:t>
      </w:r>
      <w:bookmarkEnd w:id="187"/>
    </w:p>
    <w:p w14:paraId="6D5E09FB" w14:textId="55E1DE14" w:rsidR="00A17BD3" w:rsidRDefault="00A17BD3" w:rsidP="00A17BD3">
      <w:r>
        <w:t xml:space="preserve">Po zadání IP adresy serveru se uživateli zobrazí hlavní </w:t>
      </w:r>
      <w:r w:rsidR="008F5F93">
        <w:t>stránka. Na této stránce jsou zobrazeny aktuální hodnoty ze senzorů, například teplota nebo informace o detekci pohybu.</w:t>
      </w:r>
    </w:p>
    <w:p w14:paraId="1F71E07A" w14:textId="77777777" w:rsidR="008F5F93" w:rsidRDefault="008F5F93" w:rsidP="00A17BD3"/>
    <w:p w14:paraId="58E9C7D5" w14:textId="65B008A1" w:rsidR="008F5F93" w:rsidRDefault="008F5F93" w:rsidP="00A17BD3">
      <w:r>
        <w:lastRenderedPageBreak/>
        <w:t>Da</w:t>
      </w:r>
      <w:r w:rsidR="00155ED7">
        <w:t>ta se automaticky aktualizují na pozadí bez nutnosti ručního</w:t>
      </w:r>
      <w:r w:rsidR="00A03874">
        <w:t xml:space="preserve"> obnovení stránky. Díky tomu má uživatel neustále k dispozici aktuální informace v reálném čase.</w:t>
      </w:r>
    </w:p>
    <w:p w14:paraId="323D642A" w14:textId="389B860C" w:rsidR="00945B5E" w:rsidRDefault="00945B5E" w:rsidP="00945B5E">
      <w:pPr>
        <w:pStyle w:val="Nadpis3"/>
      </w:pPr>
      <w:bookmarkStart w:id="188" w:name="_Toc225535356"/>
      <w:r>
        <w:t>Zobrazení grafů</w:t>
      </w:r>
      <w:bookmarkEnd w:id="188"/>
    </w:p>
    <w:p w14:paraId="5B3FECBF" w14:textId="4A0F5C51" w:rsidR="00945B5E" w:rsidRDefault="00980C15" w:rsidP="00945B5E">
      <w:r>
        <w:t>Pomocí horního menu se uživatel dostane na stránky s jednotlivými grafy. Ty zobra</w:t>
      </w:r>
      <w:r w:rsidR="00857433">
        <w:t>z</w:t>
      </w:r>
      <w:r w:rsidR="004C01F6">
        <w:t>ují historický vývoj naměřených hodnot.</w:t>
      </w:r>
    </w:p>
    <w:p w14:paraId="4CCD83AE" w14:textId="77777777" w:rsidR="004C01F6" w:rsidRDefault="004C01F6" w:rsidP="00945B5E"/>
    <w:p w14:paraId="1A556BA8" w14:textId="3080CC11" w:rsidR="004C01F6" w:rsidRDefault="004C01F6" w:rsidP="00B15705">
      <w:pPr>
        <w:pStyle w:val="Nadpisneslovan"/>
      </w:pPr>
      <w:r>
        <w:t>Uživatel má několik možnos</w:t>
      </w:r>
      <w:r w:rsidR="00B15705">
        <w:t>t</w:t>
      </w:r>
      <w:r>
        <w:t>í, jak si data filtrovat</w:t>
      </w:r>
      <w:r w:rsidR="00B15705">
        <w:t>:</w:t>
      </w:r>
    </w:p>
    <w:p w14:paraId="44494D3F" w14:textId="55EB3637" w:rsidR="00B15705" w:rsidRDefault="006C06AB" w:rsidP="00D679ED">
      <w:pPr>
        <w:pStyle w:val="Odstavecseseznamem"/>
        <w:numPr>
          <w:ilvl w:val="0"/>
          <w:numId w:val="41"/>
        </w:numPr>
      </w:pPr>
      <w:r>
        <w:t>Rychlá volba období:</w:t>
      </w:r>
    </w:p>
    <w:p w14:paraId="2D242F6A" w14:textId="42450683" w:rsidR="00D679ED" w:rsidRDefault="00D679ED" w:rsidP="00D679ED">
      <w:pPr>
        <w:pStyle w:val="Odstavecseseznamem"/>
        <w:numPr>
          <w:ilvl w:val="0"/>
          <w:numId w:val="36"/>
        </w:numPr>
      </w:pPr>
      <w:r>
        <w:t>Pomocí tlačítek lze jednoduše zobrazit data za poslední hodinu, den, týden, měsíc nebo rok</w:t>
      </w:r>
    </w:p>
    <w:p w14:paraId="3EC8FE46" w14:textId="3061B688" w:rsidR="00D679ED" w:rsidRDefault="00961F48" w:rsidP="00D679ED">
      <w:pPr>
        <w:pStyle w:val="Odstavecseseznamem"/>
        <w:numPr>
          <w:ilvl w:val="0"/>
          <w:numId w:val="41"/>
        </w:numPr>
      </w:pPr>
      <w:r>
        <w:t>Výběr vlastního období:</w:t>
      </w:r>
    </w:p>
    <w:p w14:paraId="4FC9CE81" w14:textId="1C1097A7" w:rsidR="00961F48" w:rsidRDefault="00961F48" w:rsidP="00961F48">
      <w:pPr>
        <w:pStyle w:val="Odstavecseseznamem"/>
        <w:numPr>
          <w:ilvl w:val="0"/>
          <w:numId w:val="36"/>
        </w:numPr>
      </w:pPr>
      <w:r>
        <w:t xml:space="preserve">Pomocí kalendáře je možné vybrat konkrétní časový rozsah, například od </w:t>
      </w:r>
      <w:r w:rsidR="000667DC">
        <w:t>8. 3. 2026 do 11.3. 2026. Tato funkce umožňuje detailně analyzovat konkrétní období podle potřeby uživatele.</w:t>
      </w:r>
    </w:p>
    <w:p w14:paraId="4147A5B2" w14:textId="77777777" w:rsidR="004B3C9A" w:rsidRDefault="004B3C9A" w:rsidP="0028284C"/>
    <w:p w14:paraId="05F25AF1" w14:textId="74910E2B" w:rsidR="000667DC" w:rsidRDefault="0028284C" w:rsidP="0028284C">
      <w:r>
        <w:t>Při najetí myší na graf</w:t>
      </w:r>
      <w:r w:rsidR="004B3C9A">
        <w:t xml:space="preserve"> se zobrazí přesná hodnota spolu s časem měření, což usnadňuje orientaci v datech.</w:t>
      </w:r>
    </w:p>
    <w:p w14:paraId="2C2E62B4" w14:textId="3036E8EA" w:rsidR="000A05D6" w:rsidRDefault="000A05D6" w:rsidP="000A05D6">
      <w:pPr>
        <w:pStyle w:val="Nadpis3"/>
      </w:pPr>
      <w:bookmarkStart w:id="189" w:name="_Toc225535357"/>
      <w:r>
        <w:t>Zobrazení pohybu v místnosti</w:t>
      </w:r>
      <w:bookmarkEnd w:id="189"/>
    </w:p>
    <w:p w14:paraId="7EF82725" w14:textId="65556785" w:rsidR="000A05D6" w:rsidRDefault="000A05D6" w:rsidP="000A05D6">
      <w:r>
        <w:t>Pro zobrazení aktivity v místnosti je použit speciální typ vizualizace ve formě časové osy.</w:t>
      </w:r>
    </w:p>
    <w:p w14:paraId="4EF73B53" w14:textId="77777777" w:rsidR="000A05D6" w:rsidRDefault="000A05D6" w:rsidP="000A05D6"/>
    <w:p w14:paraId="5DAF8C1E" w14:textId="3B134D3B" w:rsidR="000A05D6" w:rsidRDefault="000A05D6" w:rsidP="00810674">
      <w:pPr>
        <w:pStyle w:val="Nadpisneslovan"/>
      </w:pPr>
      <w:r>
        <w:t>Jednotlivé úseky znázorňují, zda byl v daném čase detekován pohyb</w:t>
      </w:r>
      <w:r w:rsidR="00810674">
        <w:t>:</w:t>
      </w:r>
    </w:p>
    <w:p w14:paraId="3B9BBB01" w14:textId="67256B35" w:rsidR="00810674" w:rsidRDefault="00810674" w:rsidP="00810674">
      <w:pPr>
        <w:pStyle w:val="Odstavecseseznamem"/>
        <w:numPr>
          <w:ilvl w:val="0"/>
          <w:numId w:val="41"/>
        </w:numPr>
      </w:pPr>
      <w:r>
        <w:t>Zelená barva znamená přítomnost osoby</w:t>
      </w:r>
      <w:r w:rsidR="00DF282A">
        <w:t>.</w:t>
      </w:r>
    </w:p>
    <w:p w14:paraId="0F750FFB" w14:textId="2613F832" w:rsidR="00810674" w:rsidRDefault="00810674" w:rsidP="00810674">
      <w:pPr>
        <w:pStyle w:val="Odstavecseseznamem"/>
        <w:numPr>
          <w:ilvl w:val="0"/>
          <w:numId w:val="41"/>
        </w:numPr>
      </w:pPr>
      <w:r>
        <w:t>Šedá barva znamená klid v</w:t>
      </w:r>
      <w:r w:rsidR="00DF282A">
        <w:t> </w:t>
      </w:r>
      <w:r>
        <w:t>místnosti</w:t>
      </w:r>
      <w:r w:rsidR="00DF282A">
        <w:t>.</w:t>
      </w:r>
    </w:p>
    <w:p w14:paraId="7A0EC1A7" w14:textId="77777777" w:rsidR="00DF282A" w:rsidRDefault="00DF282A" w:rsidP="00DF282A"/>
    <w:p w14:paraId="1671BD84" w14:textId="457172F9" w:rsidR="00DF282A" w:rsidRDefault="00DF282A" w:rsidP="00DF282A">
      <w:r>
        <w:t xml:space="preserve">Velikost jednotlivých úseků odpovídá délce trvání daného </w:t>
      </w:r>
      <w:r w:rsidR="00F1716C">
        <w:t>stavu, takže uživatel na první pohled vidí, jak dlouho byl prostor obsazený nebo prázdný</w:t>
      </w:r>
    </w:p>
    <w:p w14:paraId="419692A1" w14:textId="77777777" w:rsidR="00F1716C" w:rsidRDefault="00F1716C" w:rsidP="00DF282A"/>
    <w:p w14:paraId="1B7350AF" w14:textId="31F1BEDB" w:rsidR="00F1716C" w:rsidRDefault="00F1716C" w:rsidP="00DF282A">
      <w:r>
        <w:t>Po najetí myší na kon</w:t>
      </w:r>
      <w:r w:rsidR="00644063">
        <w:t>krétní úsek se zobrazí přesný časový interval (například „pohyb 11:40 – 13:46“</w:t>
      </w:r>
      <w:r w:rsidR="00F6693F">
        <w:t>), což umožňuje detailní přehled o aktivitě v místnosti.</w:t>
      </w:r>
    </w:p>
    <w:p w14:paraId="6E4055C1" w14:textId="7162D5A5" w:rsidR="00645107" w:rsidRDefault="001003CC" w:rsidP="001003CC">
      <w:pPr>
        <w:pStyle w:val="Nadpis1"/>
      </w:pPr>
      <w:bookmarkStart w:id="190" w:name="_Toc225535358"/>
      <w:r>
        <w:lastRenderedPageBreak/>
        <w:t>Testování</w:t>
      </w:r>
      <w:r w:rsidR="008906E7">
        <w:t xml:space="preserve"> systému</w:t>
      </w:r>
      <w:bookmarkEnd w:id="190"/>
    </w:p>
    <w:p w14:paraId="225999D3" w14:textId="0F136860" w:rsidR="00B06AB8" w:rsidRDefault="00B06AB8" w:rsidP="00B06AB8">
      <w:r>
        <w:t>Tato kapitola se zabývá testováním celého systému z pohledu funkčnosti, spolehlivosti a uživatelské přívětivosti. Testo</w:t>
      </w:r>
      <w:r w:rsidR="00EA6D0E">
        <w:t>vání probíhalo jak během vývoje, tak i po dokončení hlavních částí projektu za účasti několika testerů.</w:t>
      </w:r>
    </w:p>
    <w:p w14:paraId="3999271F" w14:textId="77777777" w:rsidR="00EA6D0E" w:rsidRDefault="00EA6D0E" w:rsidP="00B06AB8"/>
    <w:p w14:paraId="6AD255D3" w14:textId="2A3B9CB5" w:rsidR="00EA6D0E" w:rsidRDefault="00EA6D0E" w:rsidP="00B06AB8">
      <w:r>
        <w:t xml:space="preserve">Cílem bylo nejen ověřit správnou funkčnost systému, ale také odhalit chyby, nedostatky </w:t>
      </w:r>
      <w:r w:rsidR="00271D17">
        <w:t>v návrhu a získat zpětnou vazbu od uživatelů</w:t>
      </w:r>
      <w:r w:rsidR="00297812">
        <w:t>.</w:t>
      </w:r>
    </w:p>
    <w:p w14:paraId="75735714" w14:textId="5BA06B66" w:rsidR="00297812" w:rsidRDefault="00297812" w:rsidP="00297812">
      <w:pPr>
        <w:pStyle w:val="Nadpis2"/>
      </w:pPr>
      <w:bookmarkStart w:id="191" w:name="_Toc225535359"/>
      <w:r>
        <w:t>Průběh testování</w:t>
      </w:r>
      <w:bookmarkEnd w:id="191"/>
    </w:p>
    <w:p w14:paraId="558929D2" w14:textId="7B87BB1E" w:rsidR="00297812" w:rsidRPr="00297812" w:rsidRDefault="00297812" w:rsidP="00297812">
      <w:pPr>
        <w:pStyle w:val="Nadpisneslovan"/>
      </w:pPr>
      <w:r>
        <w:t>Testování probíhalo ve dvou hlavních fázích:</w:t>
      </w:r>
    </w:p>
    <w:p w14:paraId="649800B5" w14:textId="53CB9347" w:rsidR="008906E7" w:rsidRDefault="00297812" w:rsidP="00297812">
      <w:pPr>
        <w:pStyle w:val="Odstavecseseznamem"/>
        <w:numPr>
          <w:ilvl w:val="0"/>
          <w:numId w:val="51"/>
        </w:numPr>
      </w:pPr>
      <w:r>
        <w:t xml:space="preserve">Interní testování – </w:t>
      </w:r>
      <w:r w:rsidR="003939EF">
        <w:t>P</w:t>
      </w:r>
      <w:r>
        <w:t>rováděno autorem během vývoje</w:t>
      </w:r>
      <w:r w:rsidR="003939EF">
        <w:t>.</w:t>
      </w:r>
    </w:p>
    <w:p w14:paraId="4B0F38C2" w14:textId="7A6ACAA2" w:rsidR="00297812" w:rsidRDefault="00297812" w:rsidP="00297812">
      <w:pPr>
        <w:pStyle w:val="Odstavecseseznamem"/>
        <w:numPr>
          <w:ilvl w:val="0"/>
          <w:numId w:val="51"/>
        </w:numPr>
      </w:pPr>
      <w:r>
        <w:t xml:space="preserve">Uživatelské testování – </w:t>
      </w:r>
      <w:r w:rsidR="003939EF">
        <w:t>P</w:t>
      </w:r>
      <w:r>
        <w:t>rováděno dalšími osobami (testery), které zařízení používaly bez detailn</w:t>
      </w:r>
      <w:r w:rsidR="00D160DB">
        <w:t>í znalosti systému</w:t>
      </w:r>
      <w:r w:rsidR="003939EF">
        <w:t>.</w:t>
      </w:r>
    </w:p>
    <w:p w14:paraId="160BC79D" w14:textId="0A518BC2" w:rsidR="00D160DB" w:rsidRDefault="00D160DB" w:rsidP="00D160DB">
      <w:pPr>
        <w:pStyle w:val="Nadpisneslovan"/>
      </w:pPr>
      <w:r>
        <w:t xml:space="preserve">Testováno bylo: </w:t>
      </w:r>
    </w:p>
    <w:p w14:paraId="7504D2F5" w14:textId="66430BE4" w:rsidR="003939EF" w:rsidRDefault="003939EF" w:rsidP="003939EF">
      <w:pPr>
        <w:pStyle w:val="Odstavecseseznamem"/>
        <w:numPr>
          <w:ilvl w:val="0"/>
          <w:numId w:val="52"/>
        </w:numPr>
      </w:pPr>
      <w:r>
        <w:t>Samotné zařízení (hardware + firmware)</w:t>
      </w:r>
    </w:p>
    <w:p w14:paraId="48A2F6B1" w14:textId="2523C821" w:rsidR="002A55D5" w:rsidRDefault="002A55D5" w:rsidP="003939EF">
      <w:pPr>
        <w:pStyle w:val="Odstavecseseznamem"/>
        <w:numPr>
          <w:ilvl w:val="0"/>
          <w:numId w:val="52"/>
        </w:numPr>
      </w:pPr>
      <w:r>
        <w:t>Komunikace se serverem</w:t>
      </w:r>
    </w:p>
    <w:p w14:paraId="5E633642" w14:textId="40BAEE15" w:rsidR="002A55D5" w:rsidRDefault="002A55D5" w:rsidP="003939EF">
      <w:pPr>
        <w:pStyle w:val="Odstavecseseznamem"/>
        <w:numPr>
          <w:ilvl w:val="0"/>
          <w:numId w:val="52"/>
        </w:numPr>
      </w:pPr>
      <w:r>
        <w:t>Webová aplikace</w:t>
      </w:r>
    </w:p>
    <w:p w14:paraId="374042E3" w14:textId="3E558D3D" w:rsidR="002A55D5" w:rsidRDefault="0057379C" w:rsidP="003B0DBB">
      <w:pPr>
        <w:pStyle w:val="Nadpis2"/>
      </w:pPr>
      <w:bookmarkStart w:id="192" w:name="_Toc225535360"/>
      <w:r>
        <w:t>Nalezené chyby a jejich řešení</w:t>
      </w:r>
      <w:bookmarkEnd w:id="192"/>
    </w:p>
    <w:p w14:paraId="02C38F85" w14:textId="28BCDBB8" w:rsidR="0057379C" w:rsidRDefault="0057379C" w:rsidP="0057379C">
      <w:r>
        <w:t>Během testování bylo odhaleno několik problémů, které bylo nutné opravit</w:t>
      </w:r>
    </w:p>
    <w:p w14:paraId="512D557D" w14:textId="25CB17FA" w:rsidR="00442A91" w:rsidRDefault="00442A91" w:rsidP="00442A91">
      <w:pPr>
        <w:pStyle w:val="Nadpis3"/>
      </w:pPr>
      <w:bookmarkStart w:id="193" w:name="_Toc225535361"/>
      <w:r>
        <w:t>Problém s časovým rozsahem dat v</w:t>
      </w:r>
      <w:r w:rsidR="00054693">
        <w:t> </w:t>
      </w:r>
      <w:r>
        <w:t>grafech</w:t>
      </w:r>
      <w:bookmarkEnd w:id="193"/>
    </w:p>
    <w:p w14:paraId="2E83C32E" w14:textId="677D8499" w:rsidR="00054693" w:rsidRDefault="00054693" w:rsidP="0049122E">
      <w:pPr>
        <w:pStyle w:val="Odstavecseseznamem"/>
        <w:numPr>
          <w:ilvl w:val="0"/>
          <w:numId w:val="53"/>
        </w:numPr>
      </w:pPr>
      <w:r w:rsidRPr="0049122E">
        <w:rPr>
          <w:b/>
          <w:bCs/>
        </w:rPr>
        <w:t>Popis:</w:t>
      </w:r>
      <w:r>
        <w:t xml:space="preserve"> Graf zobrazoval data za delší období</w:t>
      </w:r>
      <w:r w:rsidR="0071017F">
        <w:t>, než bylo požadováno (např. místo 1 hodiny zobrazoval 2 hodiny)</w:t>
      </w:r>
      <w:r w:rsidR="008126D6">
        <w:t>.</w:t>
      </w:r>
    </w:p>
    <w:p w14:paraId="234B2F9F" w14:textId="27668470" w:rsidR="0071017F" w:rsidRDefault="0071017F" w:rsidP="0049122E">
      <w:pPr>
        <w:pStyle w:val="Odstavecseseznamem"/>
        <w:numPr>
          <w:ilvl w:val="0"/>
          <w:numId w:val="53"/>
        </w:numPr>
      </w:pPr>
      <w:r w:rsidRPr="0049122E">
        <w:rPr>
          <w:b/>
          <w:bCs/>
        </w:rPr>
        <w:t>Příčina</w:t>
      </w:r>
      <w:r w:rsidR="00512FF9" w:rsidRPr="0049122E">
        <w:rPr>
          <w:b/>
          <w:bCs/>
        </w:rPr>
        <w:t>:</w:t>
      </w:r>
      <w:r w:rsidR="00512FF9">
        <w:t xml:space="preserve"> Nesprávně navržený SQL dotaz využívající aktuální čas místo posledního záznamu.</w:t>
      </w:r>
    </w:p>
    <w:p w14:paraId="75F3C9F0" w14:textId="38747A1D" w:rsidR="00512FF9" w:rsidRDefault="00512FF9" w:rsidP="0049122E">
      <w:pPr>
        <w:pStyle w:val="Odstavecseseznamem"/>
        <w:numPr>
          <w:ilvl w:val="0"/>
          <w:numId w:val="53"/>
        </w:numPr>
      </w:pPr>
      <w:r w:rsidRPr="0049122E">
        <w:rPr>
          <w:b/>
          <w:bCs/>
        </w:rPr>
        <w:t>Řešení:</w:t>
      </w:r>
      <w:r>
        <w:t xml:space="preserve"> Ú</w:t>
      </w:r>
      <w:r w:rsidR="00796F26">
        <w:t>prava dotazu tak, aby se interval počítal od posledního uloženého záznamu v</w:t>
      </w:r>
      <w:r w:rsidR="008126D6">
        <w:t> </w:t>
      </w:r>
      <w:r w:rsidR="00796F26">
        <w:t>databázi</w:t>
      </w:r>
      <w:r w:rsidR="008126D6">
        <w:t>.</w:t>
      </w:r>
    </w:p>
    <w:p w14:paraId="308F99EC" w14:textId="455F4ADB" w:rsidR="008126D6" w:rsidRDefault="008126D6" w:rsidP="008126D6">
      <w:pPr>
        <w:pStyle w:val="Nadpis3"/>
      </w:pPr>
      <w:bookmarkStart w:id="194" w:name="_Toc225535362"/>
      <w:r>
        <w:t>Nepřehledné zobrazení pohybového grafu</w:t>
      </w:r>
      <w:bookmarkEnd w:id="194"/>
    </w:p>
    <w:p w14:paraId="48DEBB5B" w14:textId="7C2BC0FB" w:rsidR="008126D6" w:rsidRDefault="008126D6" w:rsidP="0049122E">
      <w:pPr>
        <w:pStyle w:val="Odstavecseseznamem"/>
        <w:numPr>
          <w:ilvl w:val="0"/>
          <w:numId w:val="54"/>
        </w:numPr>
      </w:pPr>
      <w:r w:rsidRPr="0049122E">
        <w:rPr>
          <w:b/>
          <w:bCs/>
        </w:rPr>
        <w:t>Popis:</w:t>
      </w:r>
      <w:r>
        <w:t xml:space="preserve"> Jednotlivé </w:t>
      </w:r>
      <w:r w:rsidR="00E92EF4">
        <w:t>úseky byly příliš malé a obtížně</w:t>
      </w:r>
      <w:r w:rsidR="00E741B2">
        <w:t xml:space="preserve"> ovladatelné myší.</w:t>
      </w:r>
    </w:p>
    <w:p w14:paraId="07C194ED" w14:textId="191A1377" w:rsidR="00E741B2" w:rsidRDefault="00E741B2" w:rsidP="0049122E">
      <w:pPr>
        <w:pStyle w:val="Odstavecseseznamem"/>
        <w:numPr>
          <w:ilvl w:val="0"/>
          <w:numId w:val="54"/>
        </w:numPr>
      </w:pPr>
      <w:r w:rsidRPr="0049122E">
        <w:rPr>
          <w:b/>
          <w:bCs/>
        </w:rPr>
        <w:t>Příčin</w:t>
      </w:r>
      <w:r w:rsidR="00F204E5" w:rsidRPr="0049122E">
        <w:rPr>
          <w:b/>
          <w:bCs/>
        </w:rPr>
        <w:t>a:</w:t>
      </w:r>
      <w:r w:rsidR="00F204E5">
        <w:t xml:space="preserve"> Nevhodná vizualizace při velkém množství dat.</w:t>
      </w:r>
    </w:p>
    <w:p w14:paraId="32BC839D" w14:textId="23DE43BC" w:rsidR="00B160F5" w:rsidRDefault="00B160F5" w:rsidP="0049122E">
      <w:pPr>
        <w:pStyle w:val="Odstavecseseznamem"/>
        <w:numPr>
          <w:ilvl w:val="0"/>
          <w:numId w:val="54"/>
        </w:numPr>
      </w:pPr>
      <w:r w:rsidRPr="0049122E">
        <w:rPr>
          <w:b/>
          <w:bCs/>
        </w:rPr>
        <w:lastRenderedPageBreak/>
        <w:t>Řešení:</w:t>
      </w:r>
      <w:r>
        <w:t xml:space="preserve"> Úprava grafu – zvětšení segmentů</w:t>
      </w:r>
      <w:r w:rsidR="006E7D2A">
        <w:t xml:space="preserve"> a</w:t>
      </w:r>
      <w:r w:rsidR="0049122E">
        <w:t xml:space="preserve"> přidání přesného popisu časového intervalu při najetí myší.</w:t>
      </w:r>
    </w:p>
    <w:p w14:paraId="7A46C2F4" w14:textId="6CA50AFE" w:rsidR="0049122E" w:rsidRDefault="0049122E" w:rsidP="0049122E">
      <w:pPr>
        <w:pStyle w:val="Nadpis3"/>
      </w:pPr>
      <w:bookmarkStart w:id="195" w:name="_Toc225535363"/>
      <w:r>
        <w:t>Problém s SD kartou</w:t>
      </w:r>
      <w:bookmarkEnd w:id="195"/>
    </w:p>
    <w:p w14:paraId="2998EB62" w14:textId="050FB493" w:rsidR="001B5C7F" w:rsidRDefault="001B5C7F" w:rsidP="00993593">
      <w:pPr>
        <w:pStyle w:val="Odstavecseseznamem"/>
        <w:numPr>
          <w:ilvl w:val="0"/>
          <w:numId w:val="55"/>
        </w:numPr>
      </w:pPr>
      <w:r w:rsidRPr="00993593">
        <w:rPr>
          <w:b/>
          <w:bCs/>
        </w:rPr>
        <w:t xml:space="preserve">Popis: </w:t>
      </w:r>
      <w:r>
        <w:t>SD karta nefungovala správně př</w:t>
      </w:r>
      <w:r w:rsidR="002913DB">
        <w:t>i zapojení všech pinů.</w:t>
      </w:r>
    </w:p>
    <w:p w14:paraId="7CD9C14F" w14:textId="0867979E" w:rsidR="002913DB" w:rsidRDefault="002913DB" w:rsidP="00993593">
      <w:pPr>
        <w:pStyle w:val="Odstavecseseznamem"/>
        <w:numPr>
          <w:ilvl w:val="0"/>
          <w:numId w:val="55"/>
        </w:numPr>
      </w:pPr>
      <w:r w:rsidRPr="00993593">
        <w:rPr>
          <w:b/>
          <w:bCs/>
        </w:rPr>
        <w:t xml:space="preserve">Příčina: </w:t>
      </w:r>
      <w:r>
        <w:t>Nevhodné zapojení pinu EN na modulu.</w:t>
      </w:r>
    </w:p>
    <w:p w14:paraId="19F477DF" w14:textId="31827D28" w:rsidR="002913DB" w:rsidRDefault="00993593" w:rsidP="00993593">
      <w:pPr>
        <w:pStyle w:val="Odstavecseseznamem"/>
        <w:numPr>
          <w:ilvl w:val="0"/>
          <w:numId w:val="55"/>
        </w:numPr>
      </w:pPr>
      <w:r w:rsidRPr="00993593">
        <w:rPr>
          <w:b/>
          <w:bCs/>
        </w:rPr>
        <w:t xml:space="preserve">Řešení: </w:t>
      </w:r>
      <w:r>
        <w:t>Pin EN nebyl použit (fyzicky odpojen), čímž se problém odstranil.</w:t>
      </w:r>
    </w:p>
    <w:p w14:paraId="3405FF1A" w14:textId="7FA0AE87" w:rsidR="00993593" w:rsidRDefault="00993593" w:rsidP="00993593">
      <w:pPr>
        <w:pStyle w:val="Nadpis3"/>
      </w:pPr>
      <w:bookmarkStart w:id="196" w:name="_Toc225535364"/>
      <w:r>
        <w:t xml:space="preserve">Nadměrné množství dat u senzoru </w:t>
      </w:r>
      <w:r w:rsidR="005F4162">
        <w:t>pohybu</w:t>
      </w:r>
      <w:bookmarkEnd w:id="196"/>
    </w:p>
    <w:p w14:paraId="0E8BD890" w14:textId="03512FB5" w:rsidR="005F4162" w:rsidRPr="005F4162" w:rsidRDefault="005F4162" w:rsidP="00FF6778">
      <w:pPr>
        <w:pStyle w:val="Odstavecseseznamem"/>
        <w:numPr>
          <w:ilvl w:val="0"/>
          <w:numId w:val="56"/>
        </w:numPr>
      </w:pPr>
      <w:r w:rsidRPr="00FF6778">
        <w:rPr>
          <w:b/>
          <w:bCs/>
        </w:rPr>
        <w:t>Popis:</w:t>
      </w:r>
      <w:r>
        <w:t xml:space="preserve"> P</w:t>
      </w:r>
      <w:r w:rsidR="00C063D7">
        <w:t>ů</w:t>
      </w:r>
      <w:r>
        <w:t>vodně se data ukládala</w:t>
      </w:r>
      <w:r w:rsidR="00C063D7">
        <w:t xml:space="preserve"> každou sekundu, což vedlo k velkému objemu dat.</w:t>
      </w:r>
      <w:r>
        <w:t xml:space="preserve"> </w:t>
      </w:r>
    </w:p>
    <w:p w14:paraId="7611EF83" w14:textId="01F80784" w:rsidR="005F4162" w:rsidRPr="00C063D7" w:rsidRDefault="005F4162" w:rsidP="00FF6778">
      <w:pPr>
        <w:pStyle w:val="Odstavecseseznamem"/>
        <w:numPr>
          <w:ilvl w:val="0"/>
          <w:numId w:val="56"/>
        </w:numPr>
      </w:pPr>
      <w:r w:rsidRPr="00FF6778">
        <w:rPr>
          <w:b/>
          <w:bCs/>
        </w:rPr>
        <w:t>Příčina:</w:t>
      </w:r>
      <w:r w:rsidR="00C063D7" w:rsidRPr="00FF6778">
        <w:rPr>
          <w:b/>
          <w:bCs/>
        </w:rPr>
        <w:t xml:space="preserve"> </w:t>
      </w:r>
      <w:r w:rsidR="00C063D7">
        <w:t>Nevhodně zvolená logika ukládání</w:t>
      </w:r>
    </w:p>
    <w:p w14:paraId="23D6EFF3" w14:textId="374ECEF3" w:rsidR="005F4162" w:rsidRDefault="005F4162" w:rsidP="00FF6778">
      <w:pPr>
        <w:pStyle w:val="Odstavecseseznamem"/>
        <w:numPr>
          <w:ilvl w:val="0"/>
          <w:numId w:val="56"/>
        </w:numPr>
      </w:pPr>
      <w:r w:rsidRPr="00FF6778">
        <w:rPr>
          <w:b/>
          <w:bCs/>
        </w:rPr>
        <w:t>Řešení:</w:t>
      </w:r>
      <w:r w:rsidR="00C063D7" w:rsidRPr="00FF6778">
        <w:rPr>
          <w:b/>
          <w:bCs/>
        </w:rPr>
        <w:t xml:space="preserve"> </w:t>
      </w:r>
      <w:r w:rsidR="00C063D7">
        <w:t xml:space="preserve">Změna logiky – data se ukládají pouze při změně stavu </w:t>
      </w:r>
    </w:p>
    <w:p w14:paraId="398BEE5C" w14:textId="4B4EE8F5" w:rsidR="00FF6778" w:rsidRDefault="006B7822" w:rsidP="00FF6778">
      <w:pPr>
        <w:pStyle w:val="Nadpis3"/>
      </w:pPr>
      <w:bookmarkStart w:id="197" w:name="_Toc225535365"/>
      <w:r>
        <w:t>Výkonové omezení při synchronizaci dat</w:t>
      </w:r>
      <w:bookmarkEnd w:id="197"/>
    </w:p>
    <w:p w14:paraId="55262179" w14:textId="65FB89C0" w:rsidR="006B7822" w:rsidRDefault="00A52ED6" w:rsidP="00C772E9">
      <w:pPr>
        <w:pStyle w:val="Odstavecseseznamem"/>
        <w:numPr>
          <w:ilvl w:val="0"/>
          <w:numId w:val="57"/>
        </w:numPr>
      </w:pPr>
      <w:r w:rsidRPr="00C772E9">
        <w:rPr>
          <w:b/>
          <w:bCs/>
        </w:rPr>
        <w:t xml:space="preserve">Popis: </w:t>
      </w:r>
      <w:r>
        <w:t>Při větším množství dat docházelo k zatížení paměti ESP32</w:t>
      </w:r>
      <w:r w:rsidR="00316F28">
        <w:t>.</w:t>
      </w:r>
    </w:p>
    <w:p w14:paraId="256B94F4" w14:textId="7B9D8B72" w:rsidR="00A52ED6" w:rsidRDefault="00A52ED6" w:rsidP="00C772E9">
      <w:pPr>
        <w:pStyle w:val="Odstavecseseznamem"/>
        <w:numPr>
          <w:ilvl w:val="0"/>
          <w:numId w:val="57"/>
        </w:numPr>
      </w:pPr>
      <w:r w:rsidRPr="00C772E9">
        <w:rPr>
          <w:b/>
          <w:bCs/>
        </w:rPr>
        <w:t xml:space="preserve">Příčina: </w:t>
      </w:r>
      <w:r w:rsidR="00316F28">
        <w:t>Načítání velkého JSON seznamu najednou.</w:t>
      </w:r>
    </w:p>
    <w:p w14:paraId="271AA887" w14:textId="02E32C6A" w:rsidR="00316F28" w:rsidRDefault="00316F28" w:rsidP="00C772E9">
      <w:pPr>
        <w:pStyle w:val="Odstavecseseznamem"/>
        <w:numPr>
          <w:ilvl w:val="0"/>
          <w:numId w:val="57"/>
        </w:numPr>
      </w:pPr>
      <w:r w:rsidRPr="00C772E9">
        <w:rPr>
          <w:b/>
          <w:bCs/>
        </w:rPr>
        <w:t xml:space="preserve">Řešení: </w:t>
      </w:r>
      <w:r>
        <w:t xml:space="preserve">Optimalizace </w:t>
      </w:r>
      <w:proofErr w:type="spellStart"/>
      <w:r>
        <w:t>parsování</w:t>
      </w:r>
      <w:proofErr w:type="spellEnd"/>
      <w:r>
        <w:t xml:space="preserve"> dat a omezení s</w:t>
      </w:r>
      <w:r w:rsidR="00E75AC9">
        <w:t>ynchronizace na poslední 2 dny</w:t>
      </w:r>
    </w:p>
    <w:p w14:paraId="6F072D9F" w14:textId="1E24253A" w:rsidR="005E0AAC" w:rsidRDefault="005E0AAC" w:rsidP="005E0AAC">
      <w:pPr>
        <w:pStyle w:val="Nadpis2"/>
      </w:pPr>
      <w:bookmarkStart w:id="198" w:name="_Toc225535366"/>
      <w:r>
        <w:t>Zpětná vazba testerů</w:t>
      </w:r>
      <w:bookmarkEnd w:id="198"/>
    </w:p>
    <w:p w14:paraId="1805F8C5" w14:textId="45D90242" w:rsidR="005E0AAC" w:rsidRDefault="005E0AAC" w:rsidP="005E0AAC">
      <w:r>
        <w:t xml:space="preserve">V rámci ověření funkčnosti a uživatelské přívětivosti byl systém otestován </w:t>
      </w:r>
      <w:r w:rsidR="000E3503">
        <w:t xml:space="preserve">několika nezávislými uživateli. Testeři byli vybráni tak, aby zahrnovali jak technicky </w:t>
      </w:r>
      <w:r w:rsidR="00AA2939">
        <w:t>zdatnější uživatele, tak i běžné uživatele bez hlubších znalostí IT.</w:t>
      </w:r>
    </w:p>
    <w:p w14:paraId="5F115652" w14:textId="5A377AF5" w:rsidR="00AA2939" w:rsidRDefault="00B348FB" w:rsidP="00B348FB">
      <w:pPr>
        <w:pStyle w:val="Nadpis3"/>
      </w:pPr>
      <w:bookmarkStart w:id="199" w:name="_Toc225535367"/>
      <w:r>
        <w:t>Tester č. 1 – student IT oboru</w:t>
      </w:r>
      <w:bookmarkEnd w:id="199"/>
    </w:p>
    <w:p w14:paraId="2CD83479" w14:textId="2D9E81F6" w:rsidR="00B348FB" w:rsidRDefault="00B348FB" w:rsidP="00B348FB">
      <w:r>
        <w:t xml:space="preserve">Tento tester se zaměřil především na technickou stránku </w:t>
      </w:r>
      <w:r w:rsidR="007144F8">
        <w:t>projektu</w:t>
      </w:r>
      <w:r>
        <w:t>.</w:t>
      </w:r>
    </w:p>
    <w:p w14:paraId="2F3D703D" w14:textId="25907E45" w:rsidR="00001ABB" w:rsidRDefault="00001ABB" w:rsidP="00A0624D">
      <w:pPr>
        <w:pStyle w:val="Nadpisneslovan"/>
      </w:pPr>
      <w:r>
        <w:t>Ocenil zejména:</w:t>
      </w:r>
    </w:p>
    <w:p w14:paraId="40E76EEA" w14:textId="515D8D21" w:rsidR="00A0624D" w:rsidRDefault="004B7E5F" w:rsidP="00957D6C">
      <w:pPr>
        <w:pStyle w:val="Odstavecseseznamem"/>
        <w:numPr>
          <w:ilvl w:val="0"/>
          <w:numId w:val="58"/>
        </w:numPr>
      </w:pPr>
      <w:r>
        <w:t>Stabilitu webové aplikace</w:t>
      </w:r>
      <w:r w:rsidR="00957D6C">
        <w:t>.</w:t>
      </w:r>
    </w:p>
    <w:p w14:paraId="58773811" w14:textId="4B9294A6" w:rsidR="004B7E5F" w:rsidRDefault="004B7E5F" w:rsidP="00957D6C">
      <w:pPr>
        <w:pStyle w:val="Odstavecseseznamem"/>
        <w:numPr>
          <w:ilvl w:val="0"/>
          <w:numId w:val="58"/>
        </w:numPr>
      </w:pPr>
      <w:r>
        <w:t>Přehlednost struktury grafů</w:t>
      </w:r>
      <w:r w:rsidR="00957D6C">
        <w:t>.</w:t>
      </w:r>
    </w:p>
    <w:p w14:paraId="49AE86F1" w14:textId="7DA55AA0" w:rsidR="004B7E5F" w:rsidRDefault="004B7E5F" w:rsidP="00957D6C">
      <w:pPr>
        <w:pStyle w:val="Odstavecseseznamem"/>
        <w:numPr>
          <w:ilvl w:val="0"/>
          <w:numId w:val="58"/>
        </w:numPr>
      </w:pPr>
      <w:r>
        <w:t>Funkčnost automatické synchronizace dat</w:t>
      </w:r>
      <w:r w:rsidR="00957D6C">
        <w:t>.</w:t>
      </w:r>
    </w:p>
    <w:p w14:paraId="3BFBA30F" w14:textId="77777777" w:rsidR="00957D6C" w:rsidRDefault="00957D6C" w:rsidP="00A0624D"/>
    <w:p w14:paraId="73CEB03D" w14:textId="0012DBDE" w:rsidR="00957D6C" w:rsidRDefault="00957D6C" w:rsidP="00A0624D">
      <w:r>
        <w:t>Jako nedostatek uvedl</w:t>
      </w:r>
      <w:r w:rsidR="00D9095D">
        <w:t xml:space="preserve"> </w:t>
      </w:r>
      <w:r w:rsidR="007144F8">
        <w:t>vyšší náročnost při zobrazení velkého množství dat v grafech a doporučil optimalizaci dotazů do databáze. Tento podnět vedl k úpravě SQL dotazů a omezení objemu načítaných dat.</w:t>
      </w:r>
    </w:p>
    <w:p w14:paraId="7377417E" w14:textId="6BC2A4A0" w:rsidR="007144F8" w:rsidRDefault="007144F8" w:rsidP="007144F8">
      <w:pPr>
        <w:pStyle w:val="Nadpis3"/>
      </w:pPr>
      <w:bookmarkStart w:id="200" w:name="_Toc225535368"/>
      <w:r>
        <w:lastRenderedPageBreak/>
        <w:t>Tester č. 2 – běžný uživatel</w:t>
      </w:r>
      <w:bookmarkEnd w:id="200"/>
    </w:p>
    <w:p w14:paraId="1F881E78" w14:textId="73B014F9" w:rsidR="00C677EB" w:rsidRDefault="00C677EB" w:rsidP="00C677EB">
      <w:r>
        <w:t>Tento tester hodnotil především uživatelské rozhraní a jednoduchost ovládání.</w:t>
      </w:r>
    </w:p>
    <w:p w14:paraId="6D7F607F" w14:textId="7CD8C297" w:rsidR="00C677EB" w:rsidRDefault="00C677EB" w:rsidP="00C677EB">
      <w:pPr>
        <w:pStyle w:val="Nadpisneslovan"/>
      </w:pPr>
      <w:r>
        <w:t>Pozitivně hodnotil:</w:t>
      </w:r>
    </w:p>
    <w:p w14:paraId="253B02C7" w14:textId="4BEA4F29" w:rsidR="00A85EAD" w:rsidRDefault="00A85EAD" w:rsidP="009A5AF2">
      <w:pPr>
        <w:pStyle w:val="Odstavecseseznamem"/>
        <w:numPr>
          <w:ilvl w:val="0"/>
          <w:numId w:val="59"/>
        </w:numPr>
      </w:pPr>
      <w:r>
        <w:t>Jednoduché zapojení zařízení.</w:t>
      </w:r>
    </w:p>
    <w:p w14:paraId="49B83A5C" w14:textId="4D89A8D2" w:rsidR="00A85EAD" w:rsidRDefault="00A85EAD" w:rsidP="009A5AF2">
      <w:pPr>
        <w:pStyle w:val="Odstavecseseznamem"/>
        <w:numPr>
          <w:ilvl w:val="0"/>
          <w:numId w:val="59"/>
        </w:numPr>
      </w:pPr>
      <w:r>
        <w:t>Přehlednost hlavní stránky webu.</w:t>
      </w:r>
    </w:p>
    <w:p w14:paraId="69436C59" w14:textId="1588BC53" w:rsidR="00A85EAD" w:rsidRDefault="00A85EAD" w:rsidP="009A5AF2">
      <w:pPr>
        <w:pStyle w:val="Odstavecseseznamem"/>
        <w:numPr>
          <w:ilvl w:val="0"/>
          <w:numId w:val="59"/>
        </w:numPr>
      </w:pPr>
      <w:r>
        <w:t>Možnost filtrovat data podle konkrétního dne.</w:t>
      </w:r>
    </w:p>
    <w:p w14:paraId="503E0707" w14:textId="77777777" w:rsidR="00A85EAD" w:rsidRDefault="00A85EAD" w:rsidP="00A85EAD"/>
    <w:p w14:paraId="1B398BB6" w14:textId="7B36B5D0" w:rsidR="00A85EAD" w:rsidRDefault="00A85EAD" w:rsidP="00A85EAD">
      <w:r>
        <w:t xml:space="preserve">Naopak upozornil na horší orientaci v některých grafech při větším množství dat. Na </w:t>
      </w:r>
      <w:r w:rsidR="00B6073C">
        <w:t>základě této připomínky byla upravena vizualizace pohybového g</w:t>
      </w:r>
      <w:r w:rsidR="009A5AF2">
        <w:t>rafu tak, aby byl přehlednější a lépe čitelný.</w:t>
      </w:r>
    </w:p>
    <w:p w14:paraId="22CD56C5" w14:textId="4DB0C033" w:rsidR="0058578E" w:rsidRDefault="0058578E" w:rsidP="0058578E">
      <w:pPr>
        <w:pStyle w:val="Nadpis3"/>
      </w:pPr>
      <w:bookmarkStart w:id="201" w:name="_Toc225535369"/>
      <w:r>
        <w:t>Tester č. 3 – uživatel se zájmem o IOT zařízení</w:t>
      </w:r>
      <w:bookmarkEnd w:id="201"/>
    </w:p>
    <w:p w14:paraId="7F813600" w14:textId="16D904F0" w:rsidR="005D2135" w:rsidRDefault="005D2135" w:rsidP="005D2135">
      <w:r>
        <w:t>Tester se zaměřil na praktické využití systému v</w:t>
      </w:r>
      <w:r w:rsidR="00B63F90">
        <w:t> </w:t>
      </w:r>
      <w:r>
        <w:t>r</w:t>
      </w:r>
      <w:r w:rsidR="00B63F90">
        <w:t>eálném prostředí.</w:t>
      </w:r>
    </w:p>
    <w:p w14:paraId="5CA9CBEC" w14:textId="44B7B1EE" w:rsidR="00B63F90" w:rsidRDefault="00B63F90" w:rsidP="00B63F90">
      <w:pPr>
        <w:pStyle w:val="Nadpisneslovan"/>
      </w:pPr>
      <w:r>
        <w:t>Vyzdvihl:</w:t>
      </w:r>
    </w:p>
    <w:p w14:paraId="3CC5264E" w14:textId="012ABE08" w:rsidR="00B63F90" w:rsidRDefault="00B63F90" w:rsidP="00826769">
      <w:pPr>
        <w:pStyle w:val="Odstavecseseznamem"/>
        <w:numPr>
          <w:ilvl w:val="0"/>
          <w:numId w:val="60"/>
        </w:numPr>
      </w:pPr>
      <w:r>
        <w:t>Spolehlivost ukládání dat na SD kartu</w:t>
      </w:r>
      <w:r w:rsidR="00826769">
        <w:t>.</w:t>
      </w:r>
    </w:p>
    <w:p w14:paraId="39B40231" w14:textId="4D87C901" w:rsidR="00826769" w:rsidRDefault="00826769" w:rsidP="00826769">
      <w:pPr>
        <w:pStyle w:val="Odstavecseseznamem"/>
        <w:numPr>
          <w:ilvl w:val="0"/>
          <w:numId w:val="60"/>
        </w:numPr>
      </w:pPr>
      <w:r>
        <w:t>Funkčnost systému při výpadku připojení k serveru.</w:t>
      </w:r>
    </w:p>
    <w:p w14:paraId="765BC4B1" w14:textId="50A3040C" w:rsidR="00826769" w:rsidRDefault="00826769" w:rsidP="00826769">
      <w:pPr>
        <w:pStyle w:val="Odstavecseseznamem"/>
        <w:numPr>
          <w:ilvl w:val="0"/>
          <w:numId w:val="60"/>
        </w:numPr>
      </w:pPr>
      <w:r>
        <w:t>Automatické doplnění dat po obnovení spojení.</w:t>
      </w:r>
    </w:p>
    <w:p w14:paraId="42532452" w14:textId="77777777" w:rsidR="00826769" w:rsidRDefault="00826769" w:rsidP="00B63F90"/>
    <w:p w14:paraId="093F013D" w14:textId="18E54CC1" w:rsidR="00826769" w:rsidRDefault="00826769" w:rsidP="00B63F90">
      <w:r>
        <w:t>Jako potenciální problém zmínil omezení synchronizace pouze na poslední dva dny dat. Tento limit byl ponechán z důvodu omezené paměti zařízená, ale byl zdokumentován jako známé omezení systému.</w:t>
      </w:r>
    </w:p>
    <w:p w14:paraId="2F5FE8C5" w14:textId="42AB943C" w:rsidR="00826769" w:rsidRDefault="00826769" w:rsidP="00826769">
      <w:pPr>
        <w:pStyle w:val="Nadpis3"/>
      </w:pPr>
      <w:bookmarkStart w:id="202" w:name="_Toc225535370"/>
      <w:r>
        <w:t xml:space="preserve">Tester </w:t>
      </w:r>
      <w:r w:rsidR="00404A19">
        <w:t>č. 4 – spolužák</w:t>
      </w:r>
      <w:bookmarkEnd w:id="202"/>
      <w:r w:rsidR="00404A19">
        <w:t xml:space="preserve"> </w:t>
      </w:r>
    </w:p>
    <w:p w14:paraId="23359427" w14:textId="7F30A20B" w:rsidR="00404A19" w:rsidRDefault="00404A19" w:rsidP="00404A19">
      <w:r>
        <w:t>Zaměřil se na zobrazení webu na mobilním zařízení</w:t>
      </w:r>
    </w:p>
    <w:p w14:paraId="19C13F35" w14:textId="369A1EFA" w:rsidR="009B0222" w:rsidRDefault="009B0222" w:rsidP="009B0222">
      <w:pPr>
        <w:pStyle w:val="Nadpisneslovan"/>
      </w:pPr>
      <w:r>
        <w:t>Ocenil:</w:t>
      </w:r>
    </w:p>
    <w:p w14:paraId="08A65F2B" w14:textId="05478BE3" w:rsidR="009B0222" w:rsidRDefault="009B0222" w:rsidP="00877769">
      <w:pPr>
        <w:pStyle w:val="Odstavecseseznamem"/>
        <w:numPr>
          <w:ilvl w:val="0"/>
          <w:numId w:val="61"/>
        </w:numPr>
      </w:pPr>
      <w:r>
        <w:t>Responzivní design.</w:t>
      </w:r>
    </w:p>
    <w:p w14:paraId="1532D7D5" w14:textId="0E142CFA" w:rsidR="009B0222" w:rsidRDefault="009B0222" w:rsidP="00877769">
      <w:pPr>
        <w:pStyle w:val="Odstavecseseznamem"/>
        <w:numPr>
          <w:ilvl w:val="0"/>
          <w:numId w:val="61"/>
        </w:numPr>
      </w:pPr>
      <w:r>
        <w:t>Funkčnost grafů i na menším displeji.</w:t>
      </w:r>
    </w:p>
    <w:p w14:paraId="3672712D" w14:textId="15265CC4" w:rsidR="009B0222" w:rsidRDefault="009B0222" w:rsidP="00877769">
      <w:pPr>
        <w:pStyle w:val="Odstavecseseznamem"/>
        <w:numPr>
          <w:ilvl w:val="0"/>
          <w:numId w:val="61"/>
        </w:numPr>
      </w:pPr>
      <w:r>
        <w:t>Možnost interakce s</w:t>
      </w:r>
      <w:r w:rsidR="007F0821">
        <w:t> </w:t>
      </w:r>
      <w:r>
        <w:t>grafy</w:t>
      </w:r>
      <w:r w:rsidR="007F0821">
        <w:t xml:space="preserve"> (klikání / výběr období)</w:t>
      </w:r>
    </w:p>
    <w:p w14:paraId="4CF6FEE9" w14:textId="77777777" w:rsidR="007F0821" w:rsidRDefault="007F0821" w:rsidP="009B0222"/>
    <w:p w14:paraId="551EB4E2" w14:textId="5BA3D155" w:rsidR="007F0821" w:rsidRDefault="007F0821" w:rsidP="009B0222">
      <w:r>
        <w:t>Navrhl zlepšení v oblasti ovládání pohybového grafu, kde bylo obtížné přesně vybrat konkrétní časový úsek</w:t>
      </w:r>
      <w:r w:rsidR="00B14DCD">
        <w:t xml:space="preserve">. Tento problém byl následně vyřešen úpravou </w:t>
      </w:r>
      <w:r w:rsidR="00D37DA4">
        <w:t>vizualizace (větší segmenty, lepší rozložení).</w:t>
      </w:r>
    </w:p>
    <w:p w14:paraId="21E02715" w14:textId="13B394DD" w:rsidR="00877769" w:rsidRDefault="00877769" w:rsidP="00877769">
      <w:pPr>
        <w:pStyle w:val="Nadpis3"/>
      </w:pPr>
      <w:bookmarkStart w:id="203" w:name="_Toc225535371"/>
      <w:r>
        <w:lastRenderedPageBreak/>
        <w:t>Shrnutí zpětné vazby</w:t>
      </w:r>
      <w:bookmarkEnd w:id="203"/>
    </w:p>
    <w:p w14:paraId="4365457D" w14:textId="6F71FCF0" w:rsidR="00877769" w:rsidRDefault="00877769" w:rsidP="00877769">
      <w:r>
        <w:t>Zpětná vazba od testerů pomohla odhalit několik nedostatků</w:t>
      </w:r>
      <w:r w:rsidR="009E4E24">
        <w:t>.</w:t>
      </w:r>
    </w:p>
    <w:p w14:paraId="69E41EA0" w14:textId="7D1CA55D" w:rsidR="009E4E24" w:rsidRDefault="009E4E24" w:rsidP="009E4E24">
      <w:pPr>
        <w:pStyle w:val="Nadpisneslovan"/>
      </w:pPr>
      <w:r>
        <w:t>Zejména v oblasti:</w:t>
      </w:r>
    </w:p>
    <w:p w14:paraId="6C836C94" w14:textId="3C40EC22" w:rsidR="009E4E24" w:rsidRDefault="009E4E24" w:rsidP="009E4E24">
      <w:r>
        <w:t>Přehlednosti grafů při větším objemu dat.</w:t>
      </w:r>
    </w:p>
    <w:p w14:paraId="689583AF" w14:textId="7E48188A" w:rsidR="009E4E24" w:rsidRDefault="009E4E24" w:rsidP="009E4E24">
      <w:r>
        <w:t>Optimalizace databázových dotazů:</w:t>
      </w:r>
    </w:p>
    <w:p w14:paraId="3F2EFAF9" w14:textId="48E03CA1" w:rsidR="009E4E24" w:rsidRDefault="009E4E24" w:rsidP="009E4E24">
      <w:r>
        <w:t>Uživatelské přívětivosti pohybového grafu.</w:t>
      </w:r>
    </w:p>
    <w:p w14:paraId="7A8CB261" w14:textId="77777777" w:rsidR="009E4E24" w:rsidRDefault="009E4E24" w:rsidP="009E4E24"/>
    <w:p w14:paraId="60C2C9DB" w14:textId="6A1C0AC3" w:rsidR="009E4E24" w:rsidRDefault="009E4E24" w:rsidP="009E4E24">
      <w:r>
        <w:t>Na základě těchto podnětů byly provedeny úpravy, které vedly ke zlepšení celkové použitelnosti systému. Výsledná verze</w:t>
      </w:r>
      <w:r w:rsidR="00EC52DB">
        <w:t xml:space="preserve"> aplikace je stabilní, přehledná a vhodná jak pro technicky zdatné uživatele, tak i pro běžné uživatele.</w:t>
      </w:r>
    </w:p>
    <w:p w14:paraId="1D164E7D" w14:textId="7E6802F7" w:rsidR="00515574" w:rsidRDefault="00434E7E" w:rsidP="00515574">
      <w:pPr>
        <w:pStyle w:val="Nadpis2"/>
      </w:pPr>
      <w:bookmarkStart w:id="204" w:name="_Toc225535372"/>
      <w:r>
        <w:t>Hodnocení systému</w:t>
      </w:r>
      <w:bookmarkEnd w:id="204"/>
    </w:p>
    <w:p w14:paraId="6F619209" w14:textId="0BCA40EC" w:rsidR="00434E7E" w:rsidRDefault="00434E7E" w:rsidP="00C8032B">
      <w:pPr>
        <w:pStyle w:val="Nadpisneslovan"/>
      </w:pPr>
      <w:r>
        <w:t>Na základě testování lze systém hodnotit jako:</w:t>
      </w:r>
    </w:p>
    <w:p w14:paraId="718D713E" w14:textId="5DED4D01" w:rsidR="00434E7E" w:rsidRDefault="00EC209D" w:rsidP="00C8032B">
      <w:pPr>
        <w:pStyle w:val="Odstavecseseznamem"/>
        <w:numPr>
          <w:ilvl w:val="0"/>
          <w:numId w:val="62"/>
        </w:numPr>
      </w:pPr>
      <w:r w:rsidRPr="00C8032B">
        <w:rPr>
          <w:b/>
          <w:bCs/>
        </w:rPr>
        <w:t xml:space="preserve">Funkční – </w:t>
      </w:r>
      <w:r>
        <w:t>Všechny hlavní požadavky byly splněny</w:t>
      </w:r>
      <w:r w:rsidR="00C8032B">
        <w:t>.</w:t>
      </w:r>
    </w:p>
    <w:p w14:paraId="27A57AF0" w14:textId="38DEFF1A" w:rsidR="00EC209D" w:rsidRDefault="00EC209D" w:rsidP="00C8032B">
      <w:pPr>
        <w:pStyle w:val="Odstavecseseznamem"/>
        <w:numPr>
          <w:ilvl w:val="0"/>
          <w:numId w:val="62"/>
        </w:numPr>
      </w:pPr>
      <w:r w:rsidRPr="00C8032B">
        <w:rPr>
          <w:b/>
          <w:bCs/>
        </w:rPr>
        <w:t xml:space="preserve">Stabilní – </w:t>
      </w:r>
      <w:r>
        <w:t xml:space="preserve">Zařízení běží </w:t>
      </w:r>
      <w:r w:rsidR="00C8032B">
        <w:t>spolehlivě i při delším provozu.</w:t>
      </w:r>
    </w:p>
    <w:p w14:paraId="4220243E" w14:textId="3536B211" w:rsidR="00C8032B" w:rsidRDefault="00C8032B" w:rsidP="00C8032B">
      <w:pPr>
        <w:pStyle w:val="Odstavecseseznamem"/>
        <w:numPr>
          <w:ilvl w:val="0"/>
          <w:numId w:val="62"/>
        </w:numPr>
      </w:pPr>
      <w:r w:rsidRPr="00C8032B">
        <w:rPr>
          <w:b/>
          <w:bCs/>
        </w:rPr>
        <w:t xml:space="preserve">Odolný – </w:t>
      </w:r>
      <w:r>
        <w:t>Systém správě reaguje na výpadky připojení.</w:t>
      </w:r>
    </w:p>
    <w:p w14:paraId="2CAFE2F5" w14:textId="1EE618FF" w:rsidR="00C8032B" w:rsidRDefault="00C8032B" w:rsidP="00C8032B">
      <w:pPr>
        <w:pStyle w:val="Odstavecseseznamem"/>
        <w:numPr>
          <w:ilvl w:val="0"/>
          <w:numId w:val="62"/>
        </w:numPr>
      </w:pPr>
      <w:r w:rsidRPr="00C8032B">
        <w:rPr>
          <w:b/>
          <w:bCs/>
        </w:rPr>
        <w:t xml:space="preserve">Uživatelsky přívětivý – </w:t>
      </w:r>
      <w:r>
        <w:t>Ovládání je jednoduché a přehledné.</w:t>
      </w:r>
    </w:p>
    <w:p w14:paraId="155C9355" w14:textId="0D946F41" w:rsidR="00C8032B" w:rsidRDefault="00C8032B" w:rsidP="00C8032B">
      <w:pPr>
        <w:pStyle w:val="Nadpis2"/>
      </w:pPr>
      <w:bookmarkStart w:id="205" w:name="_Toc225535373"/>
      <w:r>
        <w:t>Možná budoucí vylepšení</w:t>
      </w:r>
      <w:bookmarkEnd w:id="205"/>
    </w:p>
    <w:p w14:paraId="59B77E4A" w14:textId="695767E1" w:rsidR="00C8032B" w:rsidRDefault="00C8032B" w:rsidP="005C3D9E">
      <w:pPr>
        <w:pStyle w:val="Nadpisneslovan"/>
      </w:pPr>
      <w:r>
        <w:t xml:space="preserve">Na základě testování byly </w:t>
      </w:r>
      <w:r w:rsidR="005C3D9E">
        <w:t>identifikovány i možnosti dalšího rozvoje:</w:t>
      </w:r>
    </w:p>
    <w:p w14:paraId="3E979CDC" w14:textId="73739A32" w:rsidR="005C3D9E" w:rsidRDefault="00181E3D" w:rsidP="009B3A34">
      <w:pPr>
        <w:pStyle w:val="Odstavecseseznamem"/>
        <w:numPr>
          <w:ilvl w:val="0"/>
          <w:numId w:val="63"/>
        </w:numPr>
      </w:pPr>
      <w:r>
        <w:t>Optimalizace práce s velkým množstvím dat</w:t>
      </w:r>
      <w:r w:rsidR="009B3A34">
        <w:t>.</w:t>
      </w:r>
    </w:p>
    <w:p w14:paraId="46A79F99" w14:textId="402F58EF" w:rsidR="00181E3D" w:rsidRDefault="00181E3D" w:rsidP="009B3A34">
      <w:pPr>
        <w:pStyle w:val="Odstavecseseznamem"/>
        <w:numPr>
          <w:ilvl w:val="0"/>
          <w:numId w:val="63"/>
        </w:numPr>
      </w:pPr>
      <w:r>
        <w:t>Rozšíření administrace webové aplikace</w:t>
      </w:r>
      <w:r w:rsidR="009B3A34">
        <w:t>.</w:t>
      </w:r>
    </w:p>
    <w:p w14:paraId="51B34A25" w14:textId="412B963C" w:rsidR="00181E3D" w:rsidRDefault="00181E3D" w:rsidP="009B3A34">
      <w:pPr>
        <w:pStyle w:val="Odstavecseseznamem"/>
        <w:numPr>
          <w:ilvl w:val="0"/>
          <w:numId w:val="63"/>
        </w:numPr>
      </w:pPr>
      <w:r>
        <w:t>Vylepšení vizualizace některých grafů</w:t>
      </w:r>
      <w:r w:rsidR="009B3A34">
        <w:t>.</w:t>
      </w:r>
    </w:p>
    <w:p w14:paraId="74C9DDD1" w14:textId="5BE37C7C" w:rsidR="00181E3D" w:rsidRDefault="00181E3D" w:rsidP="009B3A34">
      <w:pPr>
        <w:pStyle w:val="Odstavecseseznamem"/>
        <w:numPr>
          <w:ilvl w:val="0"/>
          <w:numId w:val="63"/>
        </w:numPr>
      </w:pPr>
      <w:r>
        <w:t>Přidání dalších typů senzorů</w:t>
      </w:r>
      <w:r w:rsidR="009B3A34">
        <w:t>.</w:t>
      </w:r>
    </w:p>
    <w:p w14:paraId="6C92AF20" w14:textId="657F3364" w:rsidR="00422E36" w:rsidRPr="00181E3D" w:rsidRDefault="00422E36" w:rsidP="009B3A34">
      <w:pPr>
        <w:pStyle w:val="Odstavecseseznamem"/>
        <w:numPr>
          <w:ilvl w:val="0"/>
          <w:numId w:val="63"/>
        </w:numPr>
      </w:pPr>
      <w:r>
        <w:t xml:space="preserve">Upravit design krabičky, aby byla vizuálně hezčí </w:t>
      </w:r>
      <w:r w:rsidR="009B3A34">
        <w:t>a praktičtější.</w:t>
      </w:r>
    </w:p>
    <w:p w14:paraId="43DC57BE" w14:textId="5146EC13" w:rsidR="00FA3ABF" w:rsidRDefault="00FA3ABF" w:rsidP="003606D9">
      <w:pPr>
        <w:pStyle w:val="NadpisHlavniNecisl"/>
      </w:pPr>
      <w:bookmarkStart w:id="206" w:name="_Toc225535374"/>
      <w:r>
        <w:lastRenderedPageBreak/>
        <w:t>Závěr</w:t>
      </w:r>
      <w:bookmarkEnd w:id="5"/>
      <w:bookmarkEnd w:id="206"/>
    </w:p>
    <w:p w14:paraId="2913A527" w14:textId="0043753A" w:rsidR="009B3309" w:rsidRDefault="009B3309" w:rsidP="009B3309">
      <w:r w:rsidRPr="009B3309">
        <w:t xml:space="preserve">Cílem této maturitní práce bylo navrhnout a realizovat inteligentní senzorovou desku založenou na </w:t>
      </w:r>
      <w:r w:rsidR="00B7090B" w:rsidRPr="009B3309">
        <w:t>mikrokontroleru</w:t>
      </w:r>
      <w:r w:rsidRPr="009B3309">
        <w:t xml:space="preserve"> ESP32, která umožňuje měření teploty, vlhkosti vzduchu, atmosférického tlaku a nadmořské výšky, a zároveň detekci přítomnosti osob v místnosti. Tento cíl byl úspěšně splněn. Bylo vytvořeno funkční zařízení, které naměřená data zobrazuje na displeji, ukládá na SD kartu a odesílá prostřednictvím Wi-Fi na webový server.</w:t>
      </w:r>
    </w:p>
    <w:p w14:paraId="3D7316CF" w14:textId="77777777" w:rsidR="009B3309" w:rsidRPr="009B3309" w:rsidRDefault="009B3309" w:rsidP="009B3309"/>
    <w:p w14:paraId="10D8C080" w14:textId="77777777" w:rsidR="009B3309" w:rsidRPr="009B3309" w:rsidRDefault="009B3309" w:rsidP="009B3309">
      <w:r w:rsidRPr="009B3309">
        <w:t xml:space="preserve">Součástí projektu bylo také vytvoření webové aplikace ve frameworku </w:t>
      </w:r>
      <w:proofErr w:type="spellStart"/>
      <w:r w:rsidRPr="009B3309">
        <w:t>CodeIgniter</w:t>
      </w:r>
      <w:proofErr w:type="spellEnd"/>
      <w:r w:rsidRPr="009B3309">
        <w:t xml:space="preserve"> 4, která umožňuje ukládání dat do databáze, jejich přehledné zobrazení a vizualizaci pomocí grafů. Uživatel tak může sledovat aktuální i historické hodnoty z libovolného zařízení připojeného k internetu. Webová část projektu je navržena v MVC architektuře a umožňuje další rozšiřování funkcionality.</w:t>
      </w:r>
    </w:p>
    <w:p w14:paraId="665DB59B" w14:textId="6B2B4823" w:rsidR="009B3309" w:rsidRDefault="009B3309" w:rsidP="009B3309">
      <w:r w:rsidRPr="009B3309">
        <w:t xml:space="preserve">Během realizace projektu jsem si prohloubil znalosti v oblasti návrhu elektronických obvodů, tvorby plošných spojů, programování </w:t>
      </w:r>
      <w:r w:rsidR="00B7090B" w:rsidRPr="009B3309">
        <w:t>mikrokontrolerů</w:t>
      </w:r>
      <w:r w:rsidRPr="009B3309">
        <w:t>, síťové komunikace a vývoje webových aplikací. Projekt mi umožnil propojit teoretické znalosti s praktickou realizací a získat cenné zkušenosti s řešením technických problémů, které se během vývoje objevily</w:t>
      </w:r>
      <w:r>
        <w:t>.</w:t>
      </w:r>
    </w:p>
    <w:p w14:paraId="0B916AD3" w14:textId="77777777" w:rsidR="009B3309" w:rsidRPr="009B3309" w:rsidRDefault="009B3309" w:rsidP="009B3309"/>
    <w:p w14:paraId="340CE39C" w14:textId="77777777" w:rsidR="009B3309" w:rsidRPr="009B3309" w:rsidRDefault="009B3309" w:rsidP="009B3309">
      <w:r w:rsidRPr="009B3309">
        <w:t>Výsledkem práce je plně funkční prototyp zařízení, který může sloužit jako základ pro další rozvoj systému chytré domácnosti nebo jako samostatná monitorovací jednotka pro sledování environmentálních podmínek.</w:t>
      </w:r>
    </w:p>
    <w:p w14:paraId="76DA7D00" w14:textId="77777777" w:rsidR="00FA3ABF" w:rsidRDefault="00FA3ABF" w:rsidP="003606D9">
      <w:pPr>
        <w:pStyle w:val="NadpisHlavniNecisl"/>
      </w:pPr>
      <w:bookmarkStart w:id="207" w:name="_Toc37577735"/>
      <w:bookmarkStart w:id="208" w:name="_Toc225535375"/>
      <w:r>
        <w:lastRenderedPageBreak/>
        <w:t>seznam použité literatury</w:t>
      </w:r>
      <w:bookmarkEnd w:id="207"/>
      <w:bookmarkEnd w:id="208"/>
    </w:p>
    <w:p w14:paraId="38EA32A9" w14:textId="77777777" w:rsidR="00870AC4" w:rsidRDefault="00B170ED" w:rsidP="00403251">
      <w:r>
        <w:t xml:space="preserve">(1) </w:t>
      </w:r>
      <w:r w:rsidR="00403251">
        <w:t xml:space="preserve">JLCPCB: PCB </w:t>
      </w:r>
      <w:proofErr w:type="spellStart"/>
      <w:r w:rsidR="00403251">
        <w:t>Manufacturing</w:t>
      </w:r>
      <w:proofErr w:type="spellEnd"/>
      <w:r w:rsidR="00403251">
        <w:t xml:space="preserve"> &amp; </w:t>
      </w:r>
      <w:proofErr w:type="spellStart"/>
      <w:r w:rsidR="00403251">
        <w:t>Assembly</w:t>
      </w:r>
      <w:proofErr w:type="spellEnd"/>
      <w:r w:rsidR="00403251">
        <w:t xml:space="preserve"> </w:t>
      </w:r>
      <w:proofErr w:type="spellStart"/>
      <w:r w:rsidR="00403251">
        <w:t>Service.Dostupné</w:t>
      </w:r>
      <w:proofErr w:type="spellEnd"/>
      <w:r w:rsidR="00403251">
        <w:t xml:space="preserve"> z: </w:t>
      </w:r>
      <w:hyperlink r:id="rId53" w:history="1">
        <w:r w:rsidR="00403251" w:rsidRPr="009075EF">
          <w:rPr>
            <w:rStyle w:val="Hypertextovodkaz"/>
          </w:rPr>
          <w:t>https://jlcpcb.com/</w:t>
        </w:r>
      </w:hyperlink>
      <w:r w:rsidR="00403251">
        <w:t xml:space="preserve">. </w:t>
      </w:r>
    </w:p>
    <w:p w14:paraId="372B20B6" w14:textId="1707CB5C" w:rsidR="00403251" w:rsidRDefault="00403251" w:rsidP="00403251">
      <w:r>
        <w:t>[cit. 2</w:t>
      </w:r>
      <w:r w:rsidR="00061FE6">
        <w:t>4</w:t>
      </w:r>
      <w:r>
        <w:t>. 3. 2026]</w:t>
      </w:r>
    </w:p>
    <w:p w14:paraId="7245A8B5" w14:textId="77777777" w:rsidR="00870AC4" w:rsidRDefault="00D56CC7" w:rsidP="00870AC4">
      <w:r>
        <w:t xml:space="preserve">(2) </w:t>
      </w:r>
      <w:proofErr w:type="spellStart"/>
      <w:r w:rsidR="00870AC4">
        <w:t>Laskakit</w:t>
      </w:r>
      <w:proofErr w:type="spellEnd"/>
      <w:r w:rsidR="00870AC4">
        <w:t xml:space="preserve">: Paměť a RTC </w:t>
      </w:r>
      <w:proofErr w:type="spellStart"/>
      <w:proofErr w:type="gramStart"/>
      <w:r w:rsidR="00870AC4">
        <w:t>moduly.Dostupné</w:t>
      </w:r>
      <w:proofErr w:type="spellEnd"/>
      <w:proofErr w:type="gramEnd"/>
      <w:r w:rsidR="00870AC4">
        <w:t xml:space="preserve"> z: </w:t>
      </w:r>
      <w:hyperlink r:id="rId54" w:history="1">
        <w:r w:rsidR="00870AC4" w:rsidRPr="009075EF">
          <w:rPr>
            <w:rStyle w:val="Hypertextovodkaz"/>
          </w:rPr>
          <w:t>https://www.laskakit.cz/pamet-a-rtc/</w:t>
        </w:r>
      </w:hyperlink>
      <w:r w:rsidR="00870AC4">
        <w:t xml:space="preserve">. </w:t>
      </w:r>
    </w:p>
    <w:p w14:paraId="3C4DB28F" w14:textId="6E582EE6" w:rsidR="00870AC4" w:rsidRDefault="00870AC4" w:rsidP="00870AC4">
      <w:r>
        <w:t xml:space="preserve">[cit. </w:t>
      </w:r>
      <w:r w:rsidR="00061FE6">
        <w:t>24</w:t>
      </w:r>
      <w:r>
        <w:t xml:space="preserve">. 3. 2026] </w:t>
      </w:r>
    </w:p>
    <w:p w14:paraId="368F3C05" w14:textId="77777777" w:rsidR="00A85741" w:rsidRDefault="00D56CC7" w:rsidP="00A85741">
      <w:r>
        <w:t xml:space="preserve">(3) </w:t>
      </w:r>
      <w:proofErr w:type="spellStart"/>
      <w:r w:rsidR="00A85741" w:rsidRPr="00A85741">
        <w:t>Laskakit</w:t>
      </w:r>
      <w:proofErr w:type="spellEnd"/>
      <w:r w:rsidR="00A85741" w:rsidRPr="00A85741">
        <w:t xml:space="preserve">: </w:t>
      </w:r>
      <w:r w:rsidR="00A85741" w:rsidRPr="00061FE6">
        <w:t>OLED displej 128x64 1.3" I2C</w:t>
      </w:r>
      <w:r w:rsidR="00A85741" w:rsidRPr="00A85741">
        <w:t xml:space="preserve">.Dostupné z: </w:t>
      </w:r>
    </w:p>
    <w:p w14:paraId="07ACDFD6" w14:textId="2FC5FA9D" w:rsidR="00A85741" w:rsidRDefault="0018238B" w:rsidP="00A85741">
      <w:hyperlink r:id="rId55" w:history="1">
        <w:r w:rsidRPr="009075EF">
          <w:rPr>
            <w:rStyle w:val="Hypertextovodkaz"/>
          </w:rPr>
          <w:t>https://www.laskakit.cz/en/laskakit-oled-displej-128x64-1-3--i2c/?</w:t>
        </w:r>
        <w:proofErr w:type="spellStart"/>
        <w:r w:rsidRPr="009075EF">
          <w:rPr>
            <w:rStyle w:val="Hypertextovodkaz"/>
          </w:rPr>
          <w:t>variantId</w:t>
        </w:r>
        <w:proofErr w:type="spellEnd"/>
        <w:r w:rsidRPr="009075EF">
          <w:rPr>
            <w:rStyle w:val="Hypertextovodkaz"/>
          </w:rPr>
          <w:t>=11903</w:t>
        </w:r>
      </w:hyperlink>
      <w:r w:rsidR="00A85741">
        <w:t xml:space="preserve">. </w:t>
      </w:r>
      <w:r w:rsidR="00A85741" w:rsidRPr="00A85741">
        <w:br/>
        <w:t>[cit. 2</w:t>
      </w:r>
      <w:r w:rsidR="00061FE6">
        <w:t>4</w:t>
      </w:r>
      <w:r w:rsidR="00A85741" w:rsidRPr="00A85741">
        <w:t xml:space="preserve">. 3. 2026] </w:t>
      </w:r>
    </w:p>
    <w:p w14:paraId="2CA86319" w14:textId="6F1159BF" w:rsidR="00D56CC7" w:rsidRDefault="00695DC2" w:rsidP="00A85741">
      <w:r w:rsidRPr="00695DC2">
        <w:t xml:space="preserve">(4) Wikipedia: ESP32. [online]. Dostupné z: </w:t>
      </w:r>
      <w:hyperlink r:id="rId56" w:history="1">
        <w:r w:rsidRPr="00694CC1">
          <w:rPr>
            <w:rStyle w:val="Hypertextovodkaz"/>
          </w:rPr>
          <w:t>https://cs.wikipedia.org/wiki/ESP32</w:t>
        </w:r>
      </w:hyperlink>
      <w:r w:rsidR="00D51268">
        <w:t>.</w:t>
      </w:r>
      <w:r w:rsidR="00D51268" w:rsidRPr="00D51268">
        <w:t xml:space="preserve"> [cit. 2026-03-25].</w:t>
      </w:r>
    </w:p>
    <w:p w14:paraId="417A3261" w14:textId="42017506" w:rsidR="00695DC2" w:rsidRDefault="00695DC2" w:rsidP="00D56CC7">
      <w:r w:rsidRPr="00695DC2">
        <w:t xml:space="preserve">(5) Wikipedia: </w:t>
      </w:r>
      <w:proofErr w:type="gramStart"/>
      <w:r w:rsidRPr="00695DC2">
        <w:t>Internet</w:t>
      </w:r>
      <w:proofErr w:type="gramEnd"/>
      <w:r w:rsidRPr="00695DC2">
        <w:t xml:space="preserve"> věcí (</w:t>
      </w:r>
      <w:proofErr w:type="spellStart"/>
      <w:r w:rsidRPr="00695DC2">
        <w:t>IoT</w:t>
      </w:r>
      <w:proofErr w:type="spellEnd"/>
      <w:r w:rsidRPr="00695DC2">
        <w:t xml:space="preserve">). [online]. Dostupné z: </w:t>
      </w:r>
      <w:hyperlink r:id="rId57" w:history="1">
        <w:r w:rsidRPr="00694CC1">
          <w:rPr>
            <w:rStyle w:val="Hypertextovodkaz"/>
          </w:rPr>
          <w:t>https://cs.wikipedia.org/wiki/Internet_v%C4%9Bc%C3%AD</w:t>
        </w:r>
      </w:hyperlink>
      <w:r w:rsidR="00D51268" w:rsidRPr="00D51268">
        <w:t>. [cit. 2026-03-25].</w:t>
      </w:r>
    </w:p>
    <w:p w14:paraId="748BD4C9" w14:textId="2E8E31DA" w:rsidR="00695DC2" w:rsidRDefault="00D23E22" w:rsidP="00D56CC7">
      <w:r w:rsidRPr="00D23E22">
        <w:t xml:space="preserve">(6) </w:t>
      </w:r>
      <w:proofErr w:type="spellStart"/>
      <w:r w:rsidRPr="00D23E22">
        <w:t>CodeIgniter</w:t>
      </w:r>
      <w:proofErr w:type="spellEnd"/>
      <w:r w:rsidRPr="00D23E22">
        <w:t xml:space="preserve"> </w:t>
      </w:r>
      <w:proofErr w:type="spellStart"/>
      <w:r w:rsidRPr="00D23E22">
        <w:t>Foundation</w:t>
      </w:r>
      <w:proofErr w:type="spellEnd"/>
      <w:r w:rsidRPr="00D23E22">
        <w:t xml:space="preserve">: </w:t>
      </w:r>
      <w:proofErr w:type="spellStart"/>
      <w:r w:rsidRPr="00D23E22">
        <w:t>CodeIgniter</w:t>
      </w:r>
      <w:proofErr w:type="spellEnd"/>
      <w:r w:rsidRPr="00D23E22">
        <w:t xml:space="preserve"> 4 User </w:t>
      </w:r>
      <w:proofErr w:type="spellStart"/>
      <w:r w:rsidRPr="00D23E22">
        <w:t>Guide</w:t>
      </w:r>
      <w:proofErr w:type="spellEnd"/>
      <w:r w:rsidRPr="00D23E22">
        <w:t xml:space="preserve">. [online]. Dostupné z: </w:t>
      </w:r>
      <w:hyperlink r:id="rId58" w:history="1">
        <w:r w:rsidRPr="00694CC1">
          <w:rPr>
            <w:rStyle w:val="Hypertextovodkaz"/>
          </w:rPr>
          <w:t>https://codeigniter.com/user_guide/</w:t>
        </w:r>
      </w:hyperlink>
      <w:r w:rsidR="00D51268" w:rsidRPr="00D51268">
        <w:t>. [cit. 2026-03-25].</w:t>
      </w:r>
    </w:p>
    <w:p w14:paraId="5E7D29BE" w14:textId="4D421C03" w:rsidR="00D23E22" w:rsidRDefault="00984FAE" w:rsidP="00D56CC7">
      <w:r w:rsidRPr="00984FAE">
        <w:t xml:space="preserve">(7) </w:t>
      </w:r>
      <w:proofErr w:type="spellStart"/>
      <w:r w:rsidRPr="00984FAE">
        <w:t>MySQL</w:t>
      </w:r>
      <w:proofErr w:type="spellEnd"/>
      <w:r w:rsidRPr="00984FAE">
        <w:t xml:space="preserve">: </w:t>
      </w:r>
      <w:proofErr w:type="spellStart"/>
      <w:r w:rsidRPr="00984FAE">
        <w:t>MySQL</w:t>
      </w:r>
      <w:proofErr w:type="spellEnd"/>
      <w:r w:rsidRPr="00984FAE">
        <w:t xml:space="preserve"> 8.0 Reference </w:t>
      </w:r>
      <w:proofErr w:type="spellStart"/>
      <w:r w:rsidRPr="00984FAE">
        <w:t>Manual</w:t>
      </w:r>
      <w:proofErr w:type="spellEnd"/>
      <w:r w:rsidRPr="00984FAE">
        <w:t xml:space="preserve">. [online]. Dostupné z: </w:t>
      </w:r>
      <w:hyperlink r:id="rId59" w:history="1">
        <w:r w:rsidRPr="00694CC1">
          <w:rPr>
            <w:rStyle w:val="Hypertextovodkaz"/>
          </w:rPr>
          <w:t>https://dev.mysql.com/doc/refman/8.0/en/</w:t>
        </w:r>
      </w:hyperlink>
      <w:r w:rsidR="00D51268" w:rsidRPr="00D51268">
        <w:t>. [cit. 2026-03-25].</w:t>
      </w:r>
    </w:p>
    <w:p w14:paraId="186C0E6A" w14:textId="77777777" w:rsidR="00EA5D78" w:rsidRDefault="00EF426C" w:rsidP="00D56CC7">
      <w:r w:rsidRPr="00EF426C">
        <w:t xml:space="preserve">(8) Chart.js: Chart.js </w:t>
      </w:r>
      <w:proofErr w:type="spellStart"/>
      <w:r w:rsidRPr="00EF426C">
        <w:t>Documentation</w:t>
      </w:r>
      <w:proofErr w:type="spellEnd"/>
      <w:r w:rsidRPr="00EF426C">
        <w:t xml:space="preserve">. [online]. Dostupné z: </w:t>
      </w:r>
      <w:hyperlink r:id="rId60" w:history="1">
        <w:r w:rsidRPr="00694CC1">
          <w:rPr>
            <w:rStyle w:val="Hypertextovodkaz"/>
          </w:rPr>
          <w:t>https://www.chartjs.org/docs/latest/</w:t>
        </w:r>
      </w:hyperlink>
      <w:r w:rsidR="00D51268" w:rsidRPr="00D51268">
        <w:t xml:space="preserve">. </w:t>
      </w:r>
    </w:p>
    <w:p w14:paraId="55DCE622" w14:textId="4FC374FE" w:rsidR="00984FAE" w:rsidRDefault="00D51268" w:rsidP="00D56CC7">
      <w:r w:rsidRPr="00D51268">
        <w:t>[cit. 2026-03-25].</w:t>
      </w:r>
    </w:p>
    <w:p w14:paraId="1B268B63" w14:textId="13840CD1" w:rsidR="00EF426C" w:rsidRDefault="00CA749E" w:rsidP="00D56CC7">
      <w:r w:rsidRPr="00CA749E">
        <w:t xml:space="preserve">(9) </w:t>
      </w:r>
      <w:proofErr w:type="spellStart"/>
      <w:r w:rsidRPr="00CA749E">
        <w:t>Random</w:t>
      </w:r>
      <w:proofErr w:type="spellEnd"/>
      <w:r w:rsidRPr="00CA749E">
        <w:t xml:space="preserve"> </w:t>
      </w:r>
      <w:proofErr w:type="spellStart"/>
      <w:r w:rsidRPr="00CA749E">
        <w:t>Nerd</w:t>
      </w:r>
      <w:proofErr w:type="spellEnd"/>
      <w:r w:rsidRPr="00CA749E">
        <w:t xml:space="preserve"> </w:t>
      </w:r>
      <w:proofErr w:type="spellStart"/>
      <w:r w:rsidRPr="00CA749E">
        <w:t>Tutorials</w:t>
      </w:r>
      <w:proofErr w:type="spellEnd"/>
      <w:r w:rsidRPr="00CA749E">
        <w:t xml:space="preserve">: ESP32 Web Server </w:t>
      </w:r>
      <w:proofErr w:type="spellStart"/>
      <w:r w:rsidRPr="00CA749E">
        <w:t>using</w:t>
      </w:r>
      <w:proofErr w:type="spellEnd"/>
      <w:r w:rsidRPr="00CA749E">
        <w:t xml:space="preserve"> </w:t>
      </w:r>
      <w:proofErr w:type="spellStart"/>
      <w:r w:rsidRPr="00CA749E">
        <w:t>Arduino</w:t>
      </w:r>
      <w:proofErr w:type="spellEnd"/>
      <w:r w:rsidRPr="00CA749E">
        <w:t xml:space="preserve"> IDE. [online]. Dostupné z: </w:t>
      </w:r>
      <w:hyperlink r:id="rId61" w:history="1">
        <w:r w:rsidRPr="00694CC1">
          <w:rPr>
            <w:rStyle w:val="Hypertextovodkaz"/>
          </w:rPr>
          <w:t>https://randomnerdtutorials.com/esp32-web-server-arduino-ide/</w:t>
        </w:r>
      </w:hyperlink>
      <w:r w:rsidR="00D51268" w:rsidRPr="00D51268">
        <w:t>. [cit. 2026-03-25].</w:t>
      </w:r>
    </w:p>
    <w:p w14:paraId="7D0A37DA" w14:textId="49907D3C" w:rsidR="00CA749E" w:rsidRDefault="00CA749E" w:rsidP="00D56CC7">
      <w:r w:rsidRPr="00CA749E">
        <w:t xml:space="preserve">(10) YouTube: ESP32 Web Server </w:t>
      </w:r>
      <w:proofErr w:type="spellStart"/>
      <w:r w:rsidRPr="00CA749E">
        <w:t>Tutorial</w:t>
      </w:r>
      <w:proofErr w:type="spellEnd"/>
      <w:r w:rsidRPr="00CA749E">
        <w:t xml:space="preserve"> (</w:t>
      </w:r>
      <w:proofErr w:type="spellStart"/>
      <w:r w:rsidRPr="00CA749E">
        <w:t>Complete</w:t>
      </w:r>
      <w:proofErr w:type="spellEnd"/>
      <w:r w:rsidRPr="00CA749E">
        <w:t xml:space="preserve"> </w:t>
      </w:r>
      <w:proofErr w:type="spellStart"/>
      <w:r w:rsidRPr="00CA749E">
        <w:t>Guide</w:t>
      </w:r>
      <w:proofErr w:type="spellEnd"/>
      <w:r w:rsidRPr="00CA749E">
        <w:t xml:space="preserve">). [online]. Dostupné z: </w:t>
      </w:r>
      <w:hyperlink r:id="rId62" w:history="1">
        <w:r w:rsidRPr="00694CC1">
          <w:rPr>
            <w:rStyle w:val="Hypertextovodkaz"/>
          </w:rPr>
          <w:t>https://www.youtube.com/watch?v=25Q9Y0qXn8M</w:t>
        </w:r>
      </w:hyperlink>
      <w:r w:rsidR="00D51268" w:rsidRPr="00D51268">
        <w:t>. [cit. 2026-03-25].</w:t>
      </w:r>
    </w:p>
    <w:p w14:paraId="76243B20" w14:textId="27E643B4" w:rsidR="00A41D4B" w:rsidRDefault="00A41D4B" w:rsidP="00A41D4B">
      <w:r>
        <w:t xml:space="preserve">(11) YouTube: Chart.js </w:t>
      </w:r>
      <w:proofErr w:type="spellStart"/>
      <w:r>
        <w:t>Crash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. [online]. Dostupné z: </w:t>
      </w:r>
      <w:hyperlink r:id="rId63" w:history="1">
        <w:r w:rsidRPr="00694CC1">
          <w:rPr>
            <w:rStyle w:val="Hypertextovodkaz"/>
          </w:rPr>
          <w:t>https://www.youtube.com/watch?v=sE08f4iuOhA</w:t>
        </w:r>
      </w:hyperlink>
      <w:r>
        <w:t>. [cit. 2026-03-25]</w:t>
      </w:r>
    </w:p>
    <w:p w14:paraId="7C988B9D" w14:textId="0F9D262A" w:rsidR="008632E1" w:rsidRDefault="00F526CB" w:rsidP="00A41D4B">
      <w:r w:rsidRPr="00F526CB">
        <w:t xml:space="preserve">(12) </w:t>
      </w:r>
      <w:proofErr w:type="spellStart"/>
      <w:r w:rsidRPr="00F526CB">
        <w:t>EasyEDA</w:t>
      </w:r>
      <w:proofErr w:type="spellEnd"/>
      <w:r w:rsidRPr="00F526CB">
        <w:t xml:space="preserve">: </w:t>
      </w:r>
      <w:proofErr w:type="spellStart"/>
      <w:r w:rsidRPr="00F526CB">
        <w:t>Introduction</w:t>
      </w:r>
      <w:proofErr w:type="spellEnd"/>
      <w:r w:rsidRPr="00F526CB">
        <w:t xml:space="preserve"> to </w:t>
      </w:r>
      <w:proofErr w:type="spellStart"/>
      <w:r w:rsidRPr="00F526CB">
        <w:t>EasyEDA</w:t>
      </w:r>
      <w:proofErr w:type="spellEnd"/>
      <w:r w:rsidRPr="00F526CB">
        <w:t xml:space="preserve">. [online]. Dostupné z: </w:t>
      </w:r>
      <w:hyperlink r:id="rId64" w:history="1">
        <w:r w:rsidRPr="00694CC1">
          <w:rPr>
            <w:rStyle w:val="Hypertextovodkaz"/>
          </w:rPr>
          <w:t>https://docs.easyeda.com/en/Introduction/Introduction-to-EasyEDA/</w:t>
        </w:r>
      </w:hyperlink>
      <w:r w:rsidR="0098656E">
        <w:t>. [cit. 2026-03-25]</w:t>
      </w:r>
    </w:p>
    <w:p w14:paraId="41F0DE1A" w14:textId="7A6541AE" w:rsidR="00F526CB" w:rsidRDefault="00F526CB" w:rsidP="00A41D4B">
      <w:r w:rsidRPr="00F526CB">
        <w:t xml:space="preserve">(13) Prusa </w:t>
      </w:r>
      <w:proofErr w:type="spellStart"/>
      <w:r w:rsidRPr="00F526CB">
        <w:t>Research</w:t>
      </w:r>
      <w:proofErr w:type="spellEnd"/>
      <w:r w:rsidRPr="00F526CB">
        <w:t xml:space="preserve">: </w:t>
      </w:r>
      <w:proofErr w:type="spellStart"/>
      <w:r w:rsidRPr="00F526CB">
        <w:t>PrusaSlicer</w:t>
      </w:r>
      <w:proofErr w:type="spellEnd"/>
      <w:r w:rsidRPr="00F526CB">
        <w:t xml:space="preserve"> – User </w:t>
      </w:r>
      <w:proofErr w:type="spellStart"/>
      <w:r w:rsidRPr="00F526CB">
        <w:t>Manual</w:t>
      </w:r>
      <w:proofErr w:type="spellEnd"/>
      <w:r w:rsidRPr="00F526CB">
        <w:t xml:space="preserve">. [online]. Dostupné z: </w:t>
      </w:r>
      <w:hyperlink r:id="rId65" w:history="1">
        <w:r w:rsidRPr="00694CC1">
          <w:rPr>
            <w:rStyle w:val="Hypertextovodkaz"/>
          </w:rPr>
          <w:t>https://help.prusa3d.com/category/prusaslicer_204</w:t>
        </w:r>
      </w:hyperlink>
      <w:r w:rsidR="0098656E">
        <w:t>. [cit. 2026-03-25]</w:t>
      </w:r>
    </w:p>
    <w:p w14:paraId="793E8C44" w14:textId="571F1E19" w:rsidR="00F526CB" w:rsidRDefault="00AA72C8" w:rsidP="00A41D4B">
      <w:r w:rsidRPr="00AA72C8">
        <w:t xml:space="preserve">(14) </w:t>
      </w:r>
      <w:proofErr w:type="spellStart"/>
      <w:r w:rsidRPr="00AA72C8">
        <w:t>OpenAI</w:t>
      </w:r>
      <w:proofErr w:type="spellEnd"/>
      <w:r w:rsidRPr="00AA72C8">
        <w:t xml:space="preserve">: </w:t>
      </w:r>
      <w:proofErr w:type="spellStart"/>
      <w:r w:rsidRPr="00AA72C8">
        <w:t>ChatGPT</w:t>
      </w:r>
      <w:proofErr w:type="spellEnd"/>
      <w:r w:rsidRPr="00AA72C8">
        <w:t xml:space="preserve">. [online]. Dostupné z: </w:t>
      </w:r>
      <w:hyperlink r:id="rId66" w:history="1">
        <w:r w:rsidRPr="00694CC1">
          <w:rPr>
            <w:rStyle w:val="Hypertextovodkaz"/>
          </w:rPr>
          <w:t>https://chat.openai.com/</w:t>
        </w:r>
      </w:hyperlink>
      <w:r w:rsidR="0098656E">
        <w:t>. [cit. 2026-03-25]</w:t>
      </w:r>
    </w:p>
    <w:p w14:paraId="1666DBED" w14:textId="0D2A74B4" w:rsidR="00E555B8" w:rsidRDefault="00E555B8" w:rsidP="00A41D4B">
      <w:r w:rsidRPr="00E555B8">
        <w:t xml:space="preserve">(15) Google: </w:t>
      </w:r>
      <w:proofErr w:type="spellStart"/>
      <w:r w:rsidRPr="00E555B8">
        <w:t>Gemini</w:t>
      </w:r>
      <w:proofErr w:type="spellEnd"/>
      <w:r w:rsidRPr="00E555B8">
        <w:t xml:space="preserve"> AI. [online]. Dostupné z: </w:t>
      </w:r>
      <w:hyperlink r:id="rId67" w:history="1">
        <w:r w:rsidR="00FD3A54" w:rsidRPr="00F20729">
          <w:rPr>
            <w:rStyle w:val="Hypertextovodkaz"/>
          </w:rPr>
          <w:t>https://gemini.google.com/</w:t>
        </w:r>
      </w:hyperlink>
      <w:r w:rsidR="00FD3A54">
        <w:t>. [cit. 2026-03-25]</w:t>
      </w:r>
    </w:p>
    <w:p w14:paraId="1AD3B235" w14:textId="77777777" w:rsidR="00EA5D78" w:rsidRDefault="00E555B8" w:rsidP="00A41D4B">
      <w:r w:rsidRPr="00E555B8">
        <w:t xml:space="preserve">(16) </w:t>
      </w:r>
      <w:proofErr w:type="spellStart"/>
      <w:r w:rsidRPr="00E555B8">
        <w:t>Arduino</w:t>
      </w:r>
      <w:proofErr w:type="spellEnd"/>
      <w:r w:rsidRPr="00E555B8">
        <w:t xml:space="preserve">: </w:t>
      </w:r>
      <w:proofErr w:type="spellStart"/>
      <w:r w:rsidRPr="00E555B8">
        <w:t>Arduino</w:t>
      </w:r>
      <w:proofErr w:type="spellEnd"/>
      <w:r w:rsidRPr="00E555B8">
        <w:t xml:space="preserve"> </w:t>
      </w:r>
      <w:proofErr w:type="spellStart"/>
      <w:r w:rsidRPr="00E555B8">
        <w:t>Official</w:t>
      </w:r>
      <w:proofErr w:type="spellEnd"/>
      <w:r w:rsidRPr="00E555B8">
        <w:t xml:space="preserve"> </w:t>
      </w:r>
      <w:proofErr w:type="spellStart"/>
      <w:r w:rsidRPr="00E555B8">
        <w:t>Documentation</w:t>
      </w:r>
      <w:proofErr w:type="spellEnd"/>
      <w:r w:rsidRPr="00E555B8">
        <w:t xml:space="preserve">. [online]. Dostupné z: </w:t>
      </w:r>
      <w:hyperlink r:id="rId68" w:history="1">
        <w:r w:rsidRPr="00694CC1">
          <w:rPr>
            <w:rStyle w:val="Hypertextovodkaz"/>
          </w:rPr>
          <w:t>https://docs.arduino.cc/</w:t>
        </w:r>
      </w:hyperlink>
      <w:r w:rsidR="0098656E">
        <w:t xml:space="preserve">. </w:t>
      </w:r>
    </w:p>
    <w:p w14:paraId="6347231F" w14:textId="0471BFB2" w:rsidR="00AA72C8" w:rsidRDefault="0098656E" w:rsidP="00A41D4B">
      <w:r>
        <w:t>[cit. 2026-03-25]</w:t>
      </w:r>
    </w:p>
    <w:p w14:paraId="2EDCDCDA" w14:textId="77777777" w:rsidR="00EA5D78" w:rsidRDefault="001F5000" w:rsidP="00A41D4B">
      <w:r w:rsidRPr="001F5000">
        <w:t xml:space="preserve">(17) </w:t>
      </w:r>
      <w:proofErr w:type="spellStart"/>
      <w:r w:rsidRPr="001F5000">
        <w:t>Bootstrap</w:t>
      </w:r>
      <w:proofErr w:type="spellEnd"/>
      <w:r w:rsidRPr="001F5000">
        <w:t xml:space="preserve">: </w:t>
      </w:r>
      <w:proofErr w:type="spellStart"/>
      <w:r w:rsidRPr="001F5000">
        <w:t>Bootstrap</w:t>
      </w:r>
      <w:proofErr w:type="spellEnd"/>
      <w:r w:rsidRPr="001F5000">
        <w:t xml:space="preserve"> </w:t>
      </w:r>
      <w:proofErr w:type="spellStart"/>
      <w:r w:rsidRPr="001F5000">
        <w:t>Documentation</w:t>
      </w:r>
      <w:proofErr w:type="spellEnd"/>
      <w:r w:rsidRPr="001F5000">
        <w:t xml:space="preserve">. [online]. Dostupné z: </w:t>
      </w:r>
      <w:hyperlink r:id="rId69" w:history="1">
        <w:r w:rsidRPr="00694CC1">
          <w:rPr>
            <w:rStyle w:val="Hypertextovodkaz"/>
          </w:rPr>
          <w:t>https://getbootstrap.com/docs/</w:t>
        </w:r>
      </w:hyperlink>
      <w:r w:rsidR="0098656E">
        <w:t>.</w:t>
      </w:r>
    </w:p>
    <w:p w14:paraId="431F34DF" w14:textId="46686AFA" w:rsidR="00E555B8" w:rsidRDefault="0098656E" w:rsidP="00A41D4B">
      <w:r>
        <w:t xml:space="preserve"> [cit. 2026-03-25]</w:t>
      </w:r>
    </w:p>
    <w:p w14:paraId="57069504" w14:textId="5539264A" w:rsidR="00246BC9" w:rsidRDefault="00246BC9" w:rsidP="00A41D4B">
      <w:r w:rsidRPr="00246BC9">
        <w:lastRenderedPageBreak/>
        <w:t xml:space="preserve">(18) Font </w:t>
      </w:r>
      <w:proofErr w:type="spellStart"/>
      <w:r w:rsidRPr="00246BC9">
        <w:t>Awesome</w:t>
      </w:r>
      <w:proofErr w:type="spellEnd"/>
      <w:r w:rsidRPr="00246BC9">
        <w:t xml:space="preserve">: Font </w:t>
      </w:r>
      <w:proofErr w:type="spellStart"/>
      <w:r w:rsidRPr="00246BC9">
        <w:t>Awesome</w:t>
      </w:r>
      <w:proofErr w:type="spellEnd"/>
      <w:r w:rsidRPr="00246BC9">
        <w:t xml:space="preserve"> </w:t>
      </w:r>
      <w:proofErr w:type="spellStart"/>
      <w:r w:rsidRPr="00246BC9">
        <w:t>Icons</w:t>
      </w:r>
      <w:proofErr w:type="spellEnd"/>
      <w:r w:rsidRPr="00246BC9">
        <w:t xml:space="preserve"> </w:t>
      </w:r>
      <w:proofErr w:type="spellStart"/>
      <w:r w:rsidRPr="00246BC9">
        <w:t>Documentation</w:t>
      </w:r>
      <w:proofErr w:type="spellEnd"/>
      <w:r w:rsidRPr="00246BC9">
        <w:t xml:space="preserve">. [online]. Dostupné z: </w:t>
      </w:r>
      <w:hyperlink r:id="rId70" w:history="1">
        <w:r w:rsidRPr="00694CC1">
          <w:rPr>
            <w:rStyle w:val="Hypertextovodkaz"/>
          </w:rPr>
          <w:t>https://fontawesome.com/docs</w:t>
        </w:r>
      </w:hyperlink>
      <w:r w:rsidR="0098656E">
        <w:t>. [cit. 2026-03-25]</w:t>
      </w:r>
    </w:p>
    <w:p w14:paraId="0575A779" w14:textId="7B538FE0" w:rsidR="00A41D4B" w:rsidRDefault="00333808" w:rsidP="00A41D4B">
      <w:r w:rsidRPr="00333808">
        <w:t xml:space="preserve">(19) PHP: PHP </w:t>
      </w:r>
      <w:proofErr w:type="spellStart"/>
      <w:r w:rsidRPr="00333808">
        <w:t>Manual</w:t>
      </w:r>
      <w:proofErr w:type="spellEnd"/>
      <w:r w:rsidRPr="00333808">
        <w:t xml:space="preserve">. [online]. Dostupné z: </w:t>
      </w:r>
      <w:hyperlink r:id="rId71" w:history="1">
        <w:r w:rsidRPr="00694CC1">
          <w:rPr>
            <w:rStyle w:val="Hypertextovodkaz"/>
          </w:rPr>
          <w:t>https://www.php.net/manual/en/</w:t>
        </w:r>
      </w:hyperlink>
      <w:r w:rsidR="0098656E">
        <w:t>. [cit. 2026-03-25]</w:t>
      </w:r>
    </w:p>
    <w:p w14:paraId="47DF66D9" w14:textId="77777777" w:rsidR="00EA5D78" w:rsidRDefault="00333808" w:rsidP="00D56CC7">
      <w:r w:rsidRPr="00333808">
        <w:t xml:space="preserve">(20) </w:t>
      </w:r>
      <w:proofErr w:type="spellStart"/>
      <w:r w:rsidRPr="00333808">
        <w:t>Debian</w:t>
      </w:r>
      <w:proofErr w:type="spellEnd"/>
      <w:r w:rsidRPr="00333808">
        <w:t xml:space="preserve">: </w:t>
      </w:r>
      <w:proofErr w:type="spellStart"/>
      <w:r w:rsidRPr="00333808">
        <w:t>Debian</w:t>
      </w:r>
      <w:proofErr w:type="spellEnd"/>
      <w:r w:rsidRPr="00333808">
        <w:t xml:space="preserve"> </w:t>
      </w:r>
      <w:proofErr w:type="spellStart"/>
      <w:r w:rsidRPr="00333808">
        <w:t>Documentation</w:t>
      </w:r>
      <w:proofErr w:type="spellEnd"/>
      <w:r w:rsidRPr="00333808">
        <w:t xml:space="preserve">. [online]. Dostupné z: </w:t>
      </w:r>
      <w:hyperlink r:id="rId72" w:history="1">
        <w:r w:rsidRPr="00694CC1">
          <w:rPr>
            <w:rStyle w:val="Hypertextovodkaz"/>
          </w:rPr>
          <w:t>https://www.debian.org/doc/</w:t>
        </w:r>
      </w:hyperlink>
      <w:r w:rsidR="0098656E">
        <w:t>.</w:t>
      </w:r>
    </w:p>
    <w:p w14:paraId="37CB35C9" w14:textId="05C3E972" w:rsidR="00CA749E" w:rsidRDefault="0098656E" w:rsidP="00D56CC7">
      <w:r>
        <w:t xml:space="preserve"> [cit. 2026-03-25]</w:t>
      </w:r>
    </w:p>
    <w:p w14:paraId="302F2D4C" w14:textId="19489C45" w:rsidR="00333808" w:rsidRDefault="0098656E" w:rsidP="00D56CC7">
      <w:r w:rsidRPr="0098656E">
        <w:t xml:space="preserve">(21) </w:t>
      </w:r>
      <w:proofErr w:type="spellStart"/>
      <w:r w:rsidRPr="0098656E">
        <w:t>Proxmox</w:t>
      </w:r>
      <w:proofErr w:type="spellEnd"/>
      <w:r w:rsidRPr="0098656E">
        <w:t xml:space="preserve">: </w:t>
      </w:r>
      <w:proofErr w:type="spellStart"/>
      <w:r w:rsidRPr="0098656E">
        <w:t>Proxmox</w:t>
      </w:r>
      <w:proofErr w:type="spellEnd"/>
      <w:r w:rsidRPr="0098656E">
        <w:t xml:space="preserve"> </w:t>
      </w:r>
      <w:proofErr w:type="spellStart"/>
      <w:r w:rsidRPr="0098656E">
        <w:t>Virtualization</w:t>
      </w:r>
      <w:proofErr w:type="spellEnd"/>
      <w:r w:rsidRPr="0098656E">
        <w:t xml:space="preserve"> Environment </w:t>
      </w:r>
      <w:proofErr w:type="spellStart"/>
      <w:r w:rsidRPr="0098656E">
        <w:t>Documentation</w:t>
      </w:r>
      <w:proofErr w:type="spellEnd"/>
      <w:r w:rsidRPr="0098656E">
        <w:t xml:space="preserve">. [online]. Dostupné z: </w:t>
      </w:r>
      <w:hyperlink r:id="rId73" w:history="1">
        <w:r w:rsidRPr="00694CC1">
          <w:rPr>
            <w:rStyle w:val="Hypertextovodkaz"/>
          </w:rPr>
          <w:t>https://pve.proxmox.com/wiki/Main_Page</w:t>
        </w:r>
      </w:hyperlink>
      <w:r>
        <w:t>. [cit. 2026-03-25]</w:t>
      </w:r>
    </w:p>
    <w:p w14:paraId="18D1A457" w14:textId="14C9D39C" w:rsidR="0098656E" w:rsidRDefault="0098656E" w:rsidP="00D56CC7">
      <w:r w:rsidRPr="0098656E">
        <w:t xml:space="preserve">(22) </w:t>
      </w:r>
      <w:proofErr w:type="spellStart"/>
      <w:r w:rsidRPr="0098656E">
        <w:t>Apache</w:t>
      </w:r>
      <w:proofErr w:type="spellEnd"/>
      <w:r w:rsidRPr="0098656E">
        <w:t xml:space="preserve"> </w:t>
      </w:r>
      <w:proofErr w:type="spellStart"/>
      <w:r w:rsidRPr="0098656E">
        <w:t>Friends</w:t>
      </w:r>
      <w:proofErr w:type="spellEnd"/>
      <w:r w:rsidRPr="0098656E">
        <w:t xml:space="preserve">: XAMPP </w:t>
      </w:r>
      <w:proofErr w:type="spellStart"/>
      <w:r w:rsidRPr="0098656E">
        <w:t>Documentation</w:t>
      </w:r>
      <w:proofErr w:type="spellEnd"/>
      <w:r w:rsidRPr="0098656E">
        <w:t xml:space="preserve">. [online]. Dostupné z: </w:t>
      </w:r>
      <w:hyperlink r:id="rId74" w:history="1">
        <w:r w:rsidR="00B75B1E" w:rsidRPr="00694CC1">
          <w:rPr>
            <w:rStyle w:val="Hypertextovodkaz"/>
          </w:rPr>
          <w:t>https://www.apachefriends.org/docs/</w:t>
        </w:r>
      </w:hyperlink>
      <w:r w:rsidR="00B75B1E">
        <w:t>.  [cit. 2026-03-25]</w:t>
      </w:r>
    </w:p>
    <w:p w14:paraId="50F26D55" w14:textId="3F067A4F" w:rsidR="0018238B" w:rsidRDefault="0018238B" w:rsidP="0018238B">
      <w:r>
        <w:t>(2</w:t>
      </w:r>
      <w:r w:rsidR="008C559F">
        <w:t>3</w:t>
      </w:r>
      <w:r>
        <w:t xml:space="preserve">) </w:t>
      </w:r>
      <w:proofErr w:type="spellStart"/>
      <w:r>
        <w:t>Laskakit</w:t>
      </w:r>
      <w:proofErr w:type="spellEnd"/>
      <w:r>
        <w:t xml:space="preserve">: Radarový senzor pohybu HLK-LD2450 (FMCW 24GHz). Dostupné z: </w:t>
      </w:r>
      <w:hyperlink r:id="rId75" w:history="1">
        <w:r w:rsidRPr="009075EF">
          <w:rPr>
            <w:rStyle w:val="Hypertextovodkaz"/>
          </w:rPr>
          <w:t>https://www.laskakit.cz/en/radarovy-senzor-pohybu-hlk-ld2450-fmcw-24ghz-do-8m-pro-detekci-lidske-pritomnosti/</w:t>
        </w:r>
      </w:hyperlink>
      <w:r>
        <w:t>. [cit. 26. 3. 2026]</w:t>
      </w:r>
    </w:p>
    <w:p w14:paraId="0389DA93" w14:textId="6544D21E" w:rsidR="000C265E" w:rsidRDefault="000C265E" w:rsidP="000C265E">
      <w:r>
        <w:t>(2</w:t>
      </w:r>
      <w:r w:rsidR="008C559F">
        <w:t>4</w:t>
      </w:r>
      <w:r>
        <w:t xml:space="preserve">) </w:t>
      </w:r>
      <w:proofErr w:type="spellStart"/>
      <w:r>
        <w:t>Laskakit</w:t>
      </w:r>
      <w:proofErr w:type="spellEnd"/>
      <w:r>
        <w:t xml:space="preserve">: MicroSD </w:t>
      </w:r>
      <w:proofErr w:type="spellStart"/>
      <w:r>
        <w:t>Card</w:t>
      </w:r>
      <w:proofErr w:type="spellEnd"/>
      <w:r>
        <w:t xml:space="preserve"> modul. Dostupné z:</w:t>
      </w:r>
    </w:p>
    <w:p w14:paraId="48A71D65" w14:textId="7ECC6D4B" w:rsidR="000C265E" w:rsidRDefault="000C265E" w:rsidP="000C265E">
      <w:r>
        <w:t xml:space="preserve"> </w:t>
      </w:r>
      <w:hyperlink r:id="rId76" w:history="1">
        <w:r w:rsidRPr="009075EF">
          <w:rPr>
            <w:rStyle w:val="Hypertextovodkaz"/>
          </w:rPr>
          <w:t>https://www.laskakit.cz/laskakit-microsd-card-modul/</w:t>
        </w:r>
      </w:hyperlink>
      <w:r>
        <w:t>. [cit. 26. 3. 2026]</w:t>
      </w:r>
    </w:p>
    <w:p w14:paraId="04ACF1EC" w14:textId="6A648541" w:rsidR="008C559F" w:rsidRDefault="008C559F" w:rsidP="008C559F">
      <w:r>
        <w:t xml:space="preserve">(26) </w:t>
      </w:r>
      <w:proofErr w:type="spellStart"/>
      <w:r>
        <w:t>Laskakit</w:t>
      </w:r>
      <w:proofErr w:type="spellEnd"/>
      <w:r>
        <w:t xml:space="preserve">: Senzor BME280 (tlak, teplota, vlhkost). Dostupné z: </w:t>
      </w:r>
      <w:hyperlink r:id="rId77" w:history="1">
        <w:r w:rsidRPr="009075EF">
          <w:rPr>
            <w:rStyle w:val="Hypertextovodkaz"/>
          </w:rPr>
          <w:t>https://www.laskakit.cz/arduino-senzor-tlaku--teploty-a-vlhkosti-bme280/</w:t>
        </w:r>
      </w:hyperlink>
      <w:r>
        <w:t>. [cit. 26. 3. 2026]</w:t>
      </w:r>
    </w:p>
    <w:p w14:paraId="41C12338" w14:textId="77777777" w:rsidR="000C265E" w:rsidRDefault="000C265E" w:rsidP="000C265E"/>
    <w:p w14:paraId="2C9CAD4A" w14:textId="77777777" w:rsidR="0098656E" w:rsidRDefault="0098656E" w:rsidP="00D56CC7"/>
    <w:p w14:paraId="3508A096" w14:textId="77777777" w:rsidR="00FA3ABF" w:rsidRDefault="00FA3ABF" w:rsidP="003606D9">
      <w:pPr>
        <w:pStyle w:val="NadpisHlavniNecisl"/>
      </w:pPr>
      <w:bookmarkStart w:id="209" w:name="_Toc37577736"/>
      <w:bookmarkStart w:id="210" w:name="_Toc225535376"/>
      <w:r>
        <w:lastRenderedPageBreak/>
        <w:t>Seznam použitých symbolů a zkratek</w:t>
      </w:r>
      <w:bookmarkEnd w:id="209"/>
      <w:bookmarkEnd w:id="210"/>
    </w:p>
    <w:p w14:paraId="164E55B2" w14:textId="77777777" w:rsidR="001B0C4B" w:rsidRDefault="001B0C4B" w:rsidP="001B0C4B">
      <w:r>
        <w:t xml:space="preserve">API –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 (rozhraní pro komunikaci mezi aplikacemi)</w:t>
      </w:r>
    </w:p>
    <w:p w14:paraId="563A5CCA" w14:textId="04351DF6" w:rsidR="001B0C4B" w:rsidRDefault="001B0C4B" w:rsidP="001B0C4B">
      <w:r>
        <w:t xml:space="preserve">AJAX – </w:t>
      </w:r>
      <w:proofErr w:type="spellStart"/>
      <w:r>
        <w:t>Asynchronous</w:t>
      </w:r>
      <w:proofErr w:type="spellEnd"/>
      <w:r>
        <w:t xml:space="preserve"> JavaScript and XML (technologie pro asynchronní načítání dat bez</w:t>
      </w:r>
      <w:r w:rsidR="00FB35CC">
        <w:t xml:space="preserve"> aktualizace</w:t>
      </w:r>
      <w:r>
        <w:t xml:space="preserve"> stránky)</w:t>
      </w:r>
    </w:p>
    <w:p w14:paraId="18068408" w14:textId="77777777" w:rsidR="001B0C4B" w:rsidRDefault="001B0C4B" w:rsidP="001B0C4B">
      <w:r>
        <w:t xml:space="preserve">CAD – </w:t>
      </w:r>
      <w:proofErr w:type="spellStart"/>
      <w:r>
        <w:t>Computer-Aided</w:t>
      </w:r>
      <w:proofErr w:type="spellEnd"/>
      <w:r>
        <w:t xml:space="preserve"> Design (počítačem podporované navrhování)</w:t>
      </w:r>
    </w:p>
    <w:p w14:paraId="4A02B382" w14:textId="0F852EA7" w:rsidR="00E4790A" w:rsidRDefault="00E4790A" w:rsidP="001B0C4B">
      <w:r>
        <w:t xml:space="preserve">CS – Chip </w:t>
      </w:r>
      <w:proofErr w:type="spellStart"/>
      <w:r>
        <w:t>Select</w:t>
      </w:r>
      <w:proofErr w:type="spellEnd"/>
    </w:p>
    <w:p w14:paraId="4D03E7CB" w14:textId="77777777" w:rsidR="001B0C4B" w:rsidRDefault="001B0C4B" w:rsidP="001B0C4B">
      <w:r>
        <w:t xml:space="preserve">CSV – </w:t>
      </w:r>
      <w:proofErr w:type="spellStart"/>
      <w:r>
        <w:t>Comma-Separated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(textový formát pro ukládání dat oddělených čárkami)</w:t>
      </w:r>
    </w:p>
    <w:p w14:paraId="29E03C20" w14:textId="77777777" w:rsidR="001B0C4B" w:rsidRDefault="001B0C4B" w:rsidP="001B0C4B">
      <w:r>
        <w:t xml:space="preserve">CSS – </w:t>
      </w:r>
      <w:proofErr w:type="spellStart"/>
      <w:r>
        <w:t>Cascading</w:t>
      </w:r>
      <w:proofErr w:type="spellEnd"/>
      <w:r>
        <w:t xml:space="preserve"> Style </w:t>
      </w:r>
      <w:proofErr w:type="spellStart"/>
      <w:r>
        <w:t>Sheets</w:t>
      </w:r>
      <w:proofErr w:type="spellEnd"/>
      <w:r>
        <w:t xml:space="preserve"> (styly pro úpravu vzhledu webových stránek)</w:t>
      </w:r>
    </w:p>
    <w:p w14:paraId="1A6F6840" w14:textId="77777777" w:rsidR="001B0C4B" w:rsidRDefault="001B0C4B" w:rsidP="001B0C4B">
      <w:r>
        <w:t xml:space="preserve">EMC – </w:t>
      </w:r>
      <w:proofErr w:type="spellStart"/>
      <w:r>
        <w:t>Electromagnetic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(elektromagnetická kompatibilita)</w:t>
      </w:r>
    </w:p>
    <w:p w14:paraId="3EFF23CF" w14:textId="2AB7999F" w:rsidR="001B0C4B" w:rsidRDefault="001B0C4B" w:rsidP="001B0C4B">
      <w:r>
        <w:t>ESP32 – mikrokontrol</w:t>
      </w:r>
      <w:r w:rsidR="00480E97">
        <w:t>e</w:t>
      </w:r>
      <w:r>
        <w:t>r s integrovanou Wi-Fi a Bluetooth konektivitou</w:t>
      </w:r>
    </w:p>
    <w:p w14:paraId="5D0D9DC1" w14:textId="77777777" w:rsidR="001B0C4B" w:rsidRDefault="001B0C4B" w:rsidP="001B0C4B">
      <w:r>
        <w:t xml:space="preserve">FDM – </w:t>
      </w:r>
      <w:proofErr w:type="spellStart"/>
      <w:r>
        <w:t>Fused</w:t>
      </w:r>
      <w:proofErr w:type="spellEnd"/>
      <w:r>
        <w:t xml:space="preserve"> </w:t>
      </w:r>
      <w:proofErr w:type="spellStart"/>
      <w:r>
        <w:t>Deposition</w:t>
      </w:r>
      <w:proofErr w:type="spellEnd"/>
      <w:r>
        <w:t xml:space="preserve"> Modeling (technologie 3D tisku)</w:t>
      </w:r>
    </w:p>
    <w:p w14:paraId="6E69E1FB" w14:textId="43F7C55C" w:rsidR="001B0C4B" w:rsidRDefault="001B0C4B" w:rsidP="001B0C4B">
      <w:r>
        <w:t xml:space="preserve">GPIO – General </w:t>
      </w:r>
      <w:proofErr w:type="spellStart"/>
      <w:r>
        <w:t>Purpose</w:t>
      </w:r>
      <w:proofErr w:type="spellEnd"/>
      <w:r>
        <w:t xml:space="preserve"> Input/Output (univerzální vstupně-výstupní piny mikrokontrol</w:t>
      </w:r>
      <w:r w:rsidR="00480E97">
        <w:t>e</w:t>
      </w:r>
      <w:r>
        <w:t>ru)</w:t>
      </w:r>
    </w:p>
    <w:p w14:paraId="6F0F5776" w14:textId="77777777" w:rsidR="001B0C4B" w:rsidRDefault="001B0C4B" w:rsidP="001B0C4B">
      <w:r>
        <w:t xml:space="preserve">GND – </w:t>
      </w:r>
      <w:proofErr w:type="spellStart"/>
      <w:r>
        <w:t>Ground</w:t>
      </w:r>
      <w:proofErr w:type="spellEnd"/>
      <w:r>
        <w:t xml:space="preserve"> (zem, referenční napětí v obvodu)</w:t>
      </w:r>
    </w:p>
    <w:p w14:paraId="3A9B3EAE" w14:textId="77777777" w:rsidR="001B0C4B" w:rsidRDefault="001B0C4B" w:rsidP="001B0C4B">
      <w:r>
        <w:t xml:space="preserve">HTML – 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(značkovací jazyk pro tvorbu webových stránek)</w:t>
      </w:r>
    </w:p>
    <w:p w14:paraId="70C079F1" w14:textId="77777777" w:rsidR="001B0C4B" w:rsidRDefault="001B0C4B" w:rsidP="001B0C4B">
      <w:r>
        <w:t xml:space="preserve">HTTP – </w:t>
      </w:r>
      <w:proofErr w:type="spellStart"/>
      <w:r>
        <w:t>HyperText</w:t>
      </w:r>
      <w:proofErr w:type="spellEnd"/>
      <w:r>
        <w:t xml:space="preserve"> Transfer </w:t>
      </w:r>
      <w:proofErr w:type="spellStart"/>
      <w:r>
        <w:t>Protocol</w:t>
      </w:r>
      <w:proofErr w:type="spellEnd"/>
      <w:r>
        <w:t xml:space="preserve"> (protokol pro komunikaci mezi klientem a serverem)</w:t>
      </w:r>
    </w:p>
    <w:p w14:paraId="2312FF80" w14:textId="77777777" w:rsidR="001B0C4B" w:rsidRDefault="001B0C4B" w:rsidP="001B0C4B">
      <w:r>
        <w:t>I2C – Inter-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(sériová komunikační sběrnice)</w:t>
      </w:r>
    </w:p>
    <w:p w14:paraId="2AE0892C" w14:textId="77777777" w:rsidR="001B0C4B" w:rsidRDefault="001B0C4B" w:rsidP="001B0C4B">
      <w:r>
        <w:t xml:space="preserve">IDE – </w:t>
      </w:r>
      <w:proofErr w:type="spellStart"/>
      <w:r>
        <w:t>Integrated</w:t>
      </w:r>
      <w:proofErr w:type="spellEnd"/>
      <w:r>
        <w:t xml:space="preserve"> Development Environment (vývojové prostředí)</w:t>
      </w:r>
    </w:p>
    <w:p w14:paraId="02FB3541" w14:textId="4C9ECB8E" w:rsidR="001B0C4B" w:rsidRDefault="001B0C4B" w:rsidP="001B0C4B">
      <w:proofErr w:type="spellStart"/>
      <w:r>
        <w:t>IoT</w:t>
      </w:r>
      <w:proofErr w:type="spellEnd"/>
      <w:r>
        <w:t xml:space="preserve"> – </w:t>
      </w:r>
      <w:proofErr w:type="gramStart"/>
      <w:r w:rsidR="00480E97">
        <w:t>Internet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(internet věcí)</w:t>
      </w:r>
    </w:p>
    <w:p w14:paraId="7A36B109" w14:textId="77777777" w:rsidR="001B0C4B" w:rsidRDefault="001B0C4B" w:rsidP="001B0C4B">
      <w:r>
        <w:t xml:space="preserve">JSON – JavaScript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 (formát pro výměnu dat)</w:t>
      </w:r>
    </w:p>
    <w:p w14:paraId="1F32AFD8" w14:textId="77777777" w:rsidR="001B0C4B" w:rsidRDefault="001B0C4B" w:rsidP="001B0C4B">
      <w:r>
        <w:t xml:space="preserve">LED –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Diode</w:t>
      </w:r>
      <w:proofErr w:type="spellEnd"/>
      <w:r>
        <w:t xml:space="preserve"> (světelná dioda)</w:t>
      </w:r>
    </w:p>
    <w:p w14:paraId="7690A88A" w14:textId="77777777" w:rsidR="001B0C4B" w:rsidRDefault="001B0C4B" w:rsidP="001B0C4B">
      <w:proofErr w:type="spellStart"/>
      <w:r>
        <w:t>mmWave</w:t>
      </w:r>
      <w:proofErr w:type="spellEnd"/>
      <w:r>
        <w:t xml:space="preserve"> – </w:t>
      </w:r>
      <w:proofErr w:type="spellStart"/>
      <w:r>
        <w:t>Millimeter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(milimetrové vlny používané radarem)</w:t>
      </w:r>
    </w:p>
    <w:p w14:paraId="269EA361" w14:textId="77777777" w:rsidR="001B0C4B" w:rsidRDefault="001B0C4B" w:rsidP="001B0C4B">
      <w:r>
        <w:t>MVC – Model-</w:t>
      </w:r>
      <w:proofErr w:type="spellStart"/>
      <w:r>
        <w:t>View</w:t>
      </w:r>
      <w:proofErr w:type="spellEnd"/>
      <w:r>
        <w:t>-</w:t>
      </w:r>
      <w:proofErr w:type="spellStart"/>
      <w:r>
        <w:t>Controller</w:t>
      </w:r>
      <w:proofErr w:type="spellEnd"/>
      <w:r>
        <w:t xml:space="preserve"> (architektura webových aplikací)</w:t>
      </w:r>
    </w:p>
    <w:p w14:paraId="2EEE93C9" w14:textId="4D0C34DD" w:rsidR="001B0C4B" w:rsidRDefault="001B0C4B" w:rsidP="00794F95">
      <w:pPr>
        <w:tabs>
          <w:tab w:val="left" w:pos="6891"/>
        </w:tabs>
      </w:pPr>
      <w:proofErr w:type="spellStart"/>
      <w:r>
        <w:t>MySQL</w:t>
      </w:r>
      <w:proofErr w:type="spellEnd"/>
      <w:r>
        <w:t xml:space="preserve"> – relační databázový systém</w:t>
      </w:r>
      <w:r w:rsidR="00794F95">
        <w:tab/>
      </w:r>
    </w:p>
    <w:p w14:paraId="6BB94D36" w14:textId="20BC73D0" w:rsidR="006C6F86" w:rsidRDefault="001B0C4B" w:rsidP="001B0C4B">
      <w:r>
        <w:t xml:space="preserve">PCB –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 (deska plošných spojů)</w:t>
      </w:r>
    </w:p>
    <w:p w14:paraId="00BD8BC4" w14:textId="77777777" w:rsidR="001B0C4B" w:rsidRDefault="001B0C4B" w:rsidP="001B0C4B">
      <w:r>
        <w:t>PHP – skriptovací jazyk používaný na straně serveru</w:t>
      </w:r>
    </w:p>
    <w:p w14:paraId="1FCA55BD" w14:textId="26C2F33E" w:rsidR="006C6F86" w:rsidRDefault="008938DA" w:rsidP="001B0C4B">
      <w:r w:rsidRPr="008938DA">
        <w:t xml:space="preserve">PIR – </w:t>
      </w:r>
      <w:proofErr w:type="spellStart"/>
      <w:r w:rsidRPr="008938DA">
        <w:t>Passive</w:t>
      </w:r>
      <w:proofErr w:type="spellEnd"/>
      <w:r w:rsidRPr="008938DA">
        <w:t xml:space="preserve"> </w:t>
      </w:r>
      <w:proofErr w:type="spellStart"/>
      <w:r w:rsidRPr="008938DA">
        <w:t>Infrared</w:t>
      </w:r>
      <w:proofErr w:type="spellEnd"/>
      <w:r w:rsidRPr="008938DA">
        <w:t xml:space="preserve"> Sensor (pasivní infračervený senzor pro detekci pohybu)</w:t>
      </w:r>
    </w:p>
    <w:p w14:paraId="02A78CF6" w14:textId="77777777" w:rsidR="001B0C4B" w:rsidRDefault="001B0C4B" w:rsidP="001B0C4B">
      <w:r>
        <w:t xml:space="preserve">RAM – </w:t>
      </w:r>
      <w:proofErr w:type="spellStart"/>
      <w:r>
        <w:t>Random</w:t>
      </w:r>
      <w:proofErr w:type="spellEnd"/>
      <w:r>
        <w:t xml:space="preserve"> Access </w:t>
      </w:r>
      <w:proofErr w:type="spellStart"/>
      <w:r>
        <w:t>Memory</w:t>
      </w:r>
      <w:proofErr w:type="spellEnd"/>
      <w:r>
        <w:t xml:space="preserve"> (operační paměť)</w:t>
      </w:r>
    </w:p>
    <w:p w14:paraId="70D77A07" w14:textId="77777777" w:rsidR="001B0C4B" w:rsidRDefault="001B0C4B" w:rsidP="001B0C4B">
      <w:r>
        <w:t xml:space="preserve">SD – </w:t>
      </w:r>
      <w:proofErr w:type="spellStart"/>
      <w:r>
        <w:t>Secure</w:t>
      </w:r>
      <w:proofErr w:type="spellEnd"/>
      <w:r>
        <w:t xml:space="preserve"> Digital (paměťová karta)</w:t>
      </w:r>
    </w:p>
    <w:p w14:paraId="407E9B99" w14:textId="54C83571" w:rsidR="00D36C3D" w:rsidRDefault="00D36C3D" w:rsidP="001B0C4B">
      <w:r>
        <w:t xml:space="preserve">SMD </w:t>
      </w:r>
      <w:r w:rsidR="00E228AA">
        <w:t>–</w:t>
      </w:r>
      <w:r>
        <w:t xml:space="preserve"> </w:t>
      </w:r>
      <w:proofErr w:type="spellStart"/>
      <w:r w:rsidR="00E228AA">
        <w:t>Surface</w:t>
      </w:r>
      <w:proofErr w:type="spellEnd"/>
      <w:r w:rsidR="00E228AA">
        <w:t xml:space="preserve"> Mount </w:t>
      </w:r>
      <w:proofErr w:type="spellStart"/>
      <w:r w:rsidR="00E228AA">
        <w:t>Device</w:t>
      </w:r>
      <w:proofErr w:type="spellEnd"/>
      <w:r w:rsidR="00E228AA">
        <w:t xml:space="preserve"> (součástka pro povrchovou montáž)</w:t>
      </w:r>
    </w:p>
    <w:p w14:paraId="157160E2" w14:textId="77777777" w:rsidR="001B0C4B" w:rsidRDefault="001B0C4B" w:rsidP="001B0C4B">
      <w:r>
        <w:t xml:space="preserve">SPI –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Interface (sériová komunikační sběrnice)</w:t>
      </w:r>
    </w:p>
    <w:p w14:paraId="399E6C7C" w14:textId="77777777" w:rsidR="001B0C4B" w:rsidRDefault="001B0C4B" w:rsidP="001B0C4B">
      <w:r>
        <w:t xml:space="preserve">SQL –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(jazyk pro práci s databázemi)</w:t>
      </w:r>
    </w:p>
    <w:p w14:paraId="434E03D5" w14:textId="270BB41E" w:rsidR="00942D4A" w:rsidRDefault="00942D4A" w:rsidP="001B0C4B">
      <w:r>
        <w:t xml:space="preserve">THT – </w:t>
      </w:r>
      <w:proofErr w:type="spellStart"/>
      <w:r>
        <w:t>Through</w:t>
      </w:r>
      <w:proofErr w:type="spellEnd"/>
      <w:r>
        <w:t>-Hole Technology (Technologie mo</w:t>
      </w:r>
      <w:r w:rsidR="00F568B4">
        <w:t>n</w:t>
      </w:r>
      <w:r>
        <w:t>táže do otvorů</w:t>
      </w:r>
      <w:r w:rsidR="00F568B4">
        <w:t>)</w:t>
      </w:r>
    </w:p>
    <w:p w14:paraId="0DB4953C" w14:textId="77777777" w:rsidR="001B0C4B" w:rsidRDefault="001B0C4B" w:rsidP="001B0C4B">
      <w:r>
        <w:t xml:space="preserve">UART – Universal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Receiver-Transmitter</w:t>
      </w:r>
      <w:proofErr w:type="spellEnd"/>
      <w:r>
        <w:t xml:space="preserve"> (sériová komunikace)</w:t>
      </w:r>
    </w:p>
    <w:p w14:paraId="63CDDD83" w14:textId="77777777" w:rsidR="001B0C4B" w:rsidRDefault="001B0C4B" w:rsidP="001B0C4B">
      <w:r>
        <w:lastRenderedPageBreak/>
        <w:t xml:space="preserve">USB – Universal </w:t>
      </w:r>
      <w:proofErr w:type="spellStart"/>
      <w:r>
        <w:t>Serial</w:t>
      </w:r>
      <w:proofErr w:type="spellEnd"/>
      <w:r>
        <w:t xml:space="preserve"> Bus (rozhraní pro napájení a komunikaci zařízení)</w:t>
      </w:r>
    </w:p>
    <w:p w14:paraId="27056A5E" w14:textId="6BB7C5B3" w:rsidR="00FA3ABF" w:rsidRDefault="001B0C4B" w:rsidP="001B0C4B">
      <w:r>
        <w:t>Wi-Fi – bezdrátová síťová technologie</w:t>
      </w:r>
    </w:p>
    <w:p w14:paraId="783A2921" w14:textId="77777777" w:rsidR="000D5EEF" w:rsidRDefault="000859E3" w:rsidP="0088537F">
      <w:pPr>
        <w:pStyle w:val="NadpisHlavniNecisl"/>
        <w:rPr>
          <w:noProof/>
        </w:rPr>
      </w:pPr>
      <w:bookmarkStart w:id="211" w:name="_Toc225535377"/>
      <w:r>
        <w:lastRenderedPageBreak/>
        <w:t>Seznam obrázků</w:t>
      </w:r>
      <w:bookmarkEnd w:id="211"/>
      <w:r w:rsidR="00F87F72">
        <w:fldChar w:fldCharType="begin"/>
      </w:r>
      <w:r w:rsidR="00F87F72">
        <w:instrText xml:space="preserve"> TOC \h \z \c "Obrázek" </w:instrText>
      </w:r>
      <w:r w:rsidR="00F87F72">
        <w:fldChar w:fldCharType="separate"/>
      </w:r>
    </w:p>
    <w:p w14:paraId="6A48C2F5" w14:textId="66A5D124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81" w:history="1">
        <w:r w:rsidRPr="00092B39">
          <w:rPr>
            <w:rStyle w:val="Hypertextovodkaz"/>
          </w:rPr>
          <w:t>Obrázek 1 Digitální senzor BME280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46C2778" w14:textId="1A96701F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82" w:history="1">
        <w:r w:rsidRPr="00092B39">
          <w:rPr>
            <w:rStyle w:val="Hypertextovodkaz"/>
          </w:rPr>
          <w:t>Obrázek 2 Radarový senzor HLK-LD2450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432E0BD" w14:textId="04FDBBB5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83" w:history="1">
        <w:r w:rsidRPr="00092B39">
          <w:rPr>
            <w:rStyle w:val="Hypertextovodkaz"/>
          </w:rPr>
          <w:t>Obrázek 3 Modul čtečky MicroSD karet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EE48AB3" w14:textId="278787B1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84" w:history="1">
        <w:r w:rsidRPr="00092B39">
          <w:rPr>
            <w:rStyle w:val="Hypertextovodkaz"/>
          </w:rPr>
          <w:t>Obrázek 4 Monochromatický OLED displej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0A9DF46" w14:textId="1D3089BE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85" w:history="1">
        <w:r w:rsidRPr="00092B39">
          <w:rPr>
            <w:rStyle w:val="Hypertextovodkaz"/>
          </w:rPr>
          <w:t>Obrázek 5 Elektronické schéma zapojení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1FE77026" w14:textId="0DDA81CB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86" w:history="1">
        <w:r w:rsidRPr="00092B39">
          <w:rPr>
            <w:rStyle w:val="Hypertextovodkaz"/>
          </w:rPr>
          <w:t>Obrázek 6 Trasování plošného spoje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0CC634FB" w14:textId="543984F1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87" w:history="1">
        <w:r w:rsidRPr="00092B39">
          <w:rPr>
            <w:rStyle w:val="Hypertextovodkaz"/>
          </w:rPr>
          <w:t>Obrázek 7 3D model plošného spoje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2AEB2620" w14:textId="575C8845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88" w:history="1">
        <w:r w:rsidRPr="00092B39">
          <w:rPr>
            <w:rStyle w:val="Hypertextovodkaz"/>
          </w:rPr>
          <w:t>Obrázek 8 Manuální nanášení pájecí pasty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1A226229" w14:textId="468DEE24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89" w:history="1">
        <w:r w:rsidRPr="00092B39">
          <w:rPr>
            <w:rStyle w:val="Hypertextovodkaz"/>
          </w:rPr>
          <w:t>Obrázek 9 Osazování SMD součástek pinzetou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341C6BC7" w14:textId="30608779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90" w:history="1">
        <w:r w:rsidRPr="00092B39">
          <w:rPr>
            <w:rStyle w:val="Hypertextovodkaz"/>
          </w:rPr>
          <w:t xml:space="preserve">Obrázek </w:t>
        </w:r>
        <w:r>
          <w:rPr>
            <w:rStyle w:val="Hypertextovodkaz"/>
          </w:rPr>
          <w:t>10 Infračervená pájecí stanice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415F8391" w14:textId="496CDFF7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91" w:history="1">
        <w:r w:rsidRPr="00092B39">
          <w:rPr>
            <w:rStyle w:val="Hypertextovodkaz"/>
          </w:rPr>
          <w:t xml:space="preserve">Obrázek </w:t>
        </w:r>
        <w:r w:rsidRPr="000D5EEF">
          <w:rPr>
            <w:rStyle w:val="Hypertextovodkaz"/>
          </w:rPr>
          <w:t>11 Proces zapájení osazené desky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08471617" w14:textId="43F07B85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92" w:history="1">
        <w:r w:rsidRPr="00092B39">
          <w:rPr>
            <w:rStyle w:val="Hypertextovodkaz"/>
          </w:rPr>
          <w:t>Obrázek 12 3D model ochranné krabičky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2A271D9D" w14:textId="7CBAFAA5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93" w:history="1">
        <w:r w:rsidRPr="00092B39">
          <w:rPr>
            <w:rStyle w:val="Hypertextovodkaz"/>
          </w:rPr>
          <w:t>Obrázek 13 Navigační menu webové aplikace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39A7DEC9" w14:textId="1227A928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94" w:history="1">
        <w:r w:rsidRPr="00092B39">
          <w:rPr>
            <w:rStyle w:val="Hypertextovodkaz"/>
          </w:rPr>
          <w:t>Obrázek 14 Hlavní stránka webové aplikace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781A9B2F" w14:textId="564F235B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95" w:history="1">
        <w:r w:rsidRPr="00092B39">
          <w:rPr>
            <w:rStyle w:val="Hypertextovodkaz"/>
          </w:rPr>
          <w:t>Obrázek 15 Obsah tabulky data_senzor_teploty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2FC055EF" w14:textId="31AE1F07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96" w:history="1">
        <w:r w:rsidRPr="00092B39">
          <w:rPr>
            <w:rStyle w:val="Hypertextovodkaz"/>
          </w:rPr>
          <w:t>Obrázek 16 Obsah tabulky data_senzor_pohybu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00AD6F0B" w14:textId="2D2D9A10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97" w:history="1">
        <w:r w:rsidRPr="00092B39">
          <w:rPr>
            <w:rStyle w:val="Hypertextovodkaz"/>
          </w:rPr>
          <w:t>Obrázek 17 Graf teploty okolního vzduchu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1889BBD6" w14:textId="393C8B5D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98" w:history="1">
        <w:r w:rsidRPr="00092B39">
          <w:rPr>
            <w:rStyle w:val="Hypertextovodkaz"/>
          </w:rPr>
          <w:t>Obrázek 18 Graf relativní vlhkosti vzduchu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76F7B51D" w14:textId="43659040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0999" w:history="1">
        <w:r w:rsidRPr="00092B39">
          <w:rPr>
            <w:rStyle w:val="Hypertextovodkaz"/>
          </w:rPr>
          <w:t>Obrázek 19 Graf atmosférického tlaku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_Toc225710999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17EC23F8" w14:textId="1ADDBA1E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1000" w:history="1">
        <w:r w:rsidRPr="00092B39">
          <w:rPr>
            <w:rStyle w:val="Hypertextovodkaz"/>
          </w:rPr>
          <w:t>Obrázek 20 Graf nadmořské výšky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_Toc225711000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592C97B7" w14:textId="12F231B7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1001" w:history="1">
        <w:r w:rsidRPr="00092B39">
          <w:rPr>
            <w:rStyle w:val="Hypertextovodkaz"/>
          </w:rPr>
          <w:t>Obrázek 21 Graf pohybové aktivity v místnosti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_Toc225711001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1EC53148" w14:textId="2D3DE773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1002" w:history="1">
        <w:r w:rsidRPr="00092B39">
          <w:rPr>
            <w:rStyle w:val="Hypertextovodkaz"/>
          </w:rPr>
          <w:t>Obrázek 22 Zobrazení průměrné hodnoty pod grafem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_Toc225711002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0E005CEB" w14:textId="7CAC1235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1003" w:history="1">
        <w:r w:rsidRPr="00092B39">
          <w:rPr>
            <w:rStyle w:val="Hypertextovodkaz"/>
          </w:rPr>
          <w:t>Obrázek 23 Vnitřní uspořádání komponent ve vytištěné krabičce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_Toc225711003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3EF95AF8" w14:textId="673D50C0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1004" w:history="1">
        <w:r w:rsidRPr="00092B39">
          <w:rPr>
            <w:rStyle w:val="Hypertextovodkaz"/>
          </w:rPr>
          <w:t>Obrázek 24 Přední strana ochranné krabičky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_Toc225711004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7F23AD63" w14:textId="2C602AE3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1005" w:history="1">
        <w:r w:rsidRPr="00092B39">
          <w:rPr>
            <w:rStyle w:val="Hypertextovodkaz"/>
          </w:rPr>
          <w:t>Obrázek 25 Úvodní obrazovka displeje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_Toc225711005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16BFB23E" w14:textId="1BC72B52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1006" w:history="1">
        <w:r w:rsidRPr="00092B39">
          <w:rPr>
            <w:rStyle w:val="Hypertextovodkaz"/>
          </w:rPr>
          <w:t>Obrázek 26 Obrazovka s časem a datumem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_Toc225711006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5325B0FD" w14:textId="1C004CEA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1007" w:history="1">
        <w:r w:rsidRPr="00092B39">
          <w:rPr>
            <w:rStyle w:val="Hypertextovodkaz"/>
          </w:rPr>
          <w:t>Obrázek 27 Obrazovka se základními environmentálními daty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_Toc225711007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6803CA27" w14:textId="7B95BEF5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1008" w:history="1">
        <w:r w:rsidRPr="00092B39">
          <w:rPr>
            <w:rStyle w:val="Hypertextovodkaz"/>
          </w:rPr>
          <w:t>Obrázek 28 Obrazovka s atmosférickým tlakem a nadmořskou výškou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_Toc225711008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746F17C0" w14:textId="3285CA44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1009" w:history="1">
        <w:r w:rsidRPr="00092B39">
          <w:rPr>
            <w:rStyle w:val="Hypertextovodkaz"/>
          </w:rPr>
          <w:t>Obrázek 29 Otvory pro LED diody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_Toc225711009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64EF1BEE" w14:textId="012D7015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1010" w:history="1">
        <w:r w:rsidRPr="00092B39">
          <w:rPr>
            <w:rStyle w:val="Hypertextovodkaz"/>
          </w:rPr>
          <w:t>Obrázek 30 Vrchní strana ochranné krabičky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_Toc225711010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440F6AFA" w14:textId="531ABA55" w:rsidR="000D5EEF" w:rsidRDefault="000D5EEF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5711011" w:history="1">
        <w:r w:rsidRPr="00092B39">
          <w:rPr>
            <w:rStyle w:val="Hypertextovodkaz"/>
          </w:rPr>
          <w:t>Obrázek 31 Zadní strana ochranné krabičky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_Toc225711011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417EE90F" w14:textId="4D37AD5F" w:rsidR="00F87F72" w:rsidRDefault="00F87F72" w:rsidP="00F87F72">
      <w:r>
        <w:fldChar w:fldCharType="end"/>
      </w:r>
    </w:p>
    <w:sectPr w:rsidR="00F87F72" w:rsidSect="002C2907">
      <w:headerReference w:type="default" r:id="rId78"/>
      <w:pgSz w:w="11907" w:h="16840" w:code="9"/>
      <w:pgMar w:top="1701" w:right="1134" w:bottom="1134" w:left="1134" w:header="851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2CC8B" w14:textId="77777777" w:rsidR="00A25454" w:rsidRDefault="00A25454">
      <w:r>
        <w:separator/>
      </w:r>
    </w:p>
  </w:endnote>
  <w:endnote w:type="continuationSeparator" w:id="0">
    <w:p w14:paraId="5B03F1BE" w14:textId="77777777" w:rsidR="00A25454" w:rsidRDefault="00A25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BCC61" w14:textId="77777777" w:rsidR="00FA3ABF" w:rsidRDefault="00FA3ABF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0E5C5964" w14:textId="77777777" w:rsidR="00FA3ABF" w:rsidRDefault="00FA3ABF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80892" w14:textId="77777777" w:rsidR="00FA3ABF" w:rsidRDefault="00FA3ABF">
    <w:pPr>
      <w:pStyle w:val="Zpat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EFED9" w14:textId="77777777" w:rsidR="00A25454" w:rsidRDefault="00A25454">
      <w:r>
        <w:separator/>
      </w:r>
    </w:p>
  </w:footnote>
  <w:footnote w:type="continuationSeparator" w:id="0">
    <w:p w14:paraId="1D01876E" w14:textId="77777777" w:rsidR="00A25454" w:rsidRDefault="00A25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34750" w14:textId="77777777" w:rsidR="00FA3ABF" w:rsidRDefault="00FA3ABF">
    <w:pPr>
      <w:pStyle w:val="Zhlav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7533B24F" w14:textId="77777777" w:rsidR="00FA3ABF" w:rsidRDefault="00FA3ABF">
    <w:pPr>
      <w:pStyle w:val="Zhlav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1EF7F" w14:textId="77777777" w:rsidR="00FA3ABF" w:rsidRDefault="00FA3ABF" w:rsidP="004200FD">
    <w:pPr>
      <w:pStyle w:val="Zhlav"/>
      <w:tabs>
        <w:tab w:val="clear" w:pos="4536"/>
        <w:tab w:val="clear" w:pos="9072"/>
        <w:tab w:val="right" w:pos="8789"/>
      </w:tabs>
      <w:ind w:right="-57"/>
      <w:jc w:val="both"/>
      <w:rPr>
        <w:i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665C92">
      <w:rPr>
        <w:noProof/>
      </w:rPr>
      <w:t>15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7428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74F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16B9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2868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C252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403B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72806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E7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5E29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E5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2150AA8"/>
    <w:multiLevelType w:val="hybridMultilevel"/>
    <w:tmpl w:val="EE5845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B12EBE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0554053D"/>
    <w:multiLevelType w:val="hybridMultilevel"/>
    <w:tmpl w:val="469E7B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301EB7"/>
    <w:multiLevelType w:val="hybridMultilevel"/>
    <w:tmpl w:val="28BC35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103397"/>
    <w:multiLevelType w:val="singleLevel"/>
    <w:tmpl w:val="A54AB2B8"/>
    <w:lvl w:ilvl="0">
      <w:start w:val="1"/>
      <w:numFmt w:val="decimal"/>
      <w:lvlText w:val="P %1 : 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6" w15:restartNumberingAfterBreak="0">
    <w:nsid w:val="085720F4"/>
    <w:multiLevelType w:val="hybridMultilevel"/>
    <w:tmpl w:val="CBD0A0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F61629"/>
    <w:multiLevelType w:val="hybridMultilevel"/>
    <w:tmpl w:val="A18AC5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CF410CA"/>
    <w:multiLevelType w:val="hybridMultilevel"/>
    <w:tmpl w:val="9B36F9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93460E"/>
    <w:multiLevelType w:val="hybridMultilevel"/>
    <w:tmpl w:val="9FF637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C24351"/>
    <w:multiLevelType w:val="hybridMultilevel"/>
    <w:tmpl w:val="CFFC6BC6"/>
    <w:lvl w:ilvl="0" w:tplc="EC56463A">
      <w:start w:val="1"/>
      <w:numFmt w:val="decimal"/>
      <w:pStyle w:val="Literatura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065206A"/>
    <w:multiLevelType w:val="hybridMultilevel"/>
    <w:tmpl w:val="839445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4F36A6"/>
    <w:multiLevelType w:val="hybridMultilevel"/>
    <w:tmpl w:val="5C8E4C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5DC5FA7"/>
    <w:multiLevelType w:val="hybridMultilevel"/>
    <w:tmpl w:val="79041F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3B257B"/>
    <w:multiLevelType w:val="hybridMultilevel"/>
    <w:tmpl w:val="2FD2F1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643643"/>
    <w:multiLevelType w:val="hybridMultilevel"/>
    <w:tmpl w:val="03BA3D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E6701F6"/>
    <w:multiLevelType w:val="hybridMultilevel"/>
    <w:tmpl w:val="EE502C90"/>
    <w:lvl w:ilvl="0" w:tplc="425299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EB70C2D"/>
    <w:multiLevelType w:val="hybridMultilevel"/>
    <w:tmpl w:val="8C18FDD6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0010FE3"/>
    <w:multiLevelType w:val="hybridMultilevel"/>
    <w:tmpl w:val="360E2B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11463F"/>
    <w:multiLevelType w:val="hybridMultilevel"/>
    <w:tmpl w:val="2BE2E5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1393205"/>
    <w:multiLevelType w:val="hybridMultilevel"/>
    <w:tmpl w:val="3C3C4D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5F7191"/>
    <w:multiLevelType w:val="hybridMultilevel"/>
    <w:tmpl w:val="127464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2CC1788"/>
    <w:multiLevelType w:val="hybridMultilevel"/>
    <w:tmpl w:val="EF4821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3D145FB"/>
    <w:multiLevelType w:val="hybridMultilevel"/>
    <w:tmpl w:val="0096D4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AE41C9"/>
    <w:multiLevelType w:val="hybridMultilevel"/>
    <w:tmpl w:val="1660D4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71D2E5B"/>
    <w:multiLevelType w:val="hybridMultilevel"/>
    <w:tmpl w:val="26BC69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CD6861"/>
    <w:multiLevelType w:val="hybridMultilevel"/>
    <w:tmpl w:val="636820C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0345C3"/>
    <w:multiLevelType w:val="hybridMultilevel"/>
    <w:tmpl w:val="0E02A1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1D7351"/>
    <w:multiLevelType w:val="singleLevel"/>
    <w:tmpl w:val="8F924AEA"/>
    <w:lvl w:ilvl="0">
      <w:start w:val="1"/>
      <w:numFmt w:val="decimal"/>
      <w:lvlText w:val="[%1]"/>
      <w:lvlJc w:val="left"/>
      <w:pPr>
        <w:tabs>
          <w:tab w:val="num" w:pos="360"/>
        </w:tabs>
        <w:ind w:left="283" w:hanging="283"/>
      </w:pPr>
      <w:rPr>
        <w:sz w:val="22"/>
      </w:rPr>
    </w:lvl>
  </w:abstractNum>
  <w:abstractNum w:abstractNumId="39" w15:restartNumberingAfterBreak="0">
    <w:nsid w:val="3A6A273E"/>
    <w:multiLevelType w:val="hybridMultilevel"/>
    <w:tmpl w:val="AD6A42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B0F6485"/>
    <w:multiLevelType w:val="hybridMultilevel"/>
    <w:tmpl w:val="C8560A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EBB46E0"/>
    <w:multiLevelType w:val="hybridMultilevel"/>
    <w:tmpl w:val="8D325E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1E7F9D"/>
    <w:multiLevelType w:val="hybridMultilevel"/>
    <w:tmpl w:val="F950F4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2C05F1"/>
    <w:multiLevelType w:val="hybridMultilevel"/>
    <w:tmpl w:val="5C12B5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E5D7BD8"/>
    <w:multiLevelType w:val="multilevel"/>
    <w:tmpl w:val="5A28123A"/>
    <w:lvl w:ilvl="0">
      <w:start w:val="1"/>
      <w:numFmt w:val="decimal"/>
      <w:pStyle w:val="Nadpis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5" w15:restartNumberingAfterBreak="0">
    <w:nsid w:val="52E324A3"/>
    <w:multiLevelType w:val="hybridMultilevel"/>
    <w:tmpl w:val="97D2BB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FC324F"/>
    <w:multiLevelType w:val="hybridMultilevel"/>
    <w:tmpl w:val="61AC63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9C76BE"/>
    <w:multiLevelType w:val="hybridMultilevel"/>
    <w:tmpl w:val="65388D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7E1247A"/>
    <w:multiLevelType w:val="hybridMultilevel"/>
    <w:tmpl w:val="4FF282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869718D"/>
    <w:multiLevelType w:val="hybridMultilevel"/>
    <w:tmpl w:val="E228DA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9817641"/>
    <w:multiLevelType w:val="hybridMultilevel"/>
    <w:tmpl w:val="C27EE0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534788"/>
    <w:multiLevelType w:val="hybridMultilevel"/>
    <w:tmpl w:val="8EDE4884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CE57F6F"/>
    <w:multiLevelType w:val="hybridMultilevel"/>
    <w:tmpl w:val="3ACE70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CF70CC"/>
    <w:multiLevelType w:val="hybridMultilevel"/>
    <w:tmpl w:val="1CB6FD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1FF2D0E"/>
    <w:multiLevelType w:val="hybridMultilevel"/>
    <w:tmpl w:val="401E4B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2E237AB"/>
    <w:multiLevelType w:val="hybridMultilevel"/>
    <w:tmpl w:val="AF1E7F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3BF5FA8"/>
    <w:multiLevelType w:val="hybridMultilevel"/>
    <w:tmpl w:val="03B6D0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4D80658"/>
    <w:multiLevelType w:val="hybridMultilevel"/>
    <w:tmpl w:val="1AB632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60238B0"/>
    <w:multiLevelType w:val="hybridMultilevel"/>
    <w:tmpl w:val="CAE43C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B7B16E8"/>
    <w:multiLevelType w:val="hybridMultilevel"/>
    <w:tmpl w:val="D6C83F2C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4122D38"/>
    <w:multiLevelType w:val="hybridMultilevel"/>
    <w:tmpl w:val="E1843D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D090E0B"/>
    <w:multiLevelType w:val="hybridMultilevel"/>
    <w:tmpl w:val="D65653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F2F075F"/>
    <w:multiLevelType w:val="hybridMultilevel"/>
    <w:tmpl w:val="0DCC93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B33A2D"/>
    <w:multiLevelType w:val="hybridMultilevel"/>
    <w:tmpl w:val="3A727488"/>
    <w:lvl w:ilvl="0" w:tplc="835255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A4C2D1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B36B48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E76C2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1CE4A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70A4B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0B88A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B8AD8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A4643D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61151907">
    <w:abstractNumId w:val="1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/>
          <w:i/>
          <w:sz w:val="24"/>
          <w:u w:val="none"/>
        </w:rPr>
      </w:lvl>
    </w:lvlOverride>
  </w:num>
  <w:num w:numId="2" w16cid:durableId="570576906">
    <w:abstractNumId w:val="44"/>
  </w:num>
  <w:num w:numId="3" w16cid:durableId="279269045">
    <w:abstractNumId w:val="38"/>
  </w:num>
  <w:num w:numId="4" w16cid:durableId="518354509">
    <w:abstractNumId w:val="63"/>
  </w:num>
  <w:num w:numId="5" w16cid:durableId="443766492">
    <w:abstractNumId w:val="20"/>
  </w:num>
  <w:num w:numId="6" w16cid:durableId="2101485782">
    <w:abstractNumId w:val="15"/>
  </w:num>
  <w:num w:numId="7" w16cid:durableId="265114364">
    <w:abstractNumId w:val="8"/>
  </w:num>
  <w:num w:numId="8" w16cid:durableId="646472211">
    <w:abstractNumId w:val="3"/>
  </w:num>
  <w:num w:numId="9" w16cid:durableId="1700202381">
    <w:abstractNumId w:val="2"/>
  </w:num>
  <w:num w:numId="10" w16cid:durableId="234247094">
    <w:abstractNumId w:val="1"/>
  </w:num>
  <w:num w:numId="11" w16cid:durableId="417946469">
    <w:abstractNumId w:val="0"/>
  </w:num>
  <w:num w:numId="12" w16cid:durableId="223105894">
    <w:abstractNumId w:val="9"/>
  </w:num>
  <w:num w:numId="13" w16cid:durableId="1606692340">
    <w:abstractNumId w:val="7"/>
  </w:num>
  <w:num w:numId="14" w16cid:durableId="1315255549">
    <w:abstractNumId w:val="6"/>
  </w:num>
  <w:num w:numId="15" w16cid:durableId="334068199">
    <w:abstractNumId w:val="5"/>
  </w:num>
  <w:num w:numId="16" w16cid:durableId="9455611">
    <w:abstractNumId w:val="4"/>
  </w:num>
  <w:num w:numId="17" w16cid:durableId="537091318">
    <w:abstractNumId w:val="12"/>
  </w:num>
  <w:num w:numId="18" w16cid:durableId="1442260034">
    <w:abstractNumId w:val="29"/>
  </w:num>
  <w:num w:numId="19" w16cid:durableId="502935191">
    <w:abstractNumId w:val="16"/>
  </w:num>
  <w:num w:numId="20" w16cid:durableId="987048546">
    <w:abstractNumId w:val="31"/>
  </w:num>
  <w:num w:numId="21" w16cid:durableId="1529100480">
    <w:abstractNumId w:val="50"/>
  </w:num>
  <w:num w:numId="22" w16cid:durableId="1829469152">
    <w:abstractNumId w:val="14"/>
  </w:num>
  <w:num w:numId="23" w16cid:durableId="1360547388">
    <w:abstractNumId w:val="28"/>
  </w:num>
  <w:num w:numId="24" w16cid:durableId="1351565396">
    <w:abstractNumId w:val="30"/>
  </w:num>
  <w:num w:numId="25" w16cid:durableId="1243027707">
    <w:abstractNumId w:val="19"/>
  </w:num>
  <w:num w:numId="26" w16cid:durableId="1440299485">
    <w:abstractNumId w:val="21"/>
  </w:num>
  <w:num w:numId="27" w16cid:durableId="264504482">
    <w:abstractNumId w:val="61"/>
  </w:num>
  <w:num w:numId="28" w16cid:durableId="649363309">
    <w:abstractNumId w:val="40"/>
  </w:num>
  <w:num w:numId="29" w16cid:durableId="553345664">
    <w:abstractNumId w:val="24"/>
  </w:num>
  <w:num w:numId="30" w16cid:durableId="1955089106">
    <w:abstractNumId w:val="17"/>
  </w:num>
  <w:num w:numId="31" w16cid:durableId="594365299">
    <w:abstractNumId w:val="37"/>
  </w:num>
  <w:num w:numId="32" w16cid:durableId="2085951304">
    <w:abstractNumId w:val="56"/>
  </w:num>
  <w:num w:numId="33" w16cid:durableId="1136096399">
    <w:abstractNumId w:val="53"/>
  </w:num>
  <w:num w:numId="34" w16cid:durableId="804928694">
    <w:abstractNumId w:val="45"/>
  </w:num>
  <w:num w:numId="35" w16cid:durableId="669254713">
    <w:abstractNumId w:val="25"/>
  </w:num>
  <w:num w:numId="36" w16cid:durableId="1726753758">
    <w:abstractNumId w:val="27"/>
  </w:num>
  <w:num w:numId="37" w16cid:durableId="1571111467">
    <w:abstractNumId w:val="34"/>
  </w:num>
  <w:num w:numId="38" w16cid:durableId="1375496628">
    <w:abstractNumId w:val="52"/>
  </w:num>
  <w:num w:numId="39" w16cid:durableId="1218124337">
    <w:abstractNumId w:val="18"/>
  </w:num>
  <w:num w:numId="40" w16cid:durableId="939609249">
    <w:abstractNumId w:val="60"/>
  </w:num>
  <w:num w:numId="41" w16cid:durableId="551113069">
    <w:abstractNumId w:val="23"/>
  </w:num>
  <w:num w:numId="42" w16cid:durableId="1119422031">
    <w:abstractNumId w:val="42"/>
  </w:num>
  <w:num w:numId="43" w16cid:durableId="1830093009">
    <w:abstractNumId w:val="11"/>
  </w:num>
  <w:num w:numId="44" w16cid:durableId="1483809621">
    <w:abstractNumId w:val="32"/>
  </w:num>
  <w:num w:numId="45" w16cid:durableId="1597131980">
    <w:abstractNumId w:val="54"/>
  </w:num>
  <w:num w:numId="46" w16cid:durableId="1422721902">
    <w:abstractNumId w:val="39"/>
  </w:num>
  <w:num w:numId="47" w16cid:durableId="851838994">
    <w:abstractNumId w:val="51"/>
  </w:num>
  <w:num w:numId="48" w16cid:durableId="145170396">
    <w:abstractNumId w:val="59"/>
  </w:num>
  <w:num w:numId="49" w16cid:durableId="1134375711">
    <w:abstractNumId w:val="58"/>
  </w:num>
  <w:num w:numId="50" w16cid:durableId="1305696716">
    <w:abstractNumId w:val="26"/>
  </w:num>
  <w:num w:numId="51" w16cid:durableId="1745224295">
    <w:abstractNumId w:val="55"/>
  </w:num>
  <w:num w:numId="52" w16cid:durableId="1146432959">
    <w:abstractNumId w:val="35"/>
  </w:num>
  <w:num w:numId="53" w16cid:durableId="824198846">
    <w:abstractNumId w:val="33"/>
  </w:num>
  <w:num w:numId="54" w16cid:durableId="1334063325">
    <w:abstractNumId w:val="41"/>
  </w:num>
  <w:num w:numId="55" w16cid:durableId="887910886">
    <w:abstractNumId w:val="47"/>
  </w:num>
  <w:num w:numId="56" w16cid:durableId="983116854">
    <w:abstractNumId w:val="43"/>
  </w:num>
  <w:num w:numId="57" w16cid:durableId="129633903">
    <w:abstractNumId w:val="57"/>
  </w:num>
  <w:num w:numId="58" w16cid:durableId="644042602">
    <w:abstractNumId w:val="46"/>
  </w:num>
  <w:num w:numId="59" w16cid:durableId="1325934187">
    <w:abstractNumId w:val="13"/>
  </w:num>
  <w:num w:numId="60" w16cid:durableId="281882352">
    <w:abstractNumId w:val="48"/>
  </w:num>
  <w:num w:numId="61" w16cid:durableId="1984776005">
    <w:abstractNumId w:val="49"/>
  </w:num>
  <w:num w:numId="62" w16cid:durableId="1064454733">
    <w:abstractNumId w:val="36"/>
  </w:num>
  <w:num w:numId="63" w16cid:durableId="235437444">
    <w:abstractNumId w:val="62"/>
  </w:num>
  <w:num w:numId="64" w16cid:durableId="5422486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37"/>
    <w:rsid w:val="000008CF"/>
    <w:rsid w:val="00001ABB"/>
    <w:rsid w:val="0001130F"/>
    <w:rsid w:val="00014294"/>
    <w:rsid w:val="0002355F"/>
    <w:rsid w:val="00023695"/>
    <w:rsid w:val="00025309"/>
    <w:rsid w:val="0003426D"/>
    <w:rsid w:val="00035CE2"/>
    <w:rsid w:val="0004058D"/>
    <w:rsid w:val="00042BBB"/>
    <w:rsid w:val="00043948"/>
    <w:rsid w:val="00043D1B"/>
    <w:rsid w:val="000451FB"/>
    <w:rsid w:val="00054693"/>
    <w:rsid w:val="00057C4E"/>
    <w:rsid w:val="00060330"/>
    <w:rsid w:val="00061FE6"/>
    <w:rsid w:val="00065604"/>
    <w:rsid w:val="000667DC"/>
    <w:rsid w:val="00066920"/>
    <w:rsid w:val="00073023"/>
    <w:rsid w:val="0008074D"/>
    <w:rsid w:val="000859E3"/>
    <w:rsid w:val="00086055"/>
    <w:rsid w:val="00093CE8"/>
    <w:rsid w:val="0009593A"/>
    <w:rsid w:val="000967B1"/>
    <w:rsid w:val="000A05D6"/>
    <w:rsid w:val="000A16F8"/>
    <w:rsid w:val="000A6A57"/>
    <w:rsid w:val="000B32FC"/>
    <w:rsid w:val="000B37B0"/>
    <w:rsid w:val="000C0154"/>
    <w:rsid w:val="000C03D2"/>
    <w:rsid w:val="000C1EB3"/>
    <w:rsid w:val="000C265E"/>
    <w:rsid w:val="000C34E0"/>
    <w:rsid w:val="000D29F0"/>
    <w:rsid w:val="000D5EEF"/>
    <w:rsid w:val="000D6E01"/>
    <w:rsid w:val="000D6E81"/>
    <w:rsid w:val="000D6F17"/>
    <w:rsid w:val="000E18EB"/>
    <w:rsid w:val="000E1AC8"/>
    <w:rsid w:val="000E3503"/>
    <w:rsid w:val="000E430E"/>
    <w:rsid w:val="000F4BD3"/>
    <w:rsid w:val="000F5C1E"/>
    <w:rsid w:val="000F6157"/>
    <w:rsid w:val="001003CC"/>
    <w:rsid w:val="00101574"/>
    <w:rsid w:val="00102E31"/>
    <w:rsid w:val="0010650C"/>
    <w:rsid w:val="001123EA"/>
    <w:rsid w:val="00112B01"/>
    <w:rsid w:val="001148C5"/>
    <w:rsid w:val="00114C1C"/>
    <w:rsid w:val="0012562D"/>
    <w:rsid w:val="001273EA"/>
    <w:rsid w:val="00131043"/>
    <w:rsid w:val="00131C1E"/>
    <w:rsid w:val="00133FF8"/>
    <w:rsid w:val="00134F9A"/>
    <w:rsid w:val="00137033"/>
    <w:rsid w:val="001414CA"/>
    <w:rsid w:val="001436B2"/>
    <w:rsid w:val="001436C9"/>
    <w:rsid w:val="001443A0"/>
    <w:rsid w:val="0014755F"/>
    <w:rsid w:val="00154735"/>
    <w:rsid w:val="001547EA"/>
    <w:rsid w:val="0015594D"/>
    <w:rsid w:val="00155ED7"/>
    <w:rsid w:val="001602DF"/>
    <w:rsid w:val="00161489"/>
    <w:rsid w:val="001717A4"/>
    <w:rsid w:val="00171C04"/>
    <w:rsid w:val="001737C5"/>
    <w:rsid w:val="00180A3F"/>
    <w:rsid w:val="00180B58"/>
    <w:rsid w:val="00181E3D"/>
    <w:rsid w:val="00182302"/>
    <w:rsid w:val="0018238B"/>
    <w:rsid w:val="00186B0E"/>
    <w:rsid w:val="001872E6"/>
    <w:rsid w:val="00194753"/>
    <w:rsid w:val="001A03ED"/>
    <w:rsid w:val="001A17D6"/>
    <w:rsid w:val="001A4A71"/>
    <w:rsid w:val="001B0C4B"/>
    <w:rsid w:val="001B5C7F"/>
    <w:rsid w:val="001C61A6"/>
    <w:rsid w:val="001D21F7"/>
    <w:rsid w:val="001D50B8"/>
    <w:rsid w:val="001D596E"/>
    <w:rsid w:val="001D74D4"/>
    <w:rsid w:val="001F2150"/>
    <w:rsid w:val="001F4BFC"/>
    <w:rsid w:val="001F5000"/>
    <w:rsid w:val="001F7680"/>
    <w:rsid w:val="002009FF"/>
    <w:rsid w:val="0020196A"/>
    <w:rsid w:val="00213D3B"/>
    <w:rsid w:val="00215CEA"/>
    <w:rsid w:val="00217824"/>
    <w:rsid w:val="00222BFE"/>
    <w:rsid w:val="00225CB7"/>
    <w:rsid w:val="00225CC3"/>
    <w:rsid w:val="00234EB8"/>
    <w:rsid w:val="002428E2"/>
    <w:rsid w:val="00243D26"/>
    <w:rsid w:val="002446A9"/>
    <w:rsid w:val="00246BC9"/>
    <w:rsid w:val="002502BB"/>
    <w:rsid w:val="00251327"/>
    <w:rsid w:val="00251470"/>
    <w:rsid w:val="00252E8D"/>
    <w:rsid w:val="00256F8A"/>
    <w:rsid w:val="00260048"/>
    <w:rsid w:val="00260344"/>
    <w:rsid w:val="00261C3A"/>
    <w:rsid w:val="002647CF"/>
    <w:rsid w:val="00271C58"/>
    <w:rsid w:val="00271D17"/>
    <w:rsid w:val="002823F5"/>
    <w:rsid w:val="0028284C"/>
    <w:rsid w:val="002913DB"/>
    <w:rsid w:val="00295CF9"/>
    <w:rsid w:val="00297812"/>
    <w:rsid w:val="002A12CC"/>
    <w:rsid w:val="002A55D5"/>
    <w:rsid w:val="002A6E03"/>
    <w:rsid w:val="002B0F87"/>
    <w:rsid w:val="002B150C"/>
    <w:rsid w:val="002B793A"/>
    <w:rsid w:val="002C2907"/>
    <w:rsid w:val="002C3A07"/>
    <w:rsid w:val="002C4CF6"/>
    <w:rsid w:val="002C5B37"/>
    <w:rsid w:val="002C6900"/>
    <w:rsid w:val="002C7684"/>
    <w:rsid w:val="002D3BBA"/>
    <w:rsid w:val="002D7F38"/>
    <w:rsid w:val="002E3341"/>
    <w:rsid w:val="002F1ADB"/>
    <w:rsid w:val="002F593D"/>
    <w:rsid w:val="00300DB7"/>
    <w:rsid w:val="003052FB"/>
    <w:rsid w:val="00310A20"/>
    <w:rsid w:val="00312880"/>
    <w:rsid w:val="00312D14"/>
    <w:rsid w:val="0031697A"/>
    <w:rsid w:val="00316C55"/>
    <w:rsid w:val="00316E6C"/>
    <w:rsid w:val="00316F28"/>
    <w:rsid w:val="0032084F"/>
    <w:rsid w:val="00324FED"/>
    <w:rsid w:val="00326968"/>
    <w:rsid w:val="00333711"/>
    <w:rsid w:val="00333808"/>
    <w:rsid w:val="00333D02"/>
    <w:rsid w:val="0034025D"/>
    <w:rsid w:val="0034055E"/>
    <w:rsid w:val="003454B1"/>
    <w:rsid w:val="003606D9"/>
    <w:rsid w:val="003638AE"/>
    <w:rsid w:val="00363A12"/>
    <w:rsid w:val="00365AFC"/>
    <w:rsid w:val="00365C32"/>
    <w:rsid w:val="00370A28"/>
    <w:rsid w:val="003730B1"/>
    <w:rsid w:val="00373E4E"/>
    <w:rsid w:val="0037724E"/>
    <w:rsid w:val="003807CA"/>
    <w:rsid w:val="00385B32"/>
    <w:rsid w:val="003873E1"/>
    <w:rsid w:val="00390482"/>
    <w:rsid w:val="003939EF"/>
    <w:rsid w:val="00393DC5"/>
    <w:rsid w:val="00396AD8"/>
    <w:rsid w:val="00396CE0"/>
    <w:rsid w:val="003B0DBB"/>
    <w:rsid w:val="003B150A"/>
    <w:rsid w:val="003B2B9F"/>
    <w:rsid w:val="003B686F"/>
    <w:rsid w:val="003C193B"/>
    <w:rsid w:val="003C6536"/>
    <w:rsid w:val="003C6A6D"/>
    <w:rsid w:val="003D188D"/>
    <w:rsid w:val="003D7D11"/>
    <w:rsid w:val="003E015B"/>
    <w:rsid w:val="003E4016"/>
    <w:rsid w:val="003E79E7"/>
    <w:rsid w:val="003F38FC"/>
    <w:rsid w:val="003F4148"/>
    <w:rsid w:val="003F47F9"/>
    <w:rsid w:val="004015EE"/>
    <w:rsid w:val="00401866"/>
    <w:rsid w:val="00403251"/>
    <w:rsid w:val="00404A19"/>
    <w:rsid w:val="0041495F"/>
    <w:rsid w:val="004200FD"/>
    <w:rsid w:val="00420AED"/>
    <w:rsid w:val="00422E36"/>
    <w:rsid w:val="00425733"/>
    <w:rsid w:val="00432158"/>
    <w:rsid w:val="00432F64"/>
    <w:rsid w:val="00434E7E"/>
    <w:rsid w:val="00436571"/>
    <w:rsid w:val="00442577"/>
    <w:rsid w:val="00442A91"/>
    <w:rsid w:val="0045030E"/>
    <w:rsid w:val="004520B3"/>
    <w:rsid w:val="00452609"/>
    <w:rsid w:val="0045681D"/>
    <w:rsid w:val="00463737"/>
    <w:rsid w:val="0046573D"/>
    <w:rsid w:val="00465C8B"/>
    <w:rsid w:val="004660CB"/>
    <w:rsid w:val="00470A78"/>
    <w:rsid w:val="00471DB4"/>
    <w:rsid w:val="004739EF"/>
    <w:rsid w:val="00474E0E"/>
    <w:rsid w:val="004754E1"/>
    <w:rsid w:val="004779EC"/>
    <w:rsid w:val="00480BEA"/>
    <w:rsid w:val="00480E97"/>
    <w:rsid w:val="0048449D"/>
    <w:rsid w:val="00485BEF"/>
    <w:rsid w:val="0049122E"/>
    <w:rsid w:val="00493BBA"/>
    <w:rsid w:val="004A002C"/>
    <w:rsid w:val="004A0453"/>
    <w:rsid w:val="004A56DE"/>
    <w:rsid w:val="004A5D34"/>
    <w:rsid w:val="004A74FC"/>
    <w:rsid w:val="004B2561"/>
    <w:rsid w:val="004B2D23"/>
    <w:rsid w:val="004B2FB8"/>
    <w:rsid w:val="004B3C9A"/>
    <w:rsid w:val="004B4112"/>
    <w:rsid w:val="004B58E7"/>
    <w:rsid w:val="004B7E5F"/>
    <w:rsid w:val="004C01F6"/>
    <w:rsid w:val="004C3A84"/>
    <w:rsid w:val="004E15A4"/>
    <w:rsid w:val="004E71BE"/>
    <w:rsid w:val="004F51A4"/>
    <w:rsid w:val="004F5399"/>
    <w:rsid w:val="004F5798"/>
    <w:rsid w:val="004F64EF"/>
    <w:rsid w:val="00500498"/>
    <w:rsid w:val="00502136"/>
    <w:rsid w:val="005116EA"/>
    <w:rsid w:val="005125D1"/>
    <w:rsid w:val="00512FF9"/>
    <w:rsid w:val="00515574"/>
    <w:rsid w:val="0051684F"/>
    <w:rsid w:val="0052456E"/>
    <w:rsid w:val="005277B6"/>
    <w:rsid w:val="005279F0"/>
    <w:rsid w:val="00530EB8"/>
    <w:rsid w:val="00530FD1"/>
    <w:rsid w:val="00532006"/>
    <w:rsid w:val="00541BF5"/>
    <w:rsid w:val="00543241"/>
    <w:rsid w:val="005444C8"/>
    <w:rsid w:val="00544F50"/>
    <w:rsid w:val="00545D44"/>
    <w:rsid w:val="00553505"/>
    <w:rsid w:val="0055548C"/>
    <w:rsid w:val="0055560E"/>
    <w:rsid w:val="00556628"/>
    <w:rsid w:val="0056308B"/>
    <w:rsid w:val="00565C43"/>
    <w:rsid w:val="00573180"/>
    <w:rsid w:val="0057379C"/>
    <w:rsid w:val="00573D01"/>
    <w:rsid w:val="0057565C"/>
    <w:rsid w:val="0058039C"/>
    <w:rsid w:val="00584C95"/>
    <w:rsid w:val="0058578E"/>
    <w:rsid w:val="00585A0A"/>
    <w:rsid w:val="00595432"/>
    <w:rsid w:val="005A04AA"/>
    <w:rsid w:val="005A41C6"/>
    <w:rsid w:val="005A596F"/>
    <w:rsid w:val="005A6DB2"/>
    <w:rsid w:val="005B1A8A"/>
    <w:rsid w:val="005B2D84"/>
    <w:rsid w:val="005B3512"/>
    <w:rsid w:val="005C3D9E"/>
    <w:rsid w:val="005C6F77"/>
    <w:rsid w:val="005D0CF6"/>
    <w:rsid w:val="005D2135"/>
    <w:rsid w:val="005D24C8"/>
    <w:rsid w:val="005D5D40"/>
    <w:rsid w:val="005D7152"/>
    <w:rsid w:val="005E0AAC"/>
    <w:rsid w:val="005E140B"/>
    <w:rsid w:val="005E178B"/>
    <w:rsid w:val="005E73BC"/>
    <w:rsid w:val="005F0737"/>
    <w:rsid w:val="005F4162"/>
    <w:rsid w:val="005F74F6"/>
    <w:rsid w:val="00601015"/>
    <w:rsid w:val="00603779"/>
    <w:rsid w:val="00610451"/>
    <w:rsid w:val="00623799"/>
    <w:rsid w:val="00626E8A"/>
    <w:rsid w:val="006279D4"/>
    <w:rsid w:val="00633F16"/>
    <w:rsid w:val="00635037"/>
    <w:rsid w:val="00637141"/>
    <w:rsid w:val="006405B2"/>
    <w:rsid w:val="00640F61"/>
    <w:rsid w:val="0064235C"/>
    <w:rsid w:val="00642837"/>
    <w:rsid w:val="00643CB8"/>
    <w:rsid w:val="00644063"/>
    <w:rsid w:val="00645107"/>
    <w:rsid w:val="006459F1"/>
    <w:rsid w:val="00652BDD"/>
    <w:rsid w:val="00660F12"/>
    <w:rsid w:val="0066219A"/>
    <w:rsid w:val="00665C92"/>
    <w:rsid w:val="006737C8"/>
    <w:rsid w:val="00677191"/>
    <w:rsid w:val="00680782"/>
    <w:rsid w:val="00691021"/>
    <w:rsid w:val="00691717"/>
    <w:rsid w:val="00692543"/>
    <w:rsid w:val="00695DC2"/>
    <w:rsid w:val="006A3E4F"/>
    <w:rsid w:val="006A44B8"/>
    <w:rsid w:val="006A4F1E"/>
    <w:rsid w:val="006A6138"/>
    <w:rsid w:val="006B08D1"/>
    <w:rsid w:val="006B1FF3"/>
    <w:rsid w:val="006B7822"/>
    <w:rsid w:val="006C06AB"/>
    <w:rsid w:val="006C34FA"/>
    <w:rsid w:val="006C6BA2"/>
    <w:rsid w:val="006C6F86"/>
    <w:rsid w:val="006C7393"/>
    <w:rsid w:val="006C7F65"/>
    <w:rsid w:val="006D48AE"/>
    <w:rsid w:val="006E4472"/>
    <w:rsid w:val="006E60EB"/>
    <w:rsid w:val="006E7D2A"/>
    <w:rsid w:val="007017A7"/>
    <w:rsid w:val="007018E6"/>
    <w:rsid w:val="00705CEF"/>
    <w:rsid w:val="0071017F"/>
    <w:rsid w:val="00711558"/>
    <w:rsid w:val="007144F8"/>
    <w:rsid w:val="00714DF9"/>
    <w:rsid w:val="00730169"/>
    <w:rsid w:val="007302F9"/>
    <w:rsid w:val="007334D5"/>
    <w:rsid w:val="00735731"/>
    <w:rsid w:val="007430DA"/>
    <w:rsid w:val="00747F1D"/>
    <w:rsid w:val="00750B7E"/>
    <w:rsid w:val="00750BC0"/>
    <w:rsid w:val="00764843"/>
    <w:rsid w:val="00774F51"/>
    <w:rsid w:val="00775724"/>
    <w:rsid w:val="00781332"/>
    <w:rsid w:val="00782768"/>
    <w:rsid w:val="0078416C"/>
    <w:rsid w:val="00784373"/>
    <w:rsid w:val="0079008E"/>
    <w:rsid w:val="007914F2"/>
    <w:rsid w:val="00792091"/>
    <w:rsid w:val="00793FE3"/>
    <w:rsid w:val="00794F95"/>
    <w:rsid w:val="00795DA3"/>
    <w:rsid w:val="00796F26"/>
    <w:rsid w:val="007A1DF9"/>
    <w:rsid w:val="007A3405"/>
    <w:rsid w:val="007A7200"/>
    <w:rsid w:val="007B7191"/>
    <w:rsid w:val="007B7286"/>
    <w:rsid w:val="007C3804"/>
    <w:rsid w:val="007C40C7"/>
    <w:rsid w:val="007C4D34"/>
    <w:rsid w:val="007C5ECE"/>
    <w:rsid w:val="007C7C9E"/>
    <w:rsid w:val="007D60D6"/>
    <w:rsid w:val="007E0566"/>
    <w:rsid w:val="007E0A91"/>
    <w:rsid w:val="007F0821"/>
    <w:rsid w:val="007F318B"/>
    <w:rsid w:val="007F4ED9"/>
    <w:rsid w:val="00804706"/>
    <w:rsid w:val="00810674"/>
    <w:rsid w:val="00810AAB"/>
    <w:rsid w:val="00810E55"/>
    <w:rsid w:val="008126D6"/>
    <w:rsid w:val="00814761"/>
    <w:rsid w:val="00816A92"/>
    <w:rsid w:val="0081790C"/>
    <w:rsid w:val="0082022B"/>
    <w:rsid w:val="0082335A"/>
    <w:rsid w:val="0082615A"/>
    <w:rsid w:val="00826769"/>
    <w:rsid w:val="008301B7"/>
    <w:rsid w:val="0083359E"/>
    <w:rsid w:val="00835902"/>
    <w:rsid w:val="00836A71"/>
    <w:rsid w:val="00836AE6"/>
    <w:rsid w:val="00844252"/>
    <w:rsid w:val="00844EFA"/>
    <w:rsid w:val="00853136"/>
    <w:rsid w:val="00856AFD"/>
    <w:rsid w:val="0085708A"/>
    <w:rsid w:val="00857433"/>
    <w:rsid w:val="00860E07"/>
    <w:rsid w:val="008632E1"/>
    <w:rsid w:val="00866CFB"/>
    <w:rsid w:val="00870AC4"/>
    <w:rsid w:val="00870DAA"/>
    <w:rsid w:val="008760DF"/>
    <w:rsid w:val="00877769"/>
    <w:rsid w:val="008813C5"/>
    <w:rsid w:val="00882D71"/>
    <w:rsid w:val="00883940"/>
    <w:rsid w:val="0088537F"/>
    <w:rsid w:val="00885821"/>
    <w:rsid w:val="00887AC8"/>
    <w:rsid w:val="008906E7"/>
    <w:rsid w:val="00892595"/>
    <w:rsid w:val="008938DA"/>
    <w:rsid w:val="008A35E0"/>
    <w:rsid w:val="008A5327"/>
    <w:rsid w:val="008A5411"/>
    <w:rsid w:val="008A7589"/>
    <w:rsid w:val="008B0640"/>
    <w:rsid w:val="008B2C09"/>
    <w:rsid w:val="008B5909"/>
    <w:rsid w:val="008B7A4D"/>
    <w:rsid w:val="008C0A0E"/>
    <w:rsid w:val="008C1BBF"/>
    <w:rsid w:val="008C559F"/>
    <w:rsid w:val="008E06CC"/>
    <w:rsid w:val="008E0C7D"/>
    <w:rsid w:val="008E4C92"/>
    <w:rsid w:val="008E672E"/>
    <w:rsid w:val="008E72AE"/>
    <w:rsid w:val="008F0E5A"/>
    <w:rsid w:val="008F2F06"/>
    <w:rsid w:val="008F4064"/>
    <w:rsid w:val="008F5F93"/>
    <w:rsid w:val="008F77EA"/>
    <w:rsid w:val="008F7CEF"/>
    <w:rsid w:val="009002FA"/>
    <w:rsid w:val="00900C5B"/>
    <w:rsid w:val="009021ED"/>
    <w:rsid w:val="00903A8C"/>
    <w:rsid w:val="00912BD5"/>
    <w:rsid w:val="009134BE"/>
    <w:rsid w:val="009135A5"/>
    <w:rsid w:val="00917D44"/>
    <w:rsid w:val="009266A3"/>
    <w:rsid w:val="009306AB"/>
    <w:rsid w:val="0093141B"/>
    <w:rsid w:val="00934CAB"/>
    <w:rsid w:val="00934E04"/>
    <w:rsid w:val="00935ABD"/>
    <w:rsid w:val="00942D4A"/>
    <w:rsid w:val="00943B2F"/>
    <w:rsid w:val="009452F0"/>
    <w:rsid w:val="00945B5E"/>
    <w:rsid w:val="00946415"/>
    <w:rsid w:val="009504E9"/>
    <w:rsid w:val="0095090D"/>
    <w:rsid w:val="00951055"/>
    <w:rsid w:val="0095326D"/>
    <w:rsid w:val="00953859"/>
    <w:rsid w:val="00955DFF"/>
    <w:rsid w:val="00957D6C"/>
    <w:rsid w:val="00961F48"/>
    <w:rsid w:val="0096321D"/>
    <w:rsid w:val="0096592E"/>
    <w:rsid w:val="00965CED"/>
    <w:rsid w:val="00966597"/>
    <w:rsid w:val="009702E1"/>
    <w:rsid w:val="00970C59"/>
    <w:rsid w:val="00973333"/>
    <w:rsid w:val="00976FC9"/>
    <w:rsid w:val="00980A90"/>
    <w:rsid w:val="00980C15"/>
    <w:rsid w:val="00981523"/>
    <w:rsid w:val="00984337"/>
    <w:rsid w:val="00984FAE"/>
    <w:rsid w:val="0098656E"/>
    <w:rsid w:val="00991296"/>
    <w:rsid w:val="00993593"/>
    <w:rsid w:val="009A027A"/>
    <w:rsid w:val="009A1BB7"/>
    <w:rsid w:val="009A3E1D"/>
    <w:rsid w:val="009A5AF2"/>
    <w:rsid w:val="009B0222"/>
    <w:rsid w:val="009B3309"/>
    <w:rsid w:val="009B33B8"/>
    <w:rsid w:val="009B3A34"/>
    <w:rsid w:val="009B4361"/>
    <w:rsid w:val="009B475E"/>
    <w:rsid w:val="009B7031"/>
    <w:rsid w:val="009C0AB3"/>
    <w:rsid w:val="009C0E09"/>
    <w:rsid w:val="009C3CB4"/>
    <w:rsid w:val="009C3DCE"/>
    <w:rsid w:val="009C440E"/>
    <w:rsid w:val="009D276A"/>
    <w:rsid w:val="009D5FAC"/>
    <w:rsid w:val="009D6621"/>
    <w:rsid w:val="009E1117"/>
    <w:rsid w:val="009E4E24"/>
    <w:rsid w:val="009E66E6"/>
    <w:rsid w:val="009F2583"/>
    <w:rsid w:val="00A0195B"/>
    <w:rsid w:val="00A03874"/>
    <w:rsid w:val="00A0465D"/>
    <w:rsid w:val="00A0624D"/>
    <w:rsid w:val="00A17BD3"/>
    <w:rsid w:val="00A25454"/>
    <w:rsid w:val="00A36568"/>
    <w:rsid w:val="00A41D4B"/>
    <w:rsid w:val="00A5020E"/>
    <w:rsid w:val="00A52ED6"/>
    <w:rsid w:val="00A53B98"/>
    <w:rsid w:val="00A54478"/>
    <w:rsid w:val="00A61F64"/>
    <w:rsid w:val="00A628E2"/>
    <w:rsid w:val="00A642E1"/>
    <w:rsid w:val="00A66841"/>
    <w:rsid w:val="00A67D31"/>
    <w:rsid w:val="00A777E5"/>
    <w:rsid w:val="00A84496"/>
    <w:rsid w:val="00A85741"/>
    <w:rsid w:val="00A85EAD"/>
    <w:rsid w:val="00A936E4"/>
    <w:rsid w:val="00A93A9A"/>
    <w:rsid w:val="00A96D35"/>
    <w:rsid w:val="00AA2939"/>
    <w:rsid w:val="00AA72C8"/>
    <w:rsid w:val="00AB1737"/>
    <w:rsid w:val="00AB2935"/>
    <w:rsid w:val="00AB6C90"/>
    <w:rsid w:val="00AB76C8"/>
    <w:rsid w:val="00AB7B4C"/>
    <w:rsid w:val="00AC1BC8"/>
    <w:rsid w:val="00AC66E0"/>
    <w:rsid w:val="00AD4C49"/>
    <w:rsid w:val="00AE0381"/>
    <w:rsid w:val="00AE4E16"/>
    <w:rsid w:val="00AF0BFF"/>
    <w:rsid w:val="00AF1AE6"/>
    <w:rsid w:val="00AF47F3"/>
    <w:rsid w:val="00B044B5"/>
    <w:rsid w:val="00B04A4D"/>
    <w:rsid w:val="00B06AB8"/>
    <w:rsid w:val="00B11B9E"/>
    <w:rsid w:val="00B13AE4"/>
    <w:rsid w:val="00B14DCD"/>
    <w:rsid w:val="00B15705"/>
    <w:rsid w:val="00B160F5"/>
    <w:rsid w:val="00B170ED"/>
    <w:rsid w:val="00B26B77"/>
    <w:rsid w:val="00B27717"/>
    <w:rsid w:val="00B310F5"/>
    <w:rsid w:val="00B31C2F"/>
    <w:rsid w:val="00B324A9"/>
    <w:rsid w:val="00B34158"/>
    <w:rsid w:val="00B348FB"/>
    <w:rsid w:val="00B41576"/>
    <w:rsid w:val="00B44BC4"/>
    <w:rsid w:val="00B54E19"/>
    <w:rsid w:val="00B55A2F"/>
    <w:rsid w:val="00B6073C"/>
    <w:rsid w:val="00B629AC"/>
    <w:rsid w:val="00B62F57"/>
    <w:rsid w:val="00B63F90"/>
    <w:rsid w:val="00B708C9"/>
    <w:rsid w:val="00B7090B"/>
    <w:rsid w:val="00B717FA"/>
    <w:rsid w:val="00B71823"/>
    <w:rsid w:val="00B73F3D"/>
    <w:rsid w:val="00B75B1E"/>
    <w:rsid w:val="00B76EDC"/>
    <w:rsid w:val="00B77BFE"/>
    <w:rsid w:val="00B84D0E"/>
    <w:rsid w:val="00B85C40"/>
    <w:rsid w:val="00B87A12"/>
    <w:rsid w:val="00B9217E"/>
    <w:rsid w:val="00B92237"/>
    <w:rsid w:val="00B932BE"/>
    <w:rsid w:val="00B939A4"/>
    <w:rsid w:val="00B96760"/>
    <w:rsid w:val="00B96AF9"/>
    <w:rsid w:val="00B97602"/>
    <w:rsid w:val="00BA38F2"/>
    <w:rsid w:val="00BA45F8"/>
    <w:rsid w:val="00BB18A9"/>
    <w:rsid w:val="00BB1D85"/>
    <w:rsid w:val="00BB2EB5"/>
    <w:rsid w:val="00BB651B"/>
    <w:rsid w:val="00BC38EC"/>
    <w:rsid w:val="00BC7342"/>
    <w:rsid w:val="00BD2151"/>
    <w:rsid w:val="00BD3600"/>
    <w:rsid w:val="00BD38DF"/>
    <w:rsid w:val="00BD3ABB"/>
    <w:rsid w:val="00BD45B7"/>
    <w:rsid w:val="00BD65EA"/>
    <w:rsid w:val="00BE0C78"/>
    <w:rsid w:val="00BE4FF0"/>
    <w:rsid w:val="00BF08B3"/>
    <w:rsid w:val="00BF36F3"/>
    <w:rsid w:val="00BF5362"/>
    <w:rsid w:val="00C02EBE"/>
    <w:rsid w:val="00C03157"/>
    <w:rsid w:val="00C063D7"/>
    <w:rsid w:val="00C0743C"/>
    <w:rsid w:val="00C075A7"/>
    <w:rsid w:val="00C14672"/>
    <w:rsid w:val="00C17644"/>
    <w:rsid w:val="00C245B7"/>
    <w:rsid w:val="00C276F0"/>
    <w:rsid w:val="00C3133D"/>
    <w:rsid w:val="00C33988"/>
    <w:rsid w:val="00C461E7"/>
    <w:rsid w:val="00C467A2"/>
    <w:rsid w:val="00C47542"/>
    <w:rsid w:val="00C53AA0"/>
    <w:rsid w:val="00C54298"/>
    <w:rsid w:val="00C5622F"/>
    <w:rsid w:val="00C61C00"/>
    <w:rsid w:val="00C61EE2"/>
    <w:rsid w:val="00C66C00"/>
    <w:rsid w:val="00C677EB"/>
    <w:rsid w:val="00C723C9"/>
    <w:rsid w:val="00C73DD7"/>
    <w:rsid w:val="00C7486B"/>
    <w:rsid w:val="00C74C02"/>
    <w:rsid w:val="00C772E9"/>
    <w:rsid w:val="00C776F5"/>
    <w:rsid w:val="00C8032B"/>
    <w:rsid w:val="00C813A7"/>
    <w:rsid w:val="00C813C2"/>
    <w:rsid w:val="00C82D21"/>
    <w:rsid w:val="00C82F9D"/>
    <w:rsid w:val="00C83A24"/>
    <w:rsid w:val="00C86757"/>
    <w:rsid w:val="00C87617"/>
    <w:rsid w:val="00C95710"/>
    <w:rsid w:val="00CA172B"/>
    <w:rsid w:val="00CA634C"/>
    <w:rsid w:val="00CA749E"/>
    <w:rsid w:val="00CB2F27"/>
    <w:rsid w:val="00CB4A27"/>
    <w:rsid w:val="00CC0EC9"/>
    <w:rsid w:val="00CC4B39"/>
    <w:rsid w:val="00CC4D14"/>
    <w:rsid w:val="00CC7E08"/>
    <w:rsid w:val="00CD3C8B"/>
    <w:rsid w:val="00CD444E"/>
    <w:rsid w:val="00CE05A8"/>
    <w:rsid w:val="00CE7A09"/>
    <w:rsid w:val="00CE7BC9"/>
    <w:rsid w:val="00CF4562"/>
    <w:rsid w:val="00D11DEE"/>
    <w:rsid w:val="00D14BEA"/>
    <w:rsid w:val="00D15564"/>
    <w:rsid w:val="00D160DB"/>
    <w:rsid w:val="00D17B74"/>
    <w:rsid w:val="00D202F7"/>
    <w:rsid w:val="00D211ED"/>
    <w:rsid w:val="00D21500"/>
    <w:rsid w:val="00D218B7"/>
    <w:rsid w:val="00D23E22"/>
    <w:rsid w:val="00D26E6E"/>
    <w:rsid w:val="00D33DFC"/>
    <w:rsid w:val="00D35CDC"/>
    <w:rsid w:val="00D36C3D"/>
    <w:rsid w:val="00D37DA4"/>
    <w:rsid w:val="00D40139"/>
    <w:rsid w:val="00D41044"/>
    <w:rsid w:val="00D42499"/>
    <w:rsid w:val="00D42BDA"/>
    <w:rsid w:val="00D44C68"/>
    <w:rsid w:val="00D46CF2"/>
    <w:rsid w:val="00D51268"/>
    <w:rsid w:val="00D55D4C"/>
    <w:rsid w:val="00D56CC7"/>
    <w:rsid w:val="00D5716B"/>
    <w:rsid w:val="00D617F9"/>
    <w:rsid w:val="00D634BF"/>
    <w:rsid w:val="00D649DF"/>
    <w:rsid w:val="00D679ED"/>
    <w:rsid w:val="00D705B4"/>
    <w:rsid w:val="00D7145B"/>
    <w:rsid w:val="00D71861"/>
    <w:rsid w:val="00D74F4A"/>
    <w:rsid w:val="00D76006"/>
    <w:rsid w:val="00D76807"/>
    <w:rsid w:val="00D80B13"/>
    <w:rsid w:val="00D81683"/>
    <w:rsid w:val="00D9095D"/>
    <w:rsid w:val="00D92685"/>
    <w:rsid w:val="00DA024C"/>
    <w:rsid w:val="00DA4402"/>
    <w:rsid w:val="00DB15A2"/>
    <w:rsid w:val="00DB2944"/>
    <w:rsid w:val="00DC1F79"/>
    <w:rsid w:val="00DC6398"/>
    <w:rsid w:val="00DD374A"/>
    <w:rsid w:val="00DD4A15"/>
    <w:rsid w:val="00DD5366"/>
    <w:rsid w:val="00DE1DE4"/>
    <w:rsid w:val="00DE6632"/>
    <w:rsid w:val="00DE7910"/>
    <w:rsid w:val="00DF282A"/>
    <w:rsid w:val="00E0085E"/>
    <w:rsid w:val="00E06201"/>
    <w:rsid w:val="00E10931"/>
    <w:rsid w:val="00E115D1"/>
    <w:rsid w:val="00E12052"/>
    <w:rsid w:val="00E12D93"/>
    <w:rsid w:val="00E146C2"/>
    <w:rsid w:val="00E21359"/>
    <w:rsid w:val="00E228AA"/>
    <w:rsid w:val="00E249BA"/>
    <w:rsid w:val="00E259E1"/>
    <w:rsid w:val="00E33EBB"/>
    <w:rsid w:val="00E34C0A"/>
    <w:rsid w:val="00E3586C"/>
    <w:rsid w:val="00E40621"/>
    <w:rsid w:val="00E4790A"/>
    <w:rsid w:val="00E47F81"/>
    <w:rsid w:val="00E55294"/>
    <w:rsid w:val="00E555B8"/>
    <w:rsid w:val="00E66B0C"/>
    <w:rsid w:val="00E711D0"/>
    <w:rsid w:val="00E73AEC"/>
    <w:rsid w:val="00E741B2"/>
    <w:rsid w:val="00E75AC9"/>
    <w:rsid w:val="00E8193E"/>
    <w:rsid w:val="00E8764E"/>
    <w:rsid w:val="00E92EF4"/>
    <w:rsid w:val="00E93E31"/>
    <w:rsid w:val="00E93FBA"/>
    <w:rsid w:val="00E97E8C"/>
    <w:rsid w:val="00EA4C60"/>
    <w:rsid w:val="00EA5D78"/>
    <w:rsid w:val="00EA6D0E"/>
    <w:rsid w:val="00EB33B3"/>
    <w:rsid w:val="00EB3886"/>
    <w:rsid w:val="00EB3AEB"/>
    <w:rsid w:val="00EB5241"/>
    <w:rsid w:val="00EB52E1"/>
    <w:rsid w:val="00EC209D"/>
    <w:rsid w:val="00EC52CD"/>
    <w:rsid w:val="00EC52DB"/>
    <w:rsid w:val="00EC5EFC"/>
    <w:rsid w:val="00ED70D4"/>
    <w:rsid w:val="00EE2D66"/>
    <w:rsid w:val="00EE3325"/>
    <w:rsid w:val="00EE33B7"/>
    <w:rsid w:val="00EE5BC9"/>
    <w:rsid w:val="00EE6B57"/>
    <w:rsid w:val="00EE7E4B"/>
    <w:rsid w:val="00EF00C4"/>
    <w:rsid w:val="00EF267B"/>
    <w:rsid w:val="00EF3F82"/>
    <w:rsid w:val="00EF426C"/>
    <w:rsid w:val="00F066F5"/>
    <w:rsid w:val="00F06FED"/>
    <w:rsid w:val="00F10F54"/>
    <w:rsid w:val="00F12501"/>
    <w:rsid w:val="00F12BE0"/>
    <w:rsid w:val="00F1716C"/>
    <w:rsid w:val="00F204E5"/>
    <w:rsid w:val="00F2060A"/>
    <w:rsid w:val="00F34AAE"/>
    <w:rsid w:val="00F4017F"/>
    <w:rsid w:val="00F433EA"/>
    <w:rsid w:val="00F43695"/>
    <w:rsid w:val="00F45AA8"/>
    <w:rsid w:val="00F4605E"/>
    <w:rsid w:val="00F467FA"/>
    <w:rsid w:val="00F5187E"/>
    <w:rsid w:val="00F52574"/>
    <w:rsid w:val="00F526CB"/>
    <w:rsid w:val="00F55EE8"/>
    <w:rsid w:val="00F56270"/>
    <w:rsid w:val="00F568B4"/>
    <w:rsid w:val="00F6289A"/>
    <w:rsid w:val="00F64EEA"/>
    <w:rsid w:val="00F663BA"/>
    <w:rsid w:val="00F6693F"/>
    <w:rsid w:val="00F66C8F"/>
    <w:rsid w:val="00F72AC0"/>
    <w:rsid w:val="00F75FDD"/>
    <w:rsid w:val="00F87F72"/>
    <w:rsid w:val="00F93AF2"/>
    <w:rsid w:val="00F95947"/>
    <w:rsid w:val="00F97AAF"/>
    <w:rsid w:val="00FA3ABF"/>
    <w:rsid w:val="00FB1326"/>
    <w:rsid w:val="00FB35CC"/>
    <w:rsid w:val="00FB5F5D"/>
    <w:rsid w:val="00FC211C"/>
    <w:rsid w:val="00FC7273"/>
    <w:rsid w:val="00FC7A73"/>
    <w:rsid w:val="00FC7FBB"/>
    <w:rsid w:val="00FD0C91"/>
    <w:rsid w:val="00FD164D"/>
    <w:rsid w:val="00FD18BD"/>
    <w:rsid w:val="00FD3A54"/>
    <w:rsid w:val="00FF1ECE"/>
    <w:rsid w:val="00FF3300"/>
    <w:rsid w:val="00FF425E"/>
    <w:rsid w:val="00FF47B4"/>
    <w:rsid w:val="00FF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1FC138"/>
  <w15:chartTrackingRefBased/>
  <w15:docId w15:val="{62265C91-B527-46CF-83C2-66A0535B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3606D9"/>
    <w:pPr>
      <w:spacing w:line="360" w:lineRule="auto"/>
    </w:pPr>
    <w:rPr>
      <w:sz w:val="24"/>
    </w:rPr>
  </w:style>
  <w:style w:type="paragraph" w:styleId="Nadpis1">
    <w:name w:val="heading 1"/>
    <w:basedOn w:val="Normln"/>
    <w:next w:val="Normln"/>
    <w:qFormat/>
    <w:rsid w:val="00043948"/>
    <w:pPr>
      <w:keepNext/>
      <w:pageBreakBefore/>
      <w:numPr>
        <w:numId w:val="2"/>
      </w:numPr>
      <w:spacing w:before="120" w:after="120"/>
      <w:ind w:left="431" w:hanging="431"/>
      <w:outlineLvl w:val="0"/>
    </w:pPr>
    <w:rPr>
      <w:b/>
      <w:caps/>
      <w:kern w:val="28"/>
      <w:sz w:val="32"/>
      <w:szCs w:val="28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2"/>
      </w:numPr>
      <w:spacing w:before="240" w:after="120"/>
      <w:ind w:left="578" w:hanging="578"/>
      <w:outlineLvl w:val="1"/>
    </w:pPr>
    <w:rPr>
      <w:b/>
      <w:sz w:val="28"/>
      <w:szCs w:val="28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2"/>
      </w:numPr>
      <w:spacing w:before="240" w:after="120"/>
      <w:outlineLvl w:val="2"/>
    </w:pPr>
    <w:rPr>
      <w:b/>
      <w:szCs w:val="24"/>
    </w:rPr>
  </w:style>
  <w:style w:type="paragraph" w:styleId="Nadpis4">
    <w:name w:val="heading 4"/>
    <w:basedOn w:val="Normln"/>
    <w:next w:val="Normln"/>
    <w:qFormat/>
    <w:pPr>
      <w:keepNext/>
      <w:numPr>
        <w:ilvl w:val="3"/>
        <w:numId w:val="2"/>
      </w:numPr>
      <w:spacing w:before="240" w:after="120"/>
      <w:ind w:left="862" w:hanging="862"/>
      <w:outlineLvl w:val="3"/>
    </w:pPr>
    <w:rPr>
      <w:i/>
    </w:rPr>
  </w:style>
  <w:style w:type="paragraph" w:styleId="Nadpis5">
    <w:name w:val="heading 5"/>
    <w:basedOn w:val="Normln"/>
    <w:next w:val="Normln"/>
    <w:qFormat/>
    <w:pPr>
      <w:numPr>
        <w:ilvl w:val="4"/>
        <w:numId w:val="2"/>
      </w:numPr>
      <w:spacing w:before="240" w:after="120"/>
      <w:ind w:left="1009" w:hanging="1009"/>
      <w:outlineLvl w:val="4"/>
    </w:pPr>
  </w:style>
  <w:style w:type="paragraph" w:styleId="Nadpis6">
    <w:name w:val="heading 6"/>
    <w:basedOn w:val="Normln"/>
    <w:next w:val="Normln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Nadpis7">
    <w:name w:val="heading 7"/>
    <w:basedOn w:val="Normln"/>
    <w:next w:val="Normln"/>
    <w:qFormat/>
    <w:pPr>
      <w:numPr>
        <w:ilvl w:val="6"/>
        <w:numId w:val="2"/>
      </w:numPr>
      <w:spacing w:before="240" w:after="60"/>
      <w:outlineLvl w:val="6"/>
    </w:pPr>
  </w:style>
  <w:style w:type="paragraph" w:styleId="Nadpis8">
    <w:name w:val="heading 8"/>
    <w:basedOn w:val="Normln"/>
    <w:next w:val="Normln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Nadpis9">
    <w:name w:val="heading 9"/>
    <w:basedOn w:val="Normln"/>
    <w:next w:val="Normln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rPr>
      <w:color w:val="000000"/>
    </w:rPr>
  </w:style>
  <w:style w:type="paragraph" w:customStyle="1" w:styleId="nasted">
    <w:name w:val="na střed"/>
    <w:basedOn w:val="Normln"/>
    <w:rsid w:val="00FC7A73"/>
    <w:pPr>
      <w:jc w:val="center"/>
    </w:p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Obsah2">
    <w:name w:val="toc 2"/>
    <w:basedOn w:val="Normln"/>
    <w:next w:val="Normln"/>
    <w:autoRedefine/>
    <w:uiPriority w:val="39"/>
    <w:rsid w:val="003B2B9F"/>
    <w:pPr>
      <w:tabs>
        <w:tab w:val="left" w:pos="851"/>
        <w:tab w:val="right" w:leader="dot" w:pos="8789"/>
      </w:tabs>
      <w:ind w:left="240"/>
    </w:pPr>
    <w:rPr>
      <w:sz w:val="22"/>
      <w:szCs w:val="22"/>
    </w:rPr>
  </w:style>
  <w:style w:type="paragraph" w:styleId="Obsah1">
    <w:name w:val="toc 1"/>
    <w:basedOn w:val="Normln"/>
    <w:next w:val="Normln"/>
    <w:autoRedefine/>
    <w:uiPriority w:val="39"/>
    <w:pPr>
      <w:tabs>
        <w:tab w:val="left" w:pos="284"/>
        <w:tab w:val="left" w:pos="480"/>
        <w:tab w:val="right" w:leader="dot" w:pos="8778"/>
      </w:tabs>
      <w:spacing w:before="120"/>
    </w:pPr>
    <w:rPr>
      <w:b/>
      <w:bCs/>
      <w:caps/>
      <w:noProof/>
      <w:sz w:val="22"/>
      <w:szCs w:val="28"/>
    </w:rPr>
  </w:style>
  <w:style w:type="paragraph" w:styleId="Obsah3">
    <w:name w:val="toc 3"/>
    <w:basedOn w:val="Normln"/>
    <w:next w:val="Normln"/>
    <w:autoRedefine/>
    <w:uiPriority w:val="39"/>
    <w:pPr>
      <w:tabs>
        <w:tab w:val="left" w:pos="1134"/>
        <w:tab w:val="right" w:leader="dot" w:pos="8789"/>
      </w:tabs>
      <w:ind w:left="480"/>
    </w:pPr>
    <w:rPr>
      <w:iCs/>
      <w:sz w:val="22"/>
      <w:szCs w:val="24"/>
    </w:rPr>
  </w:style>
  <w:style w:type="paragraph" w:customStyle="1" w:styleId="Prohlen">
    <w:name w:val="Prohlášení"/>
    <w:basedOn w:val="Normln"/>
    <w:rsid w:val="00E40621"/>
    <w:pPr>
      <w:spacing w:after="240"/>
    </w:pPr>
    <w:rPr>
      <w:b/>
      <w:sz w:val="28"/>
    </w:rPr>
  </w:style>
  <w:style w:type="paragraph" w:customStyle="1" w:styleId="msto">
    <w:name w:val="místo"/>
    <w:basedOn w:val="Normln"/>
    <w:rsid w:val="00E40621"/>
    <w:pPr>
      <w:tabs>
        <w:tab w:val="left" w:pos="284"/>
        <w:tab w:val="right" w:pos="7371"/>
      </w:tabs>
      <w:spacing w:before="960"/>
    </w:pPr>
  </w:style>
  <w:style w:type="paragraph" w:styleId="Seznamobrzk">
    <w:name w:val="table of figures"/>
    <w:basedOn w:val="Normln"/>
    <w:next w:val="Normln"/>
    <w:uiPriority w:val="99"/>
    <w:pPr>
      <w:tabs>
        <w:tab w:val="right" w:leader="dot" w:pos="8789"/>
      </w:tabs>
      <w:ind w:left="480" w:hanging="480"/>
    </w:pPr>
    <w:rPr>
      <w:noProof/>
    </w:rPr>
  </w:style>
  <w:style w:type="paragraph" w:customStyle="1" w:styleId="Literatura">
    <w:name w:val="Literatura"/>
    <w:basedOn w:val="Normln"/>
    <w:pPr>
      <w:numPr>
        <w:numId w:val="5"/>
      </w:numPr>
      <w:tabs>
        <w:tab w:val="clear" w:pos="720"/>
        <w:tab w:val="num" w:pos="567"/>
      </w:tabs>
      <w:spacing w:before="60"/>
      <w:ind w:left="567" w:hanging="567"/>
      <w:jc w:val="both"/>
    </w:pPr>
  </w:style>
  <w:style w:type="paragraph" w:customStyle="1" w:styleId="nazevprojektu">
    <w:name w:val="nazev_projektu"/>
    <w:basedOn w:val="Normln"/>
    <w:next w:val="Normln"/>
    <w:rsid w:val="00781332"/>
    <w:pPr>
      <w:spacing w:before="840" w:after="840"/>
      <w:jc w:val="center"/>
    </w:pPr>
    <w:rPr>
      <w:b/>
      <w:caps/>
      <w:sz w:val="44"/>
    </w:rPr>
  </w:style>
  <w:style w:type="character" w:customStyle="1" w:styleId="doplnittext">
    <w:name w:val="doplnit text"/>
    <w:rsid w:val="00043948"/>
    <w:rPr>
      <w:rFonts w:ascii="Times New Roman" w:hAnsi="Times New Roman"/>
      <w:i/>
      <w:sz w:val="24"/>
    </w:rPr>
  </w:style>
  <w:style w:type="paragraph" w:customStyle="1" w:styleId="NadpisHlavniNecisl">
    <w:name w:val="NadpisHlavniNecisl"/>
    <w:basedOn w:val="Nadpis1"/>
    <w:rsid w:val="00043948"/>
    <w:pPr>
      <w:numPr>
        <w:numId w:val="0"/>
      </w:numPr>
    </w:pPr>
  </w:style>
  <w:style w:type="paragraph" w:customStyle="1" w:styleId="nazevkoly">
    <w:name w:val="nazev_školy"/>
    <w:basedOn w:val="nazevprojektu"/>
    <w:rsid w:val="00FC7A73"/>
    <w:pPr>
      <w:spacing w:before="240"/>
    </w:pPr>
    <w:rPr>
      <w:bCs/>
      <w:caps w:val="0"/>
      <w:sz w:val="32"/>
      <w:szCs w:val="28"/>
    </w:rPr>
  </w:style>
  <w:style w:type="paragraph" w:customStyle="1" w:styleId="jmno">
    <w:name w:val="jméno"/>
    <w:aliases w:val="rok"/>
    <w:basedOn w:val="Normln"/>
    <w:rsid w:val="003606D9"/>
    <w:pPr>
      <w:tabs>
        <w:tab w:val="right" w:pos="8505"/>
      </w:tabs>
      <w:spacing w:before="3480"/>
    </w:pPr>
  </w:style>
  <w:style w:type="paragraph" w:styleId="Obsah4">
    <w:name w:val="toc 4"/>
    <w:basedOn w:val="Normln"/>
    <w:next w:val="Normln"/>
    <w:autoRedefine/>
    <w:semiHidden/>
    <w:pPr>
      <w:ind w:left="720"/>
    </w:pPr>
    <w:rPr>
      <w:szCs w:val="21"/>
    </w:rPr>
  </w:style>
  <w:style w:type="paragraph" w:styleId="Nzev">
    <w:name w:val="Title"/>
    <w:basedOn w:val="Normln"/>
    <w:qFormat/>
    <w:pPr>
      <w:spacing w:before="240" w:after="240"/>
      <w:jc w:val="center"/>
    </w:pPr>
    <w:rPr>
      <w:rFonts w:cs="Arial"/>
      <w:b/>
      <w:bCs/>
      <w:caps/>
      <w:kern w:val="28"/>
      <w:sz w:val="28"/>
      <w:szCs w:val="32"/>
    </w:rPr>
  </w:style>
  <w:style w:type="paragraph" w:styleId="Obsah5">
    <w:name w:val="toc 5"/>
    <w:basedOn w:val="Normln"/>
    <w:next w:val="Normln"/>
    <w:autoRedefine/>
    <w:semiHidden/>
    <w:pPr>
      <w:ind w:left="960"/>
    </w:pPr>
    <w:rPr>
      <w:szCs w:val="21"/>
    </w:rPr>
  </w:style>
  <w:style w:type="paragraph" w:styleId="Obsah6">
    <w:name w:val="toc 6"/>
    <w:basedOn w:val="Normln"/>
    <w:next w:val="Normln"/>
    <w:autoRedefine/>
    <w:semiHidden/>
    <w:pPr>
      <w:ind w:left="1200"/>
    </w:pPr>
    <w:rPr>
      <w:szCs w:val="21"/>
    </w:rPr>
  </w:style>
  <w:style w:type="paragraph" w:styleId="Obsah7">
    <w:name w:val="toc 7"/>
    <w:basedOn w:val="Normln"/>
    <w:next w:val="Normln"/>
    <w:autoRedefine/>
    <w:semiHidden/>
    <w:pPr>
      <w:ind w:left="1440"/>
    </w:pPr>
    <w:rPr>
      <w:szCs w:val="21"/>
    </w:rPr>
  </w:style>
  <w:style w:type="paragraph" w:styleId="Obsah8">
    <w:name w:val="toc 8"/>
    <w:basedOn w:val="Normln"/>
    <w:next w:val="Normln"/>
    <w:autoRedefine/>
    <w:semiHidden/>
    <w:pPr>
      <w:ind w:left="1680"/>
    </w:pPr>
    <w:rPr>
      <w:szCs w:val="21"/>
    </w:rPr>
  </w:style>
  <w:style w:type="paragraph" w:styleId="Obsah9">
    <w:name w:val="toc 9"/>
    <w:basedOn w:val="Normln"/>
    <w:next w:val="Normln"/>
    <w:autoRedefine/>
    <w:semiHidden/>
    <w:pPr>
      <w:ind w:left="1920"/>
    </w:pPr>
    <w:rPr>
      <w:szCs w:val="21"/>
    </w:rPr>
  </w:style>
  <w:style w:type="character" w:styleId="Hypertextovodkaz">
    <w:name w:val="Hyperlink"/>
    <w:uiPriority w:val="99"/>
    <w:rPr>
      <w:color w:val="0000FF"/>
      <w:u w:val="single"/>
    </w:rPr>
  </w:style>
  <w:style w:type="character" w:styleId="Sledovanodkaz">
    <w:name w:val="FollowedHyperlink"/>
    <w:rPr>
      <w:color w:val="800080"/>
      <w:u w:val="single"/>
    </w:rPr>
  </w:style>
  <w:style w:type="paragraph" w:customStyle="1" w:styleId="kod">
    <w:name w:val="kod"/>
    <w:basedOn w:val="Normln"/>
    <w:rsid w:val="00FF47B4"/>
    <w:rPr>
      <w:rFonts w:ascii="Courier New" w:hAnsi="Courier New"/>
    </w:rPr>
  </w:style>
  <w:style w:type="table" w:styleId="Mkatabulky">
    <w:name w:val="Table Grid"/>
    <w:basedOn w:val="Normlntabulka"/>
    <w:rsid w:val="00781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dpisneslovan">
    <w:name w:val="Nadpis nečíslovaný"/>
    <w:basedOn w:val="Normln"/>
    <w:link w:val="NadpisneslovanChar"/>
    <w:rsid w:val="00043948"/>
    <w:pPr>
      <w:spacing w:before="120" w:after="120"/>
    </w:pPr>
    <w:rPr>
      <w:b/>
      <w:i/>
    </w:rPr>
  </w:style>
  <w:style w:type="paragraph" w:styleId="Nadpispoznmky">
    <w:name w:val="Note Heading"/>
    <w:aliases w:val="textpoznámky"/>
    <w:basedOn w:val="Normln"/>
    <w:next w:val="Normln"/>
    <w:rsid w:val="00043948"/>
    <w:rPr>
      <w:u w:val="single"/>
    </w:rPr>
  </w:style>
  <w:style w:type="paragraph" w:customStyle="1" w:styleId="textpoznmky">
    <w:name w:val="text poznámky"/>
    <w:basedOn w:val="Normln"/>
    <w:link w:val="textpoznmkyChar"/>
    <w:rsid w:val="002C2907"/>
    <w:rPr>
      <w:i/>
    </w:rPr>
  </w:style>
  <w:style w:type="character" w:customStyle="1" w:styleId="textpoznmkyChar">
    <w:name w:val="text poznámky Char"/>
    <w:link w:val="textpoznmky"/>
    <w:rsid w:val="002C2907"/>
    <w:rPr>
      <w:i/>
      <w:sz w:val="24"/>
      <w:lang w:val="cs-CZ" w:eastAsia="cs-CZ" w:bidi="ar-SA"/>
    </w:rPr>
  </w:style>
  <w:style w:type="paragraph" w:styleId="Titulek">
    <w:name w:val="caption"/>
    <w:basedOn w:val="Normln"/>
    <w:next w:val="Normln"/>
    <w:qFormat/>
    <w:rsid w:val="002C2907"/>
    <w:rPr>
      <w:b/>
      <w:bCs/>
      <w:sz w:val="20"/>
    </w:rPr>
  </w:style>
  <w:style w:type="paragraph" w:customStyle="1" w:styleId="poznmka-kurzva">
    <w:name w:val="poznámka - kurzíva"/>
    <w:basedOn w:val="Normln"/>
    <w:rsid w:val="002C2907"/>
    <w:rPr>
      <w:i/>
    </w:rPr>
  </w:style>
  <w:style w:type="character" w:customStyle="1" w:styleId="NadpisneslovanChar">
    <w:name w:val="Nadpis nečíslovaný Char"/>
    <w:link w:val="Nadpisneslovan"/>
    <w:rsid w:val="003606D9"/>
    <w:rPr>
      <w:b/>
      <w:i/>
      <w:sz w:val="24"/>
      <w:lang w:val="cs-CZ" w:eastAsia="cs-CZ" w:bidi="ar-SA"/>
    </w:rPr>
  </w:style>
  <w:style w:type="paragraph" w:customStyle="1" w:styleId="resum">
    <w:name w:val="resumé"/>
    <w:basedOn w:val="NadpisHlavniNecisl"/>
    <w:rsid w:val="003B2B9F"/>
  </w:style>
  <w:style w:type="paragraph" w:styleId="Textbubliny">
    <w:name w:val="Balloon Text"/>
    <w:basedOn w:val="Normln"/>
    <w:link w:val="TextbublinyChar"/>
    <w:rsid w:val="007C38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7C3804"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AD4C49"/>
    <w:pPr>
      <w:ind w:left="720"/>
      <w:contextualSpacing/>
    </w:pPr>
  </w:style>
  <w:style w:type="character" w:styleId="Nevyeenzmnka">
    <w:name w:val="Unresolved Mention"/>
    <w:basedOn w:val="Standardnpsmoodstavce"/>
    <w:uiPriority w:val="99"/>
    <w:semiHidden/>
    <w:unhideWhenUsed/>
    <w:rsid w:val="008B2C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21" Type="http://schemas.openxmlformats.org/officeDocument/2006/relationships/hyperlink" Target="https://www.laskakit.cz/laskakit-microsd-card-modul/" TargetMode="External"/><Relationship Id="rId42" Type="http://schemas.openxmlformats.org/officeDocument/2006/relationships/image" Target="media/image24.png"/><Relationship Id="rId47" Type="http://schemas.openxmlformats.org/officeDocument/2006/relationships/image" Target="media/image29.jpeg"/><Relationship Id="rId63" Type="http://schemas.openxmlformats.org/officeDocument/2006/relationships/hyperlink" Target="https://www.youtube.com/watch?v=sE08f4iuOhA" TargetMode="External"/><Relationship Id="rId68" Type="http://schemas.openxmlformats.org/officeDocument/2006/relationships/hyperlink" Target="https://docs.arduino.cc/" TargetMode="External"/><Relationship Id="rId16" Type="http://schemas.openxmlformats.org/officeDocument/2006/relationships/image" Target="media/image4.png"/><Relationship Id="rId11" Type="http://schemas.openxmlformats.org/officeDocument/2006/relationships/header" Target="header1.xml"/><Relationship Id="rId24" Type="http://schemas.openxmlformats.org/officeDocument/2006/relationships/hyperlink" Target="https://www.laskakit.cz/en/laskakit-oled-displej-128x64-1-3--i2c/?variantId=11903" TargetMode="External"/><Relationship Id="rId32" Type="http://schemas.openxmlformats.org/officeDocument/2006/relationships/image" Target="media/image14.jpe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jpeg"/><Relationship Id="rId53" Type="http://schemas.openxmlformats.org/officeDocument/2006/relationships/hyperlink" Target="https://jlcpcb.com/" TargetMode="External"/><Relationship Id="rId58" Type="http://schemas.openxmlformats.org/officeDocument/2006/relationships/hyperlink" Target="https://codeigniter.com/user_guide/" TargetMode="External"/><Relationship Id="rId66" Type="http://schemas.openxmlformats.org/officeDocument/2006/relationships/hyperlink" Target="https://chat.openai.com/" TargetMode="External"/><Relationship Id="rId74" Type="http://schemas.openxmlformats.org/officeDocument/2006/relationships/hyperlink" Target="https://www.apachefriends.org/docs/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randomnerdtutorials.com/esp32-web-server-arduino-ide/" TargetMode="External"/><Relationship Id="rId19" Type="http://schemas.openxmlformats.org/officeDocument/2006/relationships/image" Target="media/image5.png"/><Relationship Id="rId14" Type="http://schemas.openxmlformats.org/officeDocument/2006/relationships/hyperlink" Target="https://www.laskakit.cz/arduino-senzor-tlaku--teploty-a-vlhkosti-bme280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9.png"/><Relationship Id="rId30" Type="http://schemas.openxmlformats.org/officeDocument/2006/relationships/image" Target="media/image12.jpe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jpeg"/><Relationship Id="rId56" Type="http://schemas.openxmlformats.org/officeDocument/2006/relationships/hyperlink" Target="https://cs.wikipedia.org/wiki/ESP32" TargetMode="External"/><Relationship Id="rId64" Type="http://schemas.openxmlformats.org/officeDocument/2006/relationships/hyperlink" Target="https://docs.easyeda.com/en/Introduction/Introduction-to-EasyEDA/" TargetMode="External"/><Relationship Id="rId69" Type="http://schemas.openxmlformats.org/officeDocument/2006/relationships/hyperlink" Target="https://getbootstrap.com/docs/" TargetMode="External"/><Relationship Id="rId77" Type="http://schemas.openxmlformats.org/officeDocument/2006/relationships/hyperlink" Target="https://www.laskakit.cz/arduino-senzor-tlaku--teploty-a-vlhkosti-bme280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33.jpeg"/><Relationship Id="rId72" Type="http://schemas.openxmlformats.org/officeDocument/2006/relationships/hyperlink" Target="https://www.debian.org/doc/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yperlink" Target="https://www.laskakit.cz/en/radarovy-senzor-pohybu-hlk-ld2450-fmcw-24ghz-do-8m-pro-detekci-lidske-pritomnosti/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jpeg"/><Relationship Id="rId59" Type="http://schemas.openxmlformats.org/officeDocument/2006/relationships/hyperlink" Target="https://dev.mysql.com/doc/refman/8.0/en/" TargetMode="External"/><Relationship Id="rId67" Type="http://schemas.openxmlformats.org/officeDocument/2006/relationships/hyperlink" Target="https://gemini.google.com/" TargetMode="External"/><Relationship Id="rId20" Type="http://schemas.openxmlformats.org/officeDocument/2006/relationships/hyperlink" Target="https://www.laskakit.cz/laskakit-microsd-card-modul/" TargetMode="External"/><Relationship Id="rId41" Type="http://schemas.openxmlformats.org/officeDocument/2006/relationships/image" Target="media/image23.png"/><Relationship Id="rId54" Type="http://schemas.openxmlformats.org/officeDocument/2006/relationships/hyperlink" Target="https://www.laskakit.cz/pamet-a-rtc/" TargetMode="External"/><Relationship Id="rId62" Type="http://schemas.openxmlformats.org/officeDocument/2006/relationships/hyperlink" Target="https://www.youtube.com/watch?v=25Q9Y0qXn8M" TargetMode="External"/><Relationship Id="rId70" Type="http://schemas.openxmlformats.org/officeDocument/2006/relationships/hyperlink" Target="https://fontawesome.com/docs" TargetMode="External"/><Relationship Id="rId75" Type="http://schemas.openxmlformats.org/officeDocument/2006/relationships/hyperlink" Target="https://www.laskakit.cz/en/radarovy-senzor-pohybu-hlk-ld2450-fmcw-24ghz-do-8m-pro-detekci-lidske-pritomnosti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laskakit.cz/arduino-senzor-tlaku--teploty-a-vlhkosti-bme280/" TargetMode="External"/><Relationship Id="rId23" Type="http://schemas.openxmlformats.org/officeDocument/2006/relationships/hyperlink" Target="https://www.laskakit.cz/en/laskakit-oled-displej-128x64-1-3--i2c/?variantId=11903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31.jpeg"/><Relationship Id="rId57" Type="http://schemas.openxmlformats.org/officeDocument/2006/relationships/hyperlink" Target="https://cs.wikipedia.org/wiki/Internet_v%C4%9Bc%C3%AD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13.jpeg"/><Relationship Id="rId44" Type="http://schemas.openxmlformats.org/officeDocument/2006/relationships/image" Target="media/image26.jpeg"/><Relationship Id="rId52" Type="http://schemas.openxmlformats.org/officeDocument/2006/relationships/image" Target="media/image34.jpeg"/><Relationship Id="rId60" Type="http://schemas.openxmlformats.org/officeDocument/2006/relationships/hyperlink" Target="https://www.chartjs.org/docs/latest/" TargetMode="External"/><Relationship Id="rId65" Type="http://schemas.openxmlformats.org/officeDocument/2006/relationships/hyperlink" Target="https://help.prusa3d.com/category/prusaslicer_204" TargetMode="External"/><Relationship Id="rId73" Type="http://schemas.openxmlformats.org/officeDocument/2006/relationships/hyperlink" Target="https://pve.proxmox.com/wiki/Main_Page" TargetMode="External"/><Relationship Id="rId78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hyperlink" Target="https://www.laskakit.cz/en/radarovy-senzor-pohybu-hlk-ld2450-fmcw-24ghz-do-8m-pro-detekci-lidske-pritomnosti/" TargetMode="External"/><Relationship Id="rId39" Type="http://schemas.openxmlformats.org/officeDocument/2006/relationships/image" Target="media/image21.png"/><Relationship Id="rId34" Type="http://schemas.openxmlformats.org/officeDocument/2006/relationships/image" Target="media/image16.png"/><Relationship Id="rId50" Type="http://schemas.openxmlformats.org/officeDocument/2006/relationships/image" Target="media/image32.jpeg"/><Relationship Id="rId55" Type="http://schemas.openxmlformats.org/officeDocument/2006/relationships/hyperlink" Target="https://www.laskakit.cz/en/laskakit-oled-displej-128x64-1-3--i2c/?variantId=11903" TargetMode="External"/><Relationship Id="rId76" Type="http://schemas.openxmlformats.org/officeDocument/2006/relationships/hyperlink" Target="https://www.laskakit.cz/laskakit-microsd-card-modul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php.net/manual/en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ROCHA~1\LOCALS~1\TEMP\DP04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DB72F-3421-413B-A374-062D9BE33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DP04.dot</Template>
  <TotalTime>1549</TotalTime>
  <Pages>55</Pages>
  <Words>8638</Words>
  <Characters>50969</Characters>
  <Application>Microsoft Office Word</Application>
  <DocSecurity>0</DocSecurity>
  <Lines>424</Lines>
  <Paragraphs>118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 </vt:lpstr>
    </vt:vector>
  </TitlesOfParts>
  <Company>KAŘT</Company>
  <LinksUpToDate>false</LinksUpToDate>
  <CharactersWithSpaces>59489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Vladimír Procházka</dc:creator>
  <cp:keywords/>
  <cp:lastModifiedBy>Jiří Antl</cp:lastModifiedBy>
  <cp:revision>647</cp:revision>
  <cp:lastPrinted>2025-11-11T07:55:00Z</cp:lastPrinted>
  <dcterms:created xsi:type="dcterms:W3CDTF">2026-03-18T08:53:00Z</dcterms:created>
  <dcterms:modified xsi:type="dcterms:W3CDTF">2026-03-29T19:10:00Z</dcterms:modified>
</cp:coreProperties>
</file>